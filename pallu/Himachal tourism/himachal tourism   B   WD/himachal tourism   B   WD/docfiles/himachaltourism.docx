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E88" w:rsidRPr="00393708" w:rsidRDefault="009D1E88" w:rsidP="009D1E88">
      <w:pPr>
        <w:spacing w:before="100" w:beforeAutospacing="1" w:after="100" w:afterAutospacing="1"/>
        <w:jc w:val="center"/>
        <w:rPr>
          <w:i/>
          <w:sz w:val="32"/>
          <w:szCs w:val="32"/>
        </w:rPr>
      </w:pPr>
      <w:r w:rsidRPr="00393708">
        <w:rPr>
          <w:i/>
          <w:sz w:val="32"/>
          <w:szCs w:val="32"/>
        </w:rPr>
        <w:t>Project Report</w:t>
      </w:r>
    </w:p>
    <w:p w:rsidR="009D1E88" w:rsidRPr="0045663D" w:rsidRDefault="009D1E88" w:rsidP="0045663D">
      <w:pPr>
        <w:spacing w:before="100" w:beforeAutospacing="1" w:after="100" w:afterAutospacing="1"/>
        <w:jc w:val="center"/>
        <w:rPr>
          <w:b/>
          <w:sz w:val="32"/>
          <w:szCs w:val="32"/>
        </w:rPr>
      </w:pPr>
      <w:r w:rsidRPr="00393708">
        <w:rPr>
          <w:i/>
          <w:sz w:val="32"/>
          <w:szCs w:val="32"/>
        </w:rPr>
        <w:t>On</w:t>
      </w:r>
      <w:r w:rsidR="0045663D">
        <w:rPr>
          <w:i/>
          <w:sz w:val="32"/>
          <w:szCs w:val="32"/>
        </w:rPr>
        <w:t xml:space="preserve"> </w:t>
      </w:r>
      <w:r w:rsidR="00C64BCA">
        <w:rPr>
          <w:b/>
          <w:sz w:val="32"/>
          <w:szCs w:val="32"/>
        </w:rPr>
        <w:t>HIMACHAL TOURISM</w:t>
      </w:r>
    </w:p>
    <w:p w:rsidR="009D1E88" w:rsidRPr="00393708" w:rsidRDefault="009D1E88" w:rsidP="009D1E88">
      <w:pPr>
        <w:spacing w:before="100" w:beforeAutospacing="1" w:after="100" w:afterAutospacing="1"/>
        <w:jc w:val="center"/>
        <w:rPr>
          <w:sz w:val="22"/>
          <w:szCs w:val="22"/>
        </w:rPr>
      </w:pPr>
      <w:r w:rsidRPr="00393708">
        <w:rPr>
          <w:sz w:val="22"/>
          <w:szCs w:val="22"/>
        </w:rPr>
        <w:t>(</w:t>
      </w:r>
      <w:r w:rsidRPr="00393708">
        <w:rPr>
          <w:sz w:val="22"/>
          <w:szCs w:val="22"/>
          <w:u w:val="single"/>
        </w:rPr>
        <w:t>Industrial Training</w:t>
      </w:r>
      <w:r w:rsidRPr="00393708">
        <w:rPr>
          <w:sz w:val="22"/>
          <w:szCs w:val="22"/>
        </w:rPr>
        <w:t>)</w:t>
      </w:r>
    </w:p>
    <w:p w:rsidR="009D1E88" w:rsidRPr="00393708" w:rsidRDefault="009D1E88" w:rsidP="009D1E88">
      <w:pPr>
        <w:spacing w:before="100" w:beforeAutospacing="1" w:after="100" w:afterAutospacing="1"/>
        <w:jc w:val="center"/>
        <w:rPr>
          <w:sz w:val="28"/>
          <w:szCs w:val="28"/>
        </w:rPr>
      </w:pPr>
    </w:p>
    <w:p w:rsidR="009D1E88" w:rsidRPr="00393708" w:rsidRDefault="009D1E88" w:rsidP="009D1E88">
      <w:pPr>
        <w:spacing w:before="100" w:beforeAutospacing="1" w:after="100" w:afterAutospacing="1"/>
        <w:jc w:val="center"/>
        <w:rPr>
          <w:sz w:val="28"/>
          <w:szCs w:val="28"/>
        </w:rPr>
      </w:pPr>
    </w:p>
    <w:p w:rsidR="009D1E88" w:rsidRPr="00393708" w:rsidRDefault="009D1E88" w:rsidP="009D1E88">
      <w:pPr>
        <w:spacing w:before="100" w:beforeAutospacing="1" w:after="100" w:afterAutospacing="1"/>
        <w:jc w:val="center"/>
        <w:rPr>
          <w:sz w:val="28"/>
          <w:szCs w:val="28"/>
        </w:rPr>
      </w:pPr>
      <w:r w:rsidRPr="00393708">
        <w:rPr>
          <w:sz w:val="28"/>
          <w:szCs w:val="28"/>
        </w:rPr>
        <w:t>Submitted By:</w:t>
      </w:r>
    </w:p>
    <w:p w:rsidR="009D1E88" w:rsidRPr="00393708" w:rsidRDefault="009D1E88" w:rsidP="009D1E88">
      <w:pPr>
        <w:spacing w:before="100" w:beforeAutospacing="1" w:after="100" w:afterAutospacing="1"/>
        <w:jc w:val="center"/>
        <w:rPr>
          <w:sz w:val="28"/>
          <w:szCs w:val="28"/>
        </w:rPr>
      </w:pPr>
      <w:r>
        <w:rPr>
          <w:sz w:val="28"/>
          <w:szCs w:val="28"/>
        </w:rPr>
        <w:t>Guided By</w:t>
      </w:r>
    </w:p>
    <w:p w:rsidR="009D1E88" w:rsidRPr="00393708" w:rsidRDefault="009D1E88" w:rsidP="009D1E88">
      <w:pPr>
        <w:spacing w:before="100" w:beforeAutospacing="1" w:after="100" w:afterAutospacing="1"/>
        <w:jc w:val="center"/>
        <w:rPr>
          <w:sz w:val="28"/>
          <w:szCs w:val="28"/>
        </w:rPr>
      </w:pPr>
      <w:r>
        <w:rPr>
          <w:sz w:val="28"/>
          <w:szCs w:val="28"/>
        </w:rPr>
        <w:t>SHASHI BHUTANI</w:t>
      </w:r>
    </w:p>
    <w:p w:rsidR="009D1E88" w:rsidRPr="00393708" w:rsidRDefault="009D1E88" w:rsidP="009D1E88">
      <w:pPr>
        <w:spacing w:before="100" w:beforeAutospacing="1" w:after="100" w:afterAutospacing="1"/>
        <w:jc w:val="center"/>
        <w:rPr>
          <w:sz w:val="28"/>
          <w:szCs w:val="28"/>
        </w:rPr>
      </w:pPr>
    </w:p>
    <w:p w:rsidR="009D1E88" w:rsidRPr="00393708" w:rsidRDefault="009D1E88" w:rsidP="009D1E88">
      <w:pPr>
        <w:spacing w:before="100" w:beforeAutospacing="1" w:after="100" w:afterAutospacing="1"/>
        <w:jc w:val="center"/>
        <w:rPr>
          <w:sz w:val="28"/>
          <w:szCs w:val="28"/>
        </w:rPr>
      </w:pPr>
    </w:p>
    <w:p w:rsidR="009D1E88" w:rsidRDefault="009D1E88" w:rsidP="009D1E88">
      <w:pPr>
        <w:spacing w:before="100" w:beforeAutospacing="1" w:after="100" w:afterAutospacing="1"/>
        <w:jc w:val="center"/>
        <w:rPr>
          <w:sz w:val="28"/>
          <w:szCs w:val="44"/>
        </w:rPr>
      </w:pPr>
      <w:r>
        <w:rPr>
          <w:sz w:val="28"/>
          <w:szCs w:val="44"/>
        </w:rPr>
        <w:t xml:space="preserve">                                                           </w:t>
      </w: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386EFA" w:rsidRDefault="00386EFA" w:rsidP="009D1E88">
      <w:pPr>
        <w:spacing w:before="100" w:beforeAutospacing="1" w:after="100" w:afterAutospacing="1"/>
        <w:jc w:val="center"/>
        <w:rPr>
          <w:sz w:val="28"/>
          <w:szCs w:val="44"/>
        </w:rPr>
      </w:pPr>
    </w:p>
    <w:p w:rsidR="009D1E88" w:rsidRDefault="009D1E88" w:rsidP="009D1E88">
      <w:pPr>
        <w:spacing w:before="100" w:beforeAutospacing="1" w:after="100" w:afterAutospacing="1"/>
        <w:jc w:val="center"/>
        <w:rPr>
          <w:sz w:val="28"/>
          <w:szCs w:val="44"/>
        </w:rPr>
      </w:pPr>
      <w:r>
        <w:rPr>
          <w:sz w:val="28"/>
          <w:szCs w:val="44"/>
        </w:rPr>
        <w:t xml:space="preserve">                                                </w:t>
      </w:r>
    </w:p>
    <w:p w:rsidR="00AC7578" w:rsidRPr="00AC7578" w:rsidRDefault="00AC7578" w:rsidP="00AC7578">
      <w:pPr>
        <w:pStyle w:val="Title"/>
        <w:rPr>
          <w:color w:val="000000" w:themeColor="text1"/>
          <w:sz w:val="28"/>
          <w:szCs w:val="28"/>
        </w:rPr>
      </w:pPr>
      <w:r w:rsidRPr="00AC7578">
        <w:rPr>
          <w:color w:val="000000" w:themeColor="text1"/>
          <w:sz w:val="28"/>
          <w:szCs w:val="28"/>
        </w:rPr>
        <w:lastRenderedPageBreak/>
        <w:t>ACKNOWLEDGEMENT</w:t>
      </w:r>
    </w:p>
    <w:p w:rsidR="00AC7578" w:rsidRPr="00B465CF" w:rsidRDefault="00AC7578" w:rsidP="00AC7578">
      <w:pPr>
        <w:pStyle w:val="Title"/>
        <w:rPr>
          <w:bCs w:val="0"/>
          <w:sz w:val="24"/>
        </w:rPr>
      </w:pPr>
    </w:p>
    <w:p w:rsidR="00AC7578" w:rsidRPr="005C10D5" w:rsidRDefault="00AC7578" w:rsidP="005C10D5">
      <w:pPr>
        <w:pStyle w:val="BodyTextIndent"/>
        <w:spacing w:after="0" w:line="360" w:lineRule="auto"/>
        <w:ind w:left="0"/>
        <w:jc w:val="both"/>
        <w:rPr>
          <w:b/>
          <w:bCs/>
          <w:sz w:val="24"/>
          <w:szCs w:val="24"/>
        </w:rPr>
      </w:pPr>
      <w:r w:rsidRPr="005C10D5">
        <w:rPr>
          <w:b/>
          <w:sz w:val="24"/>
          <w:szCs w:val="24"/>
        </w:rPr>
        <w:t>Keep away from people who try to belittle your ambitions. Small people always do that, but the really great make you feel that you too, can become great.</w:t>
      </w:r>
    </w:p>
    <w:p w:rsidR="00AC7578" w:rsidRPr="00B465CF" w:rsidRDefault="00AC7578" w:rsidP="005C10D5">
      <w:pPr>
        <w:pStyle w:val="Header"/>
        <w:spacing w:line="360" w:lineRule="auto"/>
        <w:jc w:val="both"/>
        <w:rPr>
          <w:rFonts w:ascii="Times New Roman" w:hAnsi="Times New Roman" w:cs="Times New Roman"/>
          <w:sz w:val="24"/>
          <w:szCs w:val="24"/>
        </w:rPr>
      </w:pPr>
      <w:r w:rsidRPr="00B465CF">
        <w:rPr>
          <w:rFonts w:ascii="Times New Roman" w:hAnsi="Times New Roman" w:cs="Times New Roman"/>
          <w:b/>
          <w:sz w:val="24"/>
          <w:szCs w:val="24"/>
        </w:rPr>
        <w:t xml:space="preserve">                   </w:t>
      </w:r>
      <w:r w:rsidRPr="00B465CF">
        <w:rPr>
          <w:rFonts w:ascii="Times New Roman" w:hAnsi="Times New Roman" w:cs="Times New Roman"/>
          <w:sz w:val="24"/>
          <w:szCs w:val="24"/>
        </w:rPr>
        <w:t>I take this opportunity to express my sincere thanks and deep gratitude to all those people who extended their wholehearted co-operation and have helped me in completing this project successfully.</w:t>
      </w:r>
    </w:p>
    <w:p w:rsidR="00AC7578" w:rsidRPr="00B465CF" w:rsidRDefault="00AC7578" w:rsidP="005C10D5">
      <w:pPr>
        <w:pStyle w:val="Footer"/>
        <w:spacing w:line="360" w:lineRule="auto"/>
        <w:rPr>
          <w:rFonts w:ascii="Times New Roman" w:hAnsi="Times New Roman" w:cs="Times New Roman"/>
          <w:sz w:val="24"/>
          <w:szCs w:val="24"/>
        </w:rPr>
      </w:pPr>
    </w:p>
    <w:p w:rsidR="00AC7578" w:rsidRPr="00B465CF" w:rsidRDefault="00AC7578" w:rsidP="005C10D5">
      <w:pPr>
        <w:pStyle w:val="Header"/>
        <w:spacing w:line="360" w:lineRule="auto"/>
        <w:jc w:val="both"/>
        <w:rPr>
          <w:rFonts w:ascii="Times New Roman" w:hAnsi="Times New Roman" w:cs="Times New Roman"/>
          <w:sz w:val="24"/>
          <w:szCs w:val="24"/>
        </w:rPr>
      </w:pPr>
      <w:r w:rsidRPr="00B465CF">
        <w:rPr>
          <w:rFonts w:ascii="Times New Roman" w:hAnsi="Times New Roman" w:cs="Times New Roman"/>
          <w:sz w:val="24"/>
          <w:szCs w:val="24"/>
        </w:rPr>
        <w:t xml:space="preserve">             First of all, I would like to thank </w:t>
      </w:r>
      <w:r w:rsidRPr="00B465CF">
        <w:rPr>
          <w:rFonts w:ascii="Times New Roman" w:hAnsi="Times New Roman" w:cs="Times New Roman"/>
          <w:b/>
          <w:sz w:val="24"/>
          <w:szCs w:val="24"/>
        </w:rPr>
        <w:t>Mr. Sunil Bhutani, Director, EME Technologies</w:t>
      </w:r>
      <w:r w:rsidRPr="00B465CF">
        <w:rPr>
          <w:rFonts w:ascii="Times New Roman" w:hAnsi="Times New Roman" w:cs="Times New Roman"/>
          <w:sz w:val="24"/>
          <w:szCs w:val="24"/>
        </w:rPr>
        <w:t xml:space="preserve"> for creating opportunities to undertake me in the esteemed organization.</w:t>
      </w:r>
    </w:p>
    <w:p w:rsidR="00AC7578" w:rsidRPr="00401E4B" w:rsidRDefault="00AC7578" w:rsidP="00401E4B">
      <w:pPr>
        <w:pStyle w:val="Header"/>
        <w:spacing w:line="360" w:lineRule="auto"/>
        <w:jc w:val="both"/>
        <w:rPr>
          <w:rFonts w:ascii="Times New Roman" w:hAnsi="Times New Roman" w:cs="Times New Roman"/>
          <w:sz w:val="24"/>
          <w:szCs w:val="24"/>
        </w:rPr>
      </w:pPr>
      <w:r w:rsidRPr="00B465CF">
        <w:rPr>
          <w:rFonts w:ascii="Times New Roman" w:hAnsi="Times New Roman" w:cs="Times New Roman"/>
          <w:sz w:val="24"/>
          <w:szCs w:val="24"/>
        </w:rPr>
        <w:t xml:space="preserve">             Special thanks to </w:t>
      </w:r>
      <w:r>
        <w:rPr>
          <w:rFonts w:ascii="Times New Roman" w:hAnsi="Times New Roman" w:cs="Times New Roman"/>
          <w:b/>
          <w:sz w:val="24"/>
          <w:szCs w:val="24"/>
        </w:rPr>
        <w:t>Mrs. Shashi Bhutani</w:t>
      </w:r>
      <w:r w:rsidRPr="00B465CF">
        <w:rPr>
          <w:rFonts w:ascii="Times New Roman" w:hAnsi="Times New Roman" w:cs="Times New Roman"/>
          <w:b/>
          <w:sz w:val="24"/>
          <w:szCs w:val="24"/>
        </w:rPr>
        <w:t xml:space="preserve"> </w:t>
      </w:r>
      <w:r w:rsidRPr="00B465CF">
        <w:rPr>
          <w:rFonts w:ascii="Times New Roman" w:hAnsi="Times New Roman" w:cs="Times New Roman"/>
          <w:sz w:val="24"/>
          <w:szCs w:val="24"/>
        </w:rPr>
        <w:t>Project Manager for all the help and guidance extended to me by him in every stage during my training. His inspiring suggestions and timely guidance enabled me to perceive the various aspects of the project in a new light.</w:t>
      </w:r>
    </w:p>
    <w:p w:rsidR="00AC7578" w:rsidRPr="00B465CF" w:rsidRDefault="00AC7578" w:rsidP="005C10D5">
      <w:pPr>
        <w:spacing w:line="360" w:lineRule="auto"/>
        <w:jc w:val="both"/>
      </w:pPr>
      <w:r w:rsidRPr="00B465CF">
        <w:t xml:space="preserve">My report will remain incomplete if I do not make a mention about my parents who expended all moral and financial support to me. I would like to special thanks to my parents.  </w:t>
      </w:r>
    </w:p>
    <w:p w:rsidR="00AC7578" w:rsidRPr="00B465CF" w:rsidRDefault="00AC7578" w:rsidP="005C10D5">
      <w:pPr>
        <w:spacing w:line="360" w:lineRule="auto"/>
        <w:jc w:val="both"/>
      </w:pPr>
      <w:r w:rsidRPr="00B465CF">
        <w:t xml:space="preserve"> In all I found a congenial work environment in </w:t>
      </w:r>
      <w:r w:rsidRPr="00B465CF">
        <w:rPr>
          <w:b/>
        </w:rPr>
        <w:t xml:space="preserve">EME Technologies </w:t>
      </w:r>
      <w:r w:rsidRPr="00B465CF">
        <w:t xml:space="preserve">and this completion of the project will mark a new beginning for me in the coming days.                                                                                                      </w:t>
      </w:r>
    </w:p>
    <w:p w:rsidR="00AC7578" w:rsidRPr="005C10D5" w:rsidRDefault="00AC7578" w:rsidP="00AC7578">
      <w:pPr>
        <w:spacing w:line="480" w:lineRule="auto"/>
        <w:jc w:val="both"/>
      </w:pPr>
      <w:r w:rsidRPr="00B465CF">
        <w:rPr>
          <w:b/>
        </w:rPr>
        <w:t xml:space="preserve">                                                                                                   </w:t>
      </w:r>
    </w:p>
    <w:p w:rsidR="00AC7578" w:rsidRPr="00B465CF" w:rsidRDefault="00AC7578" w:rsidP="00AC7578">
      <w:pPr>
        <w:pStyle w:val="Title"/>
        <w:jc w:val="left"/>
        <w:rPr>
          <w:b w:val="0"/>
          <w:sz w:val="24"/>
        </w:rPr>
      </w:pPr>
      <w:r>
        <w:rPr>
          <w:sz w:val="32"/>
          <w:szCs w:val="44"/>
        </w:rPr>
        <w:br w:type="page"/>
      </w:r>
    </w:p>
    <w:p w:rsidR="00C03411" w:rsidRPr="007736B8" w:rsidRDefault="00103E96" w:rsidP="007736B8">
      <w:pPr>
        <w:spacing w:line="360" w:lineRule="auto"/>
        <w:jc w:val="center"/>
        <w:rPr>
          <w:b/>
          <w:sz w:val="28"/>
          <w:szCs w:val="28"/>
        </w:rPr>
      </w:pPr>
      <w:r w:rsidRPr="007736B8">
        <w:rPr>
          <w:b/>
          <w:sz w:val="28"/>
          <w:szCs w:val="28"/>
        </w:rPr>
        <w:lastRenderedPageBreak/>
        <w:t>1</w:t>
      </w:r>
      <w:r w:rsidR="00C03411" w:rsidRPr="007736B8">
        <w:rPr>
          <w:b/>
          <w:sz w:val="28"/>
          <w:szCs w:val="28"/>
        </w:rPr>
        <w:t>.</w:t>
      </w:r>
      <w:r w:rsidR="003B6FC1" w:rsidRPr="007736B8">
        <w:rPr>
          <w:b/>
          <w:sz w:val="28"/>
          <w:szCs w:val="28"/>
        </w:rPr>
        <w:t>History of Organization</w:t>
      </w:r>
    </w:p>
    <w:p w:rsidR="003B6FC1" w:rsidRPr="001D03DB" w:rsidRDefault="003B6FC1" w:rsidP="007736B8">
      <w:pPr>
        <w:rPr>
          <w:u w:val="single"/>
        </w:rPr>
      </w:pPr>
    </w:p>
    <w:p w:rsidR="00C03411" w:rsidRPr="001D03DB" w:rsidRDefault="00C03411" w:rsidP="007736B8">
      <w:pPr>
        <w:spacing w:line="360" w:lineRule="auto"/>
        <w:jc w:val="both"/>
      </w:pPr>
      <w:r w:rsidRPr="001D03DB">
        <w:t xml:space="preserve">EME Technologies is a company in Chandigarh for Industrial Training since 2007 and most trustable company for web designing and development because of their quality. EME Technologies plans, designs, builds, tests and implements applications within strict quality standards, fully integrating them into clients' business processes and system environments. Their team has a unique combination of technical expertise, functional knowledge base, result oriented management and extensive experience. </w:t>
      </w:r>
    </w:p>
    <w:p w:rsidR="00C03411" w:rsidRPr="001D03DB" w:rsidRDefault="00C03411" w:rsidP="007736B8">
      <w:pPr>
        <w:spacing w:line="360" w:lineRule="auto"/>
        <w:jc w:val="both"/>
      </w:pPr>
    </w:p>
    <w:p w:rsidR="003B6FC1" w:rsidRPr="00BC0CC6" w:rsidRDefault="00C03411" w:rsidP="007736B8">
      <w:pPr>
        <w:spacing w:line="360" w:lineRule="auto"/>
        <w:jc w:val="both"/>
      </w:pPr>
      <w:r w:rsidRPr="001D03DB">
        <w:t>EME Technologies is a IT solution provider that can understand and suggest relevant solution/product. They believe in "Never re-invent wheel but make use of it" and thus heartily support open source technologies in order to reduce cost to end user. Their mission to fulfill I.T. requirements of small to midsize companies with most relevant solutions. Their vision is to become one stop solution provider for all I.T. requirements of small and midsize companies.</w:t>
      </w:r>
    </w:p>
    <w:p w:rsidR="00C03411" w:rsidRPr="007736B8" w:rsidRDefault="00C03411" w:rsidP="007736B8">
      <w:pPr>
        <w:spacing w:line="360" w:lineRule="auto"/>
        <w:rPr>
          <w:b/>
        </w:rPr>
      </w:pPr>
      <w:r w:rsidRPr="007736B8">
        <w:rPr>
          <w:b/>
        </w:rPr>
        <w:t xml:space="preserve">  </w:t>
      </w:r>
      <w:r w:rsidR="00103E96" w:rsidRPr="007736B8">
        <w:rPr>
          <w:b/>
        </w:rPr>
        <w:t>1</w:t>
      </w:r>
      <w:r w:rsidRPr="007736B8">
        <w:rPr>
          <w:b/>
        </w:rPr>
        <w:t>.1 SERVICES</w:t>
      </w:r>
    </w:p>
    <w:p w:rsidR="00C03411" w:rsidRPr="007736B8" w:rsidRDefault="00CA347F" w:rsidP="007736B8">
      <w:pPr>
        <w:pStyle w:val="ListParagraph"/>
        <w:numPr>
          <w:ilvl w:val="0"/>
          <w:numId w:val="31"/>
        </w:numPr>
        <w:spacing w:line="360" w:lineRule="auto"/>
        <w:rPr>
          <w:rFonts w:ascii="Times New Roman" w:hAnsi="Times New Roman" w:cs="Times New Roman"/>
          <w:sz w:val="24"/>
          <w:szCs w:val="24"/>
        </w:rPr>
      </w:pPr>
      <w:hyperlink r:id="rId7" w:history="1">
        <w:r w:rsidR="00C03411" w:rsidRPr="007736B8">
          <w:rPr>
            <w:rFonts w:ascii="Times New Roman" w:hAnsi="Times New Roman" w:cs="Times New Roman"/>
            <w:sz w:val="24"/>
            <w:szCs w:val="24"/>
          </w:rPr>
          <w:t>Custom web applications</w:t>
        </w:r>
      </w:hyperlink>
    </w:p>
    <w:p w:rsidR="00C03411" w:rsidRPr="007736B8" w:rsidRDefault="00CA347F" w:rsidP="007736B8">
      <w:pPr>
        <w:pStyle w:val="ListParagraph"/>
        <w:numPr>
          <w:ilvl w:val="0"/>
          <w:numId w:val="31"/>
        </w:numPr>
        <w:spacing w:line="360" w:lineRule="auto"/>
        <w:rPr>
          <w:rFonts w:ascii="Times New Roman" w:hAnsi="Times New Roman" w:cs="Times New Roman"/>
          <w:sz w:val="24"/>
          <w:szCs w:val="24"/>
        </w:rPr>
      </w:pPr>
      <w:hyperlink r:id="rId8" w:history="1">
        <w:r w:rsidR="00C03411" w:rsidRPr="007736B8">
          <w:rPr>
            <w:rFonts w:ascii="Times New Roman" w:hAnsi="Times New Roman" w:cs="Times New Roman"/>
            <w:sz w:val="24"/>
            <w:szCs w:val="24"/>
          </w:rPr>
          <w:t>Web designing</w:t>
        </w:r>
      </w:hyperlink>
      <w:r w:rsidR="00C03411" w:rsidRPr="007736B8">
        <w:rPr>
          <w:rFonts w:ascii="Times New Roman" w:hAnsi="Times New Roman" w:cs="Times New Roman"/>
          <w:sz w:val="24"/>
          <w:szCs w:val="24"/>
        </w:rPr>
        <w:t xml:space="preserve"> </w:t>
      </w:r>
    </w:p>
    <w:p w:rsidR="00C03411" w:rsidRPr="007736B8" w:rsidRDefault="00CA347F" w:rsidP="007736B8">
      <w:pPr>
        <w:pStyle w:val="ListParagraph"/>
        <w:numPr>
          <w:ilvl w:val="0"/>
          <w:numId w:val="31"/>
        </w:numPr>
        <w:spacing w:line="360" w:lineRule="auto"/>
        <w:rPr>
          <w:rFonts w:ascii="Times New Roman" w:hAnsi="Times New Roman" w:cs="Times New Roman"/>
          <w:sz w:val="24"/>
          <w:szCs w:val="24"/>
        </w:rPr>
      </w:pPr>
      <w:hyperlink r:id="rId9" w:history="1">
        <w:r w:rsidR="00C03411" w:rsidRPr="007736B8">
          <w:rPr>
            <w:rFonts w:ascii="Times New Roman" w:hAnsi="Times New Roman" w:cs="Times New Roman"/>
            <w:sz w:val="24"/>
            <w:szCs w:val="24"/>
          </w:rPr>
          <w:t>Complete ebusiness solutions</w:t>
        </w:r>
      </w:hyperlink>
      <w:r w:rsidR="00C03411" w:rsidRPr="007736B8">
        <w:rPr>
          <w:rFonts w:ascii="Times New Roman" w:hAnsi="Times New Roman" w:cs="Times New Roman"/>
          <w:sz w:val="24"/>
          <w:szCs w:val="24"/>
        </w:rPr>
        <w:t xml:space="preserve"> </w:t>
      </w:r>
    </w:p>
    <w:p w:rsidR="00C03411" w:rsidRPr="007736B8" w:rsidRDefault="00CA347F" w:rsidP="007736B8">
      <w:pPr>
        <w:pStyle w:val="ListParagraph"/>
        <w:numPr>
          <w:ilvl w:val="0"/>
          <w:numId w:val="31"/>
        </w:numPr>
        <w:spacing w:line="360" w:lineRule="auto"/>
        <w:rPr>
          <w:rFonts w:ascii="Times New Roman" w:hAnsi="Times New Roman" w:cs="Times New Roman"/>
          <w:sz w:val="24"/>
          <w:szCs w:val="24"/>
        </w:rPr>
      </w:pPr>
      <w:hyperlink r:id="rId10" w:history="1">
        <w:r w:rsidR="00C03411" w:rsidRPr="007736B8">
          <w:rPr>
            <w:rFonts w:ascii="Times New Roman" w:hAnsi="Times New Roman" w:cs="Times New Roman"/>
            <w:sz w:val="24"/>
            <w:szCs w:val="24"/>
          </w:rPr>
          <w:t xml:space="preserve">Ecommerce business </w:t>
        </w:r>
      </w:hyperlink>
    </w:p>
    <w:p w:rsidR="00C03411" w:rsidRPr="007736B8" w:rsidRDefault="00CA347F" w:rsidP="007736B8">
      <w:pPr>
        <w:pStyle w:val="ListParagraph"/>
        <w:numPr>
          <w:ilvl w:val="0"/>
          <w:numId w:val="31"/>
        </w:numPr>
        <w:spacing w:line="360" w:lineRule="auto"/>
        <w:rPr>
          <w:rFonts w:ascii="Times New Roman" w:hAnsi="Times New Roman" w:cs="Times New Roman"/>
          <w:sz w:val="24"/>
          <w:szCs w:val="24"/>
        </w:rPr>
      </w:pPr>
      <w:hyperlink r:id="rId11" w:history="1">
        <w:r w:rsidR="00C03411" w:rsidRPr="007736B8">
          <w:rPr>
            <w:rFonts w:ascii="Times New Roman" w:hAnsi="Times New Roman" w:cs="Times New Roman"/>
            <w:sz w:val="24"/>
            <w:szCs w:val="24"/>
          </w:rPr>
          <w:t>SEO Service</w:t>
        </w:r>
      </w:hyperlink>
    </w:p>
    <w:p w:rsidR="00C03411" w:rsidRPr="007736B8" w:rsidRDefault="00C03411" w:rsidP="007736B8">
      <w:pPr>
        <w:pStyle w:val="ListParagraph"/>
        <w:numPr>
          <w:ilvl w:val="0"/>
          <w:numId w:val="31"/>
        </w:numPr>
        <w:spacing w:line="360" w:lineRule="auto"/>
        <w:rPr>
          <w:rFonts w:ascii="Times New Roman" w:hAnsi="Times New Roman" w:cs="Times New Roman"/>
          <w:sz w:val="24"/>
          <w:szCs w:val="24"/>
        </w:rPr>
      </w:pPr>
      <w:r w:rsidRPr="007736B8">
        <w:rPr>
          <w:rFonts w:ascii="Times New Roman" w:hAnsi="Times New Roman" w:cs="Times New Roman"/>
          <w:sz w:val="24"/>
          <w:szCs w:val="24"/>
        </w:rPr>
        <w:t xml:space="preserve"> </w:t>
      </w:r>
      <w:hyperlink r:id="rId12" w:history="1">
        <w:r w:rsidRPr="007736B8">
          <w:rPr>
            <w:rFonts w:ascii="Times New Roman" w:hAnsi="Times New Roman" w:cs="Times New Roman"/>
            <w:sz w:val="24"/>
            <w:szCs w:val="24"/>
          </w:rPr>
          <w:t>Web Data Mining</w:t>
        </w:r>
      </w:hyperlink>
    </w:p>
    <w:p w:rsidR="00C03411" w:rsidRPr="007736B8" w:rsidRDefault="00C03411" w:rsidP="007736B8">
      <w:pPr>
        <w:pStyle w:val="ListParagraph"/>
        <w:numPr>
          <w:ilvl w:val="0"/>
          <w:numId w:val="31"/>
        </w:numPr>
        <w:spacing w:line="360" w:lineRule="auto"/>
        <w:rPr>
          <w:rFonts w:ascii="Times New Roman" w:hAnsi="Times New Roman" w:cs="Times New Roman"/>
          <w:sz w:val="24"/>
          <w:szCs w:val="24"/>
        </w:rPr>
      </w:pPr>
      <w:r w:rsidRPr="007736B8">
        <w:rPr>
          <w:rFonts w:ascii="Times New Roman" w:hAnsi="Times New Roman" w:cs="Times New Roman"/>
          <w:sz w:val="24"/>
          <w:szCs w:val="24"/>
        </w:rPr>
        <w:t xml:space="preserve">Article  Marketing  </w:t>
      </w:r>
    </w:p>
    <w:p w:rsidR="00C03411" w:rsidRPr="001D03DB" w:rsidRDefault="00C03411" w:rsidP="007736B8">
      <w:pPr>
        <w:pStyle w:val="ListParagraph"/>
        <w:numPr>
          <w:ilvl w:val="0"/>
          <w:numId w:val="31"/>
        </w:numPr>
        <w:spacing w:line="360" w:lineRule="auto"/>
      </w:pPr>
      <w:r w:rsidRPr="007736B8">
        <w:rPr>
          <w:rFonts w:ascii="Times New Roman" w:hAnsi="Times New Roman" w:cs="Times New Roman"/>
          <w:sz w:val="24"/>
          <w:szCs w:val="24"/>
        </w:rPr>
        <w:t xml:space="preserve">Education                     </w:t>
      </w:r>
      <w:r w:rsidRPr="001D03DB">
        <w:t xml:space="preserve">                                                                                  </w:t>
      </w:r>
    </w:p>
    <w:p w:rsidR="00C03411" w:rsidRPr="00BC0CC6" w:rsidRDefault="00C03411" w:rsidP="007736B8">
      <w:pPr>
        <w:spacing w:line="360" w:lineRule="auto"/>
        <w:jc w:val="both"/>
        <w:rPr>
          <w:bCs/>
        </w:rPr>
      </w:pPr>
      <w:r w:rsidRPr="007736B8">
        <w:rPr>
          <w:b/>
          <w:bCs/>
        </w:rPr>
        <w:t>Custom application development</w:t>
      </w:r>
      <w:r w:rsidRPr="00BC0CC6">
        <w:t xml:space="preserve"> </w:t>
      </w:r>
      <w:r w:rsidR="003B6FC1" w:rsidRPr="00BC0CC6">
        <w:t xml:space="preserve">: </w:t>
      </w:r>
      <w:r w:rsidRPr="00BC0CC6">
        <w:t xml:space="preserve">It is meant for designing software that has been designed and programmed for a specific function/need. </w:t>
      </w:r>
      <w:r w:rsidRPr="00BC0CC6">
        <w:rPr>
          <w:bCs/>
        </w:rPr>
        <w:t>Custom application development</w:t>
      </w:r>
      <w:r w:rsidR="003B6FC1" w:rsidRPr="00BC0CC6">
        <w:rPr>
          <w:bCs/>
        </w:rPr>
        <w:t xml:space="preserve"> </w:t>
      </w:r>
      <w:r w:rsidRPr="00BC0CC6">
        <w:t xml:space="preserve"> is capable of producing</w:t>
      </w:r>
      <w:r w:rsidR="003B6FC1" w:rsidRPr="00BC0CC6">
        <w:t xml:space="preserve"> </w:t>
      </w:r>
      <w:r w:rsidRPr="00BC0CC6">
        <w:t xml:space="preserve"> practically any feature you may desire for your site.</w:t>
      </w:r>
      <w:r w:rsidR="003B6FC1" w:rsidRPr="00BC0CC6">
        <w:t xml:space="preserve"> </w:t>
      </w:r>
      <w:r w:rsidRPr="00BC0CC6">
        <w:t xml:space="preserve">EME TECHNOLOGIES provide total flexibility in terms of </w:t>
      </w:r>
      <w:r w:rsidRPr="00BC0CC6">
        <w:rPr>
          <w:bCs/>
        </w:rPr>
        <w:t>Custom application development</w:t>
      </w:r>
      <w:r w:rsidRPr="00BC0CC6">
        <w:t xml:space="preserve"> - the process is essentially "Client Driven". </w:t>
      </w:r>
    </w:p>
    <w:p w:rsidR="00C03411" w:rsidRPr="001D03DB" w:rsidRDefault="00C03411" w:rsidP="007736B8">
      <w:pPr>
        <w:spacing w:line="276" w:lineRule="auto"/>
        <w:jc w:val="both"/>
        <w:rPr>
          <w:bCs/>
        </w:rPr>
      </w:pPr>
      <w:r w:rsidRPr="00BC0CC6">
        <w:rPr>
          <w:bCs/>
        </w:rPr>
        <w:lastRenderedPageBreak/>
        <w:t xml:space="preserve"> </w:t>
      </w:r>
      <w:r w:rsidRPr="007736B8">
        <w:rPr>
          <w:b/>
          <w:bCs/>
        </w:rPr>
        <w:t>Web  designing</w:t>
      </w:r>
      <w:r w:rsidR="00BC0CC6">
        <w:rPr>
          <w:bCs/>
        </w:rPr>
        <w:t xml:space="preserve"> </w:t>
      </w:r>
      <w:r w:rsidR="00BC0CC6" w:rsidRPr="00580AFB">
        <w:rPr>
          <w:bCs/>
        </w:rPr>
        <w:t>:</w:t>
      </w:r>
      <w:r w:rsidRPr="00580AFB">
        <w:rPr>
          <w:bCs/>
        </w:rPr>
        <w:t xml:space="preserve"> </w:t>
      </w:r>
      <w:r w:rsidRPr="00580AFB">
        <w:t>EME TECHNOLOGIES has a team of experienced multimedia and web designers for professional web site desi</w:t>
      </w:r>
      <w:r w:rsidR="00103E96">
        <w:t xml:space="preserve">gning who work closely with our programming </w:t>
      </w:r>
      <w:r w:rsidRPr="00580AFB">
        <w:t xml:space="preserve"> team to integrate the various components with a consistent look and feel that represents your corporate brand image.</w:t>
      </w:r>
      <w:r w:rsidRPr="00BC0CC6">
        <w:t xml:space="preserve"> </w:t>
      </w:r>
    </w:p>
    <w:p w:rsidR="00BC0CC6" w:rsidRPr="00580AFB" w:rsidRDefault="00C03411" w:rsidP="007736B8">
      <w:pPr>
        <w:spacing w:line="276" w:lineRule="auto"/>
        <w:jc w:val="both"/>
      </w:pPr>
      <w:r w:rsidRPr="00BC0CC6">
        <w:t xml:space="preserve"> </w:t>
      </w:r>
      <w:hyperlink r:id="rId13" w:history="1">
        <w:r w:rsidRPr="00BC0CC6">
          <w:t>Complete ebusiness solutions</w:t>
        </w:r>
      </w:hyperlink>
      <w:r w:rsidRPr="001D03DB">
        <w:t xml:space="preserve"> </w:t>
      </w:r>
      <w:r w:rsidR="00BC0CC6" w:rsidRPr="00103E96">
        <w:t>:</w:t>
      </w:r>
      <w:r w:rsidRPr="00103E96">
        <w:t xml:space="preserve">‘EMETECHNOLOGIES' </w:t>
      </w:r>
      <w:r w:rsidRPr="00103E96">
        <w:rPr>
          <w:bCs/>
          <w:iCs/>
        </w:rPr>
        <w:t>Complete ebusiness solutions</w:t>
      </w:r>
      <w:r w:rsidRPr="00103E96">
        <w:t xml:space="preserve"> </w:t>
      </w:r>
      <w:r w:rsidRPr="00580AFB">
        <w:t xml:space="preserve">offer a powerful </w:t>
      </w:r>
      <w:r w:rsidRPr="00580AFB">
        <w:rPr>
          <w:bCs/>
        </w:rPr>
        <w:t>combination of design and technology</w:t>
      </w:r>
      <w:r w:rsidRPr="00580AFB">
        <w:t>. This comprehensive set of online e-commerce technology is designed to</w:t>
      </w:r>
      <w:r w:rsidR="00103E96">
        <w:t xml:space="preserve"> help you make the most of your </w:t>
      </w:r>
      <w:r w:rsidRPr="00580AFB">
        <w:t xml:space="preserve">new or existing business. </w:t>
      </w:r>
    </w:p>
    <w:p w:rsidR="00BC0CC6" w:rsidRPr="00580AFB" w:rsidRDefault="00BC0CC6" w:rsidP="007736B8">
      <w:pPr>
        <w:spacing w:line="276" w:lineRule="auto"/>
        <w:jc w:val="both"/>
      </w:pPr>
      <w:r w:rsidRPr="00BC0CC6">
        <w:t xml:space="preserve"> </w:t>
      </w:r>
      <w:r w:rsidRPr="00BC0CC6">
        <w:rPr>
          <w:bCs/>
        </w:rPr>
        <w:t>Search</w:t>
      </w:r>
      <w:r w:rsidR="00C03411" w:rsidRPr="00BC0CC6">
        <w:rPr>
          <w:bCs/>
        </w:rPr>
        <w:t xml:space="preserve"> Engine Optimization Firm</w:t>
      </w:r>
      <w:r>
        <w:t xml:space="preserve"> :</w:t>
      </w:r>
      <w:r w:rsidR="00C03411" w:rsidRPr="00580AFB">
        <w:t xml:space="preserve">It offers the facility of Optimizing and Positioning of your website in the Major Search Engines. They initiate the </w:t>
      </w:r>
      <w:r w:rsidR="00C03411" w:rsidRPr="00580AFB">
        <w:rPr>
          <w:bCs/>
        </w:rPr>
        <w:t>SEO Service</w:t>
      </w:r>
      <w:r w:rsidR="00C03411" w:rsidRPr="00580AFB">
        <w:t xml:space="preserve"> process by determining the Keyword/Phrase that best describe your Website/Business</w:t>
      </w:r>
      <w:r w:rsidR="003B6FC1" w:rsidRPr="00580AFB">
        <w:t xml:space="preserve">. </w:t>
      </w:r>
      <w:r w:rsidR="00C03411" w:rsidRPr="00580AFB">
        <w:t xml:space="preserve">just for the benefit of search engines, but also for overall accuracy of your company's information.  </w:t>
      </w:r>
    </w:p>
    <w:p w:rsidR="00BC0CC6" w:rsidRPr="00580AFB" w:rsidRDefault="00C03411" w:rsidP="007736B8">
      <w:pPr>
        <w:spacing w:line="276" w:lineRule="auto"/>
        <w:jc w:val="both"/>
      </w:pPr>
      <w:r w:rsidRPr="00BC0CC6">
        <w:rPr>
          <w:bCs/>
        </w:rPr>
        <w:t>Web Data mining</w:t>
      </w:r>
      <w:r w:rsidRPr="001D03DB">
        <w:t xml:space="preserve"> </w:t>
      </w:r>
      <w:r w:rsidR="00BC0CC6">
        <w:t>:</w:t>
      </w:r>
      <w:r w:rsidRPr="00580AFB">
        <w:t xml:space="preserve">It is a proven technology for advanced analysis that detects key patterns and trends. But the time-consuming complexity of preparing Web data with the business context necessary for data mining has hampered its use in Web analysis—until now. </w:t>
      </w:r>
    </w:p>
    <w:p w:rsidR="00BC0CC6" w:rsidRPr="00580AFB" w:rsidRDefault="00C03411" w:rsidP="007736B8">
      <w:pPr>
        <w:spacing w:line="276" w:lineRule="auto"/>
        <w:jc w:val="both"/>
      </w:pPr>
      <w:r w:rsidRPr="00BC0CC6">
        <w:t>Article Marketing</w:t>
      </w:r>
      <w:r w:rsidR="00BC0CC6">
        <w:t xml:space="preserve"> :</w:t>
      </w:r>
      <w:r w:rsidRPr="00580AFB">
        <w:t>Getting quality, contextually relevant links to   your site is important for rankings. Placing on-line articles is the most effective traffic-generating tool available today and can lead to a</w:t>
      </w:r>
      <w:r w:rsidRPr="00580AFB">
        <w:rPr>
          <w:bCs/>
        </w:rPr>
        <w:t xml:space="preserve"> RAPID RISE in traffic</w:t>
      </w:r>
      <w:r w:rsidRPr="00580AFB">
        <w:t xml:space="preserve"> (most of it highly targeted), and finally a substantial  </w:t>
      </w:r>
      <w:r w:rsidRPr="00580AFB">
        <w:rPr>
          <w:bCs/>
        </w:rPr>
        <w:t>INCREASE</w:t>
      </w:r>
      <w:r w:rsidRPr="00580AFB">
        <w:t xml:space="preserve"> in sales and profits.</w:t>
      </w:r>
    </w:p>
    <w:p w:rsidR="00BC0CC6" w:rsidRPr="00580AFB" w:rsidRDefault="00C03411" w:rsidP="007736B8">
      <w:pPr>
        <w:spacing w:line="276" w:lineRule="auto"/>
        <w:jc w:val="both"/>
      </w:pPr>
      <w:r w:rsidRPr="00BC0CC6">
        <w:t>Copy Writing</w:t>
      </w:r>
      <w:r w:rsidR="00BC0CC6">
        <w:t xml:space="preserve"> :</w:t>
      </w:r>
      <w:r w:rsidRPr="00BC0CC6">
        <w:t xml:space="preserve"> </w:t>
      </w:r>
      <w:r w:rsidRPr="00580AFB">
        <w:t>Writing for website is a large part of your online marketing plan. You have to write stuff that emotionally triggers your prospects. But writing convincingly about your own website is hard. Selling your own services/products online is even harder</w:t>
      </w:r>
      <w:r w:rsidR="00BC0CC6" w:rsidRPr="00580AFB">
        <w:t>.</w:t>
      </w:r>
    </w:p>
    <w:p w:rsidR="00C03411" w:rsidRPr="00580AFB" w:rsidRDefault="00C03411" w:rsidP="007736B8">
      <w:pPr>
        <w:spacing w:line="276" w:lineRule="auto"/>
        <w:jc w:val="both"/>
      </w:pPr>
      <w:r w:rsidRPr="00BC0CC6">
        <w:t>Education</w:t>
      </w:r>
      <w:r w:rsidR="00BC0CC6">
        <w:t xml:space="preserve"> :</w:t>
      </w:r>
      <w:r w:rsidRPr="00BC0CC6">
        <w:t xml:space="preserve"> </w:t>
      </w:r>
      <w:r w:rsidRPr="00580AFB">
        <w:t>Complete Learning Management System which includes online self-paced learning, assessment and testing tools, assignment submission, problem solving sessions, peer learning, group discussions. Step-by-step learning approach can be adopted to track progress of the students.</w:t>
      </w:r>
    </w:p>
    <w:p w:rsidR="00580AFB" w:rsidRPr="001D03DB" w:rsidRDefault="00580AFB" w:rsidP="007736B8">
      <w:pPr>
        <w:rPr>
          <w:u w:val="single"/>
        </w:rPr>
      </w:pPr>
    </w:p>
    <w:p w:rsidR="00580AFB" w:rsidRPr="008164EC" w:rsidRDefault="008164EC" w:rsidP="008164EC">
      <w:pPr>
        <w:spacing w:line="360" w:lineRule="auto"/>
        <w:jc w:val="center"/>
        <w:rPr>
          <w:b/>
          <w:sz w:val="28"/>
          <w:szCs w:val="28"/>
        </w:rPr>
      </w:pPr>
      <w:r w:rsidRPr="008164EC">
        <w:rPr>
          <w:b/>
          <w:sz w:val="28"/>
          <w:szCs w:val="28"/>
        </w:rPr>
        <w:t>2</w:t>
      </w:r>
      <w:r w:rsidR="00580AFB" w:rsidRPr="008164EC">
        <w:rPr>
          <w:b/>
          <w:sz w:val="28"/>
          <w:szCs w:val="28"/>
        </w:rPr>
        <w:t>.Existing System Introduction</w:t>
      </w:r>
    </w:p>
    <w:p w:rsidR="00580AFB" w:rsidRPr="0041540E" w:rsidRDefault="00580AFB" w:rsidP="007736B8">
      <w:pPr>
        <w:spacing w:line="360" w:lineRule="auto"/>
        <w:jc w:val="both"/>
        <w:rPr>
          <w:color w:val="000000" w:themeColor="text1"/>
        </w:rPr>
      </w:pPr>
    </w:p>
    <w:p w:rsidR="00580AFB" w:rsidRPr="0041540E" w:rsidRDefault="00580AFB" w:rsidP="007736B8">
      <w:pPr>
        <w:spacing w:line="360" w:lineRule="auto"/>
        <w:jc w:val="both"/>
        <w:rPr>
          <w:bCs/>
          <w:color w:val="000000" w:themeColor="text1"/>
          <w:shd w:val="clear" w:color="auto" w:fill="F1F1F1"/>
        </w:rPr>
      </w:pPr>
      <w:r w:rsidRPr="0041540E">
        <w:rPr>
          <w:bCs/>
          <w:color w:val="000000" w:themeColor="text1"/>
          <w:shd w:val="clear" w:color="auto" w:fill="F1F1F1"/>
        </w:rPr>
        <w:t>At a cursory glance there are plenty of things that could be said to be wrong with the education system in India. To start with education in India does not cover each and every child in the country. Then there is the ever increasing gap between the government owned institutions and the private ones as far as factors like quality and facilities are concerned. However, there is one issue that has always escaped the notice of the stakeholders – the common people, the authorities, the teachers and also the students perhaps and that is the system of exams in India.</w:t>
      </w:r>
    </w:p>
    <w:p w:rsidR="00580AFB" w:rsidRPr="00580AFB" w:rsidRDefault="00580AFB" w:rsidP="007736B8">
      <w:pPr>
        <w:rPr>
          <w:bCs/>
          <w:shd w:val="clear" w:color="auto" w:fill="F1F1F1"/>
        </w:rPr>
      </w:pPr>
    </w:p>
    <w:p w:rsidR="007736B8" w:rsidRDefault="007736B8" w:rsidP="007736B8">
      <w:pPr>
        <w:spacing w:line="360" w:lineRule="auto"/>
      </w:pPr>
    </w:p>
    <w:p w:rsidR="007736B8" w:rsidRDefault="007736B8" w:rsidP="007736B8">
      <w:pPr>
        <w:spacing w:line="360" w:lineRule="auto"/>
      </w:pPr>
    </w:p>
    <w:p w:rsidR="00580AFB" w:rsidRPr="007736B8" w:rsidRDefault="00580AFB" w:rsidP="007736B8">
      <w:pPr>
        <w:spacing w:line="360" w:lineRule="auto"/>
        <w:rPr>
          <w:b/>
        </w:rPr>
      </w:pPr>
      <w:r w:rsidRPr="007736B8">
        <w:rPr>
          <w:b/>
        </w:rPr>
        <w:lastRenderedPageBreak/>
        <w:t>The purpose of EME for a company like ours is to:-</w:t>
      </w:r>
    </w:p>
    <w:p w:rsidR="00580AFB" w:rsidRPr="00580AFB" w:rsidRDefault="00580AFB" w:rsidP="007736B8">
      <w:pPr>
        <w:rPr>
          <w:bCs/>
          <w:color w:val="114466"/>
          <w:shd w:val="clear" w:color="auto" w:fill="F1F1F1"/>
        </w:rPr>
      </w:pPr>
    </w:p>
    <w:p w:rsidR="00580AFB" w:rsidRPr="00580AFB" w:rsidRDefault="00580AFB" w:rsidP="007736B8">
      <w:pPr>
        <w:pStyle w:val="ListParagraph"/>
        <w:numPr>
          <w:ilvl w:val="0"/>
          <w:numId w:val="32"/>
        </w:numPr>
        <w:spacing w:line="360" w:lineRule="auto"/>
      </w:pPr>
      <w:r w:rsidRPr="00580AFB">
        <w:t>Provide various types of education related materials to the students of this site.</w:t>
      </w:r>
    </w:p>
    <w:p w:rsidR="00580AFB" w:rsidRDefault="00580AFB" w:rsidP="007736B8">
      <w:pPr>
        <w:pStyle w:val="ListParagraph"/>
        <w:numPr>
          <w:ilvl w:val="0"/>
          <w:numId w:val="32"/>
        </w:numPr>
        <w:spacing w:line="360" w:lineRule="auto"/>
      </w:pPr>
      <w:r w:rsidRPr="00580AFB">
        <w:t>Delight our Students and Users to such a degree that they recommend our  services to others.</w:t>
      </w:r>
    </w:p>
    <w:p w:rsidR="00580AFB" w:rsidRPr="00580AFB" w:rsidRDefault="00580AFB" w:rsidP="007736B8">
      <w:pPr>
        <w:pStyle w:val="ListParagraph"/>
        <w:numPr>
          <w:ilvl w:val="0"/>
          <w:numId w:val="32"/>
        </w:numPr>
        <w:spacing w:line="360" w:lineRule="auto"/>
      </w:pPr>
      <w:r w:rsidRPr="00580AFB">
        <w:t>Increase our own cycles of learning to improve the knowledge of students.</w:t>
      </w:r>
    </w:p>
    <w:p w:rsidR="00580AFB" w:rsidRPr="007736B8" w:rsidRDefault="008164EC" w:rsidP="007736B8">
      <w:pPr>
        <w:spacing w:line="360" w:lineRule="auto"/>
        <w:rPr>
          <w:b/>
        </w:rPr>
      </w:pPr>
      <w:r>
        <w:rPr>
          <w:b/>
        </w:rPr>
        <w:t>2</w:t>
      </w:r>
      <w:r w:rsidR="00580AFB" w:rsidRPr="007736B8">
        <w:rPr>
          <w:b/>
        </w:rPr>
        <w:t>.1</w:t>
      </w:r>
      <w:r w:rsidR="00EA014B" w:rsidRPr="007736B8">
        <w:rPr>
          <w:b/>
        </w:rPr>
        <w:t xml:space="preserve"> </w:t>
      </w:r>
      <w:r w:rsidR="00580AFB" w:rsidRPr="007736B8">
        <w:rPr>
          <w:b/>
        </w:rPr>
        <w:t>What’s new in the system to be developed?</w:t>
      </w:r>
    </w:p>
    <w:p w:rsidR="00580AFB" w:rsidRPr="00EA014B" w:rsidRDefault="00580AFB" w:rsidP="007736B8">
      <w:pPr>
        <w:spacing w:line="360" w:lineRule="auto"/>
      </w:pPr>
    </w:p>
    <w:p w:rsidR="00580AFB" w:rsidRPr="008164EC" w:rsidRDefault="00580AFB" w:rsidP="008164EC">
      <w:pPr>
        <w:pStyle w:val="ListParagraph"/>
        <w:numPr>
          <w:ilvl w:val="0"/>
          <w:numId w:val="34"/>
        </w:numPr>
        <w:spacing w:line="360" w:lineRule="auto"/>
        <w:jc w:val="both"/>
        <w:rPr>
          <w:rFonts w:ascii="Times New Roman" w:hAnsi="Times New Roman" w:cs="Times New Roman"/>
          <w:sz w:val="24"/>
          <w:szCs w:val="24"/>
        </w:rPr>
      </w:pPr>
      <w:r w:rsidRPr="008164EC">
        <w:rPr>
          <w:rFonts w:ascii="Times New Roman" w:hAnsi="Times New Roman" w:cs="Times New Roman"/>
          <w:b/>
          <w:sz w:val="24"/>
          <w:szCs w:val="24"/>
        </w:rPr>
        <w:t>Knowledge Management</w:t>
      </w:r>
      <w:r w:rsidRPr="008164EC">
        <w:rPr>
          <w:rFonts w:ascii="Times New Roman" w:hAnsi="Times New Roman" w:cs="Times New Roman"/>
          <w:sz w:val="24"/>
          <w:szCs w:val="24"/>
        </w:rPr>
        <w:t xml:space="preserve"> – EME should have a system that improves operational efficiencies by reducing the time spent to rediscover previous incidents or problems.</w:t>
      </w:r>
    </w:p>
    <w:p w:rsidR="00580AFB" w:rsidRPr="008164EC" w:rsidRDefault="00580AFB" w:rsidP="008164EC">
      <w:pPr>
        <w:pStyle w:val="ListParagraph"/>
        <w:numPr>
          <w:ilvl w:val="0"/>
          <w:numId w:val="34"/>
        </w:numPr>
        <w:spacing w:line="360" w:lineRule="auto"/>
        <w:jc w:val="both"/>
        <w:rPr>
          <w:rFonts w:ascii="Times New Roman" w:hAnsi="Times New Roman" w:cs="Times New Roman"/>
          <w:sz w:val="24"/>
          <w:szCs w:val="24"/>
        </w:rPr>
      </w:pPr>
      <w:r w:rsidRPr="008164EC">
        <w:rPr>
          <w:rFonts w:ascii="Times New Roman" w:hAnsi="Times New Roman" w:cs="Times New Roman"/>
          <w:b/>
          <w:sz w:val="24"/>
          <w:szCs w:val="24"/>
        </w:rPr>
        <w:t>Problem Management</w:t>
      </w:r>
      <w:r w:rsidRPr="008164EC">
        <w:rPr>
          <w:rFonts w:ascii="Times New Roman" w:hAnsi="Times New Roman" w:cs="Times New Roman"/>
          <w:sz w:val="24"/>
          <w:szCs w:val="24"/>
        </w:rPr>
        <w:t xml:space="preserve"> – A EME should have a system that gathers information during incident management to help spot problems.  This system will identify the root cause of frequent recurring incidents by capturing information in a knowledge base.</w:t>
      </w:r>
    </w:p>
    <w:p w:rsidR="00580AFB" w:rsidRPr="008164EC" w:rsidRDefault="00580AFB" w:rsidP="008164EC">
      <w:pPr>
        <w:pStyle w:val="ListParagraph"/>
        <w:numPr>
          <w:ilvl w:val="0"/>
          <w:numId w:val="34"/>
        </w:numPr>
        <w:spacing w:line="360" w:lineRule="auto"/>
        <w:jc w:val="both"/>
        <w:rPr>
          <w:rFonts w:ascii="Times New Roman" w:hAnsi="Times New Roman" w:cs="Times New Roman"/>
          <w:sz w:val="24"/>
          <w:szCs w:val="24"/>
        </w:rPr>
      </w:pPr>
      <w:r w:rsidRPr="008164EC">
        <w:rPr>
          <w:rFonts w:ascii="Times New Roman" w:hAnsi="Times New Roman" w:cs="Times New Roman"/>
          <w:b/>
          <w:sz w:val="24"/>
          <w:szCs w:val="24"/>
        </w:rPr>
        <w:t>Access Management</w:t>
      </w:r>
      <w:r w:rsidRPr="008164EC">
        <w:rPr>
          <w:rFonts w:ascii="Times New Roman" w:hAnsi="Times New Roman" w:cs="Times New Roman"/>
          <w:sz w:val="24"/>
          <w:szCs w:val="24"/>
        </w:rPr>
        <w:t xml:space="preserve"> – A EME should act as the keepers of the user accounts along with password resets.  Single ownership by the EME will ensure quicker response time for end users with user or password problems.</w:t>
      </w:r>
    </w:p>
    <w:p w:rsidR="00C03411" w:rsidRPr="008164EC" w:rsidRDefault="00580AFB" w:rsidP="008164EC">
      <w:pPr>
        <w:pStyle w:val="ListParagraph"/>
        <w:numPr>
          <w:ilvl w:val="0"/>
          <w:numId w:val="34"/>
        </w:numPr>
        <w:spacing w:line="360" w:lineRule="auto"/>
        <w:jc w:val="both"/>
        <w:rPr>
          <w:rFonts w:ascii="Times New Roman" w:hAnsi="Times New Roman" w:cs="Times New Roman"/>
          <w:sz w:val="24"/>
          <w:szCs w:val="24"/>
        </w:rPr>
      </w:pPr>
      <w:r w:rsidRPr="008164EC">
        <w:rPr>
          <w:rFonts w:ascii="Times New Roman" w:hAnsi="Times New Roman" w:cs="Times New Roman"/>
          <w:b/>
          <w:sz w:val="24"/>
          <w:szCs w:val="24"/>
        </w:rPr>
        <w:t>Service Catalog</w:t>
      </w:r>
      <w:r w:rsidRPr="008164EC">
        <w:rPr>
          <w:rFonts w:ascii="Times New Roman" w:hAnsi="Times New Roman" w:cs="Times New Roman"/>
          <w:sz w:val="24"/>
          <w:szCs w:val="24"/>
        </w:rPr>
        <w:t xml:space="preserve"> – A EME should have a published service catalog, ideally with pricing information included and with detailed service descriptions.</w:t>
      </w:r>
    </w:p>
    <w:p w:rsidR="00C03411" w:rsidRPr="0041540E" w:rsidRDefault="00C03411" w:rsidP="007736B8">
      <w:pPr>
        <w:tabs>
          <w:tab w:val="left" w:pos="3669"/>
        </w:tabs>
      </w:pPr>
      <w:r w:rsidRPr="001D03DB">
        <w:t xml:space="preserve">           </w:t>
      </w:r>
      <w:r w:rsidR="007736B8">
        <w:tab/>
      </w:r>
    </w:p>
    <w:p w:rsidR="002B7D8A" w:rsidRPr="008164EC" w:rsidRDefault="008164EC" w:rsidP="008164EC">
      <w:pPr>
        <w:spacing w:line="360" w:lineRule="auto"/>
        <w:jc w:val="center"/>
        <w:rPr>
          <w:b/>
          <w:sz w:val="28"/>
          <w:szCs w:val="28"/>
        </w:rPr>
      </w:pPr>
      <w:r w:rsidRPr="008164EC">
        <w:rPr>
          <w:b/>
          <w:sz w:val="28"/>
          <w:szCs w:val="28"/>
        </w:rPr>
        <w:t>3</w:t>
      </w:r>
      <w:r w:rsidR="00EA014B" w:rsidRPr="008164EC">
        <w:rPr>
          <w:b/>
          <w:sz w:val="28"/>
          <w:szCs w:val="28"/>
        </w:rPr>
        <w:t>.Objective of New System</w:t>
      </w:r>
    </w:p>
    <w:p w:rsidR="002B7D8A" w:rsidRPr="008164EC" w:rsidRDefault="00EA014B" w:rsidP="008164EC">
      <w:pPr>
        <w:pStyle w:val="ListParagraph"/>
        <w:numPr>
          <w:ilvl w:val="0"/>
          <w:numId w:val="35"/>
        </w:numPr>
        <w:spacing w:line="360" w:lineRule="auto"/>
        <w:jc w:val="both"/>
        <w:rPr>
          <w:rFonts w:ascii="Times New Roman" w:hAnsi="Times New Roman" w:cs="Times New Roman"/>
          <w:sz w:val="24"/>
          <w:szCs w:val="24"/>
        </w:rPr>
      </w:pPr>
      <w:r w:rsidRPr="008164EC">
        <w:rPr>
          <w:rFonts w:ascii="Times New Roman" w:hAnsi="Times New Roman" w:cs="Times New Roman"/>
          <w:b/>
          <w:color w:val="333333"/>
          <w:sz w:val="24"/>
          <w:szCs w:val="24"/>
        </w:rPr>
        <w:t xml:space="preserve">Choice </w:t>
      </w:r>
      <w:r w:rsidRPr="008164EC">
        <w:rPr>
          <w:rFonts w:ascii="Times New Roman" w:hAnsi="Times New Roman" w:cs="Times New Roman"/>
          <w:color w:val="333333"/>
          <w:sz w:val="24"/>
          <w:szCs w:val="24"/>
        </w:rPr>
        <w:t>:</w:t>
      </w:r>
      <w:r w:rsidRPr="008164EC">
        <w:rPr>
          <w:rFonts w:ascii="Times New Roman" w:hAnsi="Times New Roman" w:cs="Times New Roman"/>
          <w:color w:val="333333"/>
          <w:sz w:val="24"/>
          <w:szCs w:val="24"/>
          <w:shd w:val="clear" w:color="auto" w:fill="FFFFFF"/>
        </w:rPr>
        <w:t>Online education allows students to choose from a wide variety of schools and programs not available in their area.</w:t>
      </w:r>
      <w:r w:rsidRPr="008164EC">
        <w:rPr>
          <w:rFonts w:ascii="Times New Roman" w:hAnsi="Times New Roman" w:cs="Times New Roman"/>
          <w:sz w:val="24"/>
          <w:szCs w:val="24"/>
        </w:rPr>
        <w:t>.</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Flexibility</w:t>
      </w:r>
      <w:r w:rsidRPr="008164EC">
        <w:rPr>
          <w:rFonts w:ascii="Times New Roman" w:hAnsi="Times New Roman" w:cs="Times New Roman"/>
          <w:color w:val="333333"/>
          <w:sz w:val="24"/>
          <w:szCs w:val="24"/>
        </w:rPr>
        <w:t xml:space="preserve"> :Online education offers flexibility for students who have other commitments.</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Networking Opportunities :</w:t>
      </w:r>
      <w:r w:rsidRPr="008164EC">
        <w:rPr>
          <w:rFonts w:ascii="Times New Roman" w:hAnsi="Times New Roman" w:cs="Times New Roman"/>
          <w:color w:val="333333"/>
          <w:sz w:val="24"/>
          <w:szCs w:val="24"/>
        </w:rPr>
        <w:t>Students enrolled in online education programs network with peers from all over the nation.</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lastRenderedPageBreak/>
        <w:t>Pacing</w:t>
      </w:r>
      <w:r w:rsidR="002B7D8A" w:rsidRPr="008164EC">
        <w:rPr>
          <w:rFonts w:ascii="Times New Roman" w:hAnsi="Times New Roman" w:cs="Times New Roman"/>
          <w:color w:val="333333"/>
          <w:sz w:val="24"/>
          <w:szCs w:val="24"/>
        </w:rPr>
        <w:t xml:space="preserve"> :</w:t>
      </w:r>
      <w:r w:rsidRPr="008164EC">
        <w:rPr>
          <w:rFonts w:ascii="Times New Roman" w:hAnsi="Times New Roman" w:cs="Times New Roman"/>
          <w:color w:val="333333"/>
          <w:sz w:val="24"/>
          <w:szCs w:val="24"/>
        </w:rPr>
        <w:t>Many online education programs allow pupils to work at their own pace.</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Open Scheduling</w:t>
      </w:r>
      <w:r w:rsidR="002B7D8A" w:rsidRPr="008164EC">
        <w:rPr>
          <w:rFonts w:ascii="Times New Roman" w:hAnsi="Times New Roman" w:cs="Times New Roman"/>
          <w:color w:val="333333"/>
          <w:sz w:val="24"/>
          <w:szCs w:val="24"/>
        </w:rPr>
        <w:t xml:space="preserve"> :</w:t>
      </w:r>
      <w:r w:rsidRPr="008164EC">
        <w:rPr>
          <w:rFonts w:ascii="Times New Roman" w:hAnsi="Times New Roman" w:cs="Times New Roman"/>
          <w:color w:val="333333"/>
          <w:sz w:val="24"/>
          <w:szCs w:val="24"/>
        </w:rPr>
        <w:t>Online education allows professionals to continue their careers while working towards a degree.</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Savings</w:t>
      </w:r>
      <w:r w:rsidR="002B7D8A" w:rsidRPr="008164EC">
        <w:rPr>
          <w:rFonts w:ascii="Times New Roman" w:hAnsi="Times New Roman" w:cs="Times New Roman"/>
          <w:color w:val="333333"/>
          <w:sz w:val="24"/>
          <w:szCs w:val="24"/>
        </w:rPr>
        <w:t xml:space="preserve"> :</w:t>
      </w:r>
      <w:r w:rsidRPr="008164EC">
        <w:rPr>
          <w:rFonts w:ascii="Times New Roman" w:hAnsi="Times New Roman" w:cs="Times New Roman"/>
          <w:color w:val="333333"/>
          <w:sz w:val="24"/>
          <w:szCs w:val="24"/>
        </w:rPr>
        <w:t>Online education programs often charge less than traditional schools.</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Lack of Commute</w:t>
      </w:r>
      <w:r w:rsidR="002B7D8A" w:rsidRPr="008164EC">
        <w:rPr>
          <w:rFonts w:ascii="Times New Roman" w:hAnsi="Times New Roman" w:cs="Times New Roman"/>
          <w:b/>
          <w:color w:val="333333"/>
          <w:sz w:val="24"/>
          <w:szCs w:val="24"/>
        </w:rPr>
        <w:t xml:space="preserve"> </w:t>
      </w:r>
      <w:r w:rsidR="002B7D8A" w:rsidRPr="008164EC">
        <w:rPr>
          <w:rFonts w:ascii="Times New Roman" w:hAnsi="Times New Roman" w:cs="Times New Roman"/>
          <w:color w:val="333333"/>
          <w:sz w:val="24"/>
          <w:szCs w:val="24"/>
        </w:rPr>
        <w:t>:</w:t>
      </w:r>
      <w:r w:rsidRPr="008164EC">
        <w:rPr>
          <w:rFonts w:ascii="Times New Roman" w:hAnsi="Times New Roman" w:cs="Times New Roman"/>
          <w:color w:val="333333"/>
          <w:sz w:val="24"/>
          <w:szCs w:val="24"/>
        </w:rPr>
        <w:t>Students who choose online education save on gas and commuting time.</w:t>
      </w:r>
    </w:p>
    <w:p w:rsidR="002B7D8A" w:rsidRPr="008164EC" w:rsidRDefault="002B7D8A" w:rsidP="008164EC">
      <w:pPr>
        <w:spacing w:line="360" w:lineRule="auto"/>
      </w:pPr>
    </w:p>
    <w:p w:rsidR="00EA014B" w:rsidRPr="008164EC" w:rsidRDefault="00EA014B" w:rsidP="008164EC">
      <w:pPr>
        <w:pStyle w:val="ListParagraph"/>
        <w:numPr>
          <w:ilvl w:val="0"/>
          <w:numId w:val="35"/>
        </w:numPr>
        <w:spacing w:line="360" w:lineRule="auto"/>
        <w:jc w:val="both"/>
        <w:rPr>
          <w:rFonts w:ascii="Times New Roman" w:hAnsi="Times New Roman" w:cs="Times New Roman"/>
          <w:color w:val="333333"/>
          <w:sz w:val="24"/>
          <w:szCs w:val="24"/>
        </w:rPr>
      </w:pPr>
      <w:r w:rsidRPr="008164EC">
        <w:rPr>
          <w:rFonts w:ascii="Times New Roman" w:hAnsi="Times New Roman" w:cs="Times New Roman"/>
          <w:b/>
          <w:color w:val="333333"/>
          <w:sz w:val="24"/>
          <w:szCs w:val="24"/>
        </w:rPr>
        <w:t>Connections</w:t>
      </w:r>
      <w:r w:rsidR="002B7D8A" w:rsidRPr="008164EC">
        <w:rPr>
          <w:rFonts w:ascii="Times New Roman" w:hAnsi="Times New Roman" w:cs="Times New Roman"/>
          <w:b/>
          <w:color w:val="333333"/>
          <w:sz w:val="24"/>
          <w:szCs w:val="24"/>
        </w:rPr>
        <w:t xml:space="preserve"> </w:t>
      </w:r>
      <w:r w:rsidR="002B7D8A" w:rsidRPr="008164EC">
        <w:rPr>
          <w:rFonts w:ascii="Times New Roman" w:hAnsi="Times New Roman" w:cs="Times New Roman"/>
          <w:color w:val="333333"/>
          <w:sz w:val="24"/>
          <w:szCs w:val="24"/>
        </w:rPr>
        <w:t>:</w:t>
      </w:r>
      <w:r w:rsidRPr="008164EC">
        <w:rPr>
          <w:rFonts w:ascii="Times New Roman" w:hAnsi="Times New Roman" w:cs="Times New Roman"/>
          <w:color w:val="333333"/>
          <w:sz w:val="24"/>
          <w:szCs w:val="24"/>
        </w:rPr>
        <w:t>Some online education programs connect students with top-notch professors and guest lecturers from around the world.</w:t>
      </w:r>
    </w:p>
    <w:p w:rsidR="002B7D8A" w:rsidRPr="008164EC" w:rsidRDefault="002B7D8A" w:rsidP="008164EC">
      <w:pPr>
        <w:spacing w:line="360" w:lineRule="auto"/>
      </w:pPr>
    </w:p>
    <w:p w:rsidR="00134004" w:rsidRPr="008164EC" w:rsidRDefault="002B7D8A" w:rsidP="008164EC">
      <w:pPr>
        <w:pStyle w:val="ListParagraph"/>
        <w:numPr>
          <w:ilvl w:val="0"/>
          <w:numId w:val="35"/>
        </w:numPr>
        <w:spacing w:line="360" w:lineRule="auto"/>
        <w:rPr>
          <w:rFonts w:ascii="Times New Roman" w:hAnsi="Times New Roman" w:cs="Times New Roman"/>
          <w:color w:val="333333"/>
          <w:sz w:val="24"/>
          <w:szCs w:val="24"/>
        </w:rPr>
      </w:pPr>
      <w:r w:rsidRPr="008164EC">
        <w:rPr>
          <w:rFonts w:ascii="Times New Roman" w:hAnsi="Times New Roman" w:cs="Times New Roman"/>
          <w:b/>
          <w:color w:val="333333"/>
          <w:sz w:val="24"/>
          <w:szCs w:val="24"/>
        </w:rPr>
        <w:t>Teaching &amp; Testing Options</w:t>
      </w:r>
      <w:r w:rsidRPr="008164EC">
        <w:rPr>
          <w:rFonts w:ascii="Times New Roman" w:hAnsi="Times New Roman" w:cs="Times New Roman"/>
          <w:color w:val="333333"/>
          <w:sz w:val="24"/>
          <w:szCs w:val="24"/>
        </w:rPr>
        <w:t xml:space="preserve"> :The variety of online education programs available means that students are able to choose a learning and evaluation format that works for them.</w:t>
      </w:r>
    </w:p>
    <w:p w:rsidR="00134004" w:rsidRPr="008164EC" w:rsidRDefault="00134004" w:rsidP="008164EC">
      <w:pPr>
        <w:spacing w:line="360" w:lineRule="auto"/>
      </w:pPr>
    </w:p>
    <w:p w:rsidR="00134004" w:rsidRPr="008164EC" w:rsidRDefault="00134004" w:rsidP="008164EC">
      <w:pPr>
        <w:pStyle w:val="ListParagraph"/>
        <w:numPr>
          <w:ilvl w:val="0"/>
          <w:numId w:val="35"/>
        </w:numPr>
        <w:spacing w:line="360" w:lineRule="auto"/>
        <w:rPr>
          <w:rFonts w:ascii="Times New Roman" w:hAnsi="Times New Roman" w:cs="Times New Roman"/>
          <w:color w:val="333333"/>
          <w:sz w:val="24"/>
          <w:szCs w:val="24"/>
        </w:rPr>
      </w:pPr>
      <w:r w:rsidRPr="008164EC">
        <w:rPr>
          <w:rFonts w:ascii="Times New Roman" w:hAnsi="Times New Roman" w:cs="Times New Roman"/>
          <w:b/>
          <w:color w:val="333333"/>
          <w:sz w:val="24"/>
          <w:szCs w:val="24"/>
        </w:rPr>
        <w:t xml:space="preserve"> Effectiveness</w:t>
      </w:r>
      <w:r w:rsidRPr="008164EC">
        <w:rPr>
          <w:rFonts w:ascii="Times New Roman" w:hAnsi="Times New Roman" w:cs="Times New Roman"/>
          <w:color w:val="333333"/>
          <w:sz w:val="24"/>
          <w:szCs w:val="24"/>
        </w:rPr>
        <w:t xml:space="preserve"> :education is effective. A 2009 meta-study from the Department of Education found that students taking online courses outperformed their peers in traditional classrooms.</w:t>
      </w:r>
    </w:p>
    <w:p w:rsidR="00134004" w:rsidRDefault="00134004" w:rsidP="007736B8"/>
    <w:p w:rsidR="008164EC" w:rsidRDefault="008164EC" w:rsidP="008164EC">
      <w:pPr>
        <w:spacing w:line="360" w:lineRule="auto"/>
        <w:jc w:val="center"/>
        <w:rPr>
          <w:b/>
          <w:sz w:val="28"/>
          <w:szCs w:val="28"/>
        </w:rPr>
      </w:pPr>
    </w:p>
    <w:p w:rsidR="008164EC" w:rsidRDefault="008164EC" w:rsidP="008164EC">
      <w:pPr>
        <w:spacing w:line="360" w:lineRule="auto"/>
        <w:jc w:val="center"/>
        <w:rPr>
          <w:b/>
          <w:sz w:val="28"/>
          <w:szCs w:val="28"/>
        </w:rPr>
      </w:pPr>
    </w:p>
    <w:p w:rsidR="008164EC" w:rsidRDefault="008164EC" w:rsidP="008164EC">
      <w:pPr>
        <w:spacing w:line="360" w:lineRule="auto"/>
        <w:jc w:val="center"/>
        <w:rPr>
          <w:b/>
          <w:sz w:val="28"/>
          <w:szCs w:val="28"/>
        </w:rPr>
      </w:pPr>
    </w:p>
    <w:p w:rsidR="008164EC" w:rsidRDefault="008164EC" w:rsidP="008164EC">
      <w:pPr>
        <w:spacing w:line="360" w:lineRule="auto"/>
        <w:jc w:val="center"/>
        <w:rPr>
          <w:b/>
          <w:sz w:val="28"/>
          <w:szCs w:val="28"/>
        </w:rPr>
      </w:pPr>
    </w:p>
    <w:p w:rsidR="008164EC" w:rsidRDefault="008164EC" w:rsidP="008164EC">
      <w:pPr>
        <w:spacing w:line="360" w:lineRule="auto"/>
        <w:jc w:val="center"/>
        <w:rPr>
          <w:b/>
          <w:sz w:val="28"/>
          <w:szCs w:val="28"/>
        </w:rPr>
      </w:pPr>
    </w:p>
    <w:p w:rsidR="001A7090" w:rsidRPr="008164EC" w:rsidRDefault="00995C0C" w:rsidP="008164EC">
      <w:pPr>
        <w:spacing w:line="360" w:lineRule="auto"/>
        <w:jc w:val="center"/>
        <w:rPr>
          <w:b/>
          <w:sz w:val="28"/>
          <w:szCs w:val="28"/>
        </w:rPr>
      </w:pPr>
      <w:r>
        <w:rPr>
          <w:b/>
          <w:sz w:val="28"/>
          <w:szCs w:val="28"/>
        </w:rPr>
        <w:lastRenderedPageBreak/>
        <w:t>4</w:t>
      </w:r>
      <w:r w:rsidR="00103E96" w:rsidRPr="008164EC">
        <w:rPr>
          <w:b/>
          <w:sz w:val="28"/>
          <w:szCs w:val="28"/>
        </w:rPr>
        <w:t>.</w:t>
      </w:r>
      <w:r w:rsidR="001A7090" w:rsidRPr="008164EC">
        <w:rPr>
          <w:b/>
          <w:sz w:val="28"/>
          <w:szCs w:val="28"/>
        </w:rPr>
        <w:t>GANTT CHART</w:t>
      </w:r>
    </w:p>
    <w:p w:rsidR="001A7090" w:rsidRPr="001D03DB" w:rsidRDefault="001A7090" w:rsidP="008164EC">
      <w:pPr>
        <w:spacing w:line="360" w:lineRule="auto"/>
        <w:jc w:val="both"/>
        <w:rPr>
          <w:u w:val="single"/>
        </w:rPr>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51"/>
        <w:gridCol w:w="2313"/>
        <w:gridCol w:w="1734"/>
        <w:gridCol w:w="1734"/>
        <w:gridCol w:w="1834"/>
      </w:tblGrid>
      <w:tr w:rsidR="001A7090" w:rsidRPr="001D03DB" w:rsidTr="0041540E">
        <w:trPr>
          <w:trHeight w:val="631"/>
        </w:trPr>
        <w:tc>
          <w:tcPr>
            <w:tcW w:w="9366" w:type="dxa"/>
            <w:gridSpan w:val="5"/>
          </w:tcPr>
          <w:p w:rsidR="001A7090" w:rsidRPr="001D03DB" w:rsidRDefault="001A7090" w:rsidP="008164EC">
            <w:pPr>
              <w:spacing w:line="360" w:lineRule="auto"/>
              <w:jc w:val="both"/>
            </w:pPr>
            <w:r w:rsidRPr="001D03DB">
              <w:t>Time</w:t>
            </w:r>
          </w:p>
        </w:tc>
      </w:tr>
      <w:tr w:rsidR="001A7090" w:rsidRPr="001D03DB" w:rsidTr="0041540E">
        <w:trPr>
          <w:trHeight w:val="631"/>
        </w:trPr>
        <w:tc>
          <w:tcPr>
            <w:tcW w:w="1751" w:type="dxa"/>
          </w:tcPr>
          <w:p w:rsidR="001A7090" w:rsidRPr="001D03DB" w:rsidRDefault="001A7090" w:rsidP="008164EC">
            <w:pPr>
              <w:spacing w:line="360" w:lineRule="auto"/>
              <w:jc w:val="both"/>
            </w:pPr>
            <w:r w:rsidRPr="001D03DB">
              <w:t>Tasks</w:t>
            </w:r>
          </w:p>
        </w:tc>
        <w:tc>
          <w:tcPr>
            <w:tcW w:w="2313" w:type="dxa"/>
          </w:tcPr>
          <w:p w:rsidR="001A7090" w:rsidRPr="001D03DB" w:rsidRDefault="001A7090" w:rsidP="008164EC">
            <w:pPr>
              <w:spacing w:line="360" w:lineRule="auto"/>
              <w:jc w:val="both"/>
            </w:pPr>
            <w:r w:rsidRPr="001D03DB">
              <w:t xml:space="preserve">February     </w:t>
            </w:r>
          </w:p>
        </w:tc>
        <w:tc>
          <w:tcPr>
            <w:tcW w:w="1734" w:type="dxa"/>
          </w:tcPr>
          <w:p w:rsidR="001A7090" w:rsidRPr="001D03DB" w:rsidRDefault="001A7090" w:rsidP="008164EC">
            <w:pPr>
              <w:spacing w:line="360" w:lineRule="auto"/>
              <w:jc w:val="both"/>
            </w:pPr>
            <w:r w:rsidRPr="001D03DB">
              <w:t>March</w:t>
            </w:r>
          </w:p>
        </w:tc>
        <w:tc>
          <w:tcPr>
            <w:tcW w:w="1734" w:type="dxa"/>
          </w:tcPr>
          <w:p w:rsidR="001A7090" w:rsidRPr="001D03DB" w:rsidRDefault="001A7090" w:rsidP="008164EC">
            <w:pPr>
              <w:spacing w:line="360" w:lineRule="auto"/>
              <w:jc w:val="both"/>
            </w:pPr>
            <w:r w:rsidRPr="001D03DB">
              <w:t>April</w:t>
            </w:r>
          </w:p>
        </w:tc>
        <w:tc>
          <w:tcPr>
            <w:tcW w:w="1834" w:type="dxa"/>
          </w:tcPr>
          <w:p w:rsidR="001A7090" w:rsidRPr="001D03DB" w:rsidRDefault="001A7090" w:rsidP="008164EC">
            <w:pPr>
              <w:spacing w:line="360" w:lineRule="auto"/>
              <w:jc w:val="both"/>
            </w:pPr>
            <w:r w:rsidRPr="001D03DB">
              <w:t>May</w:t>
            </w:r>
          </w:p>
        </w:tc>
      </w:tr>
      <w:tr w:rsidR="001A7090" w:rsidRPr="001D03DB" w:rsidTr="0041540E">
        <w:trPr>
          <w:trHeight w:val="631"/>
        </w:trPr>
        <w:tc>
          <w:tcPr>
            <w:tcW w:w="1751" w:type="dxa"/>
          </w:tcPr>
          <w:p w:rsidR="001A7090" w:rsidRPr="001D03DB" w:rsidRDefault="00CA347F" w:rsidP="008164EC">
            <w:pPr>
              <w:spacing w:line="360" w:lineRule="auto"/>
              <w:jc w:val="both"/>
            </w:pPr>
            <w:r>
              <w:rPr>
                <w:noProof/>
              </w:rPr>
              <w:pict>
                <v:rect id="_x0000_s1074" style="position:absolute;left:0;text-align:left;margin-left:88.65pt;margin-top:1.15pt;width:127.05pt;height:19.3pt;z-index:251661312;mso-position-horizontal-relative:text;mso-position-vertical-relative:text" fillcolor="#4bacc6 [3208]" strokecolor="#f2f2f2 [3041]" strokeweight="3pt">
                  <v:shadow on="t" type="perspective" color="#205867 [1608]" opacity=".5" offset="1pt" offset2="-1pt"/>
                </v:rect>
              </w:pict>
            </w:r>
            <w:r w:rsidR="001A7090" w:rsidRPr="001D03DB">
              <w:t>Task A</w:t>
            </w:r>
          </w:p>
        </w:tc>
        <w:tc>
          <w:tcPr>
            <w:tcW w:w="2313"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834" w:type="dxa"/>
          </w:tcPr>
          <w:p w:rsidR="001A7090" w:rsidRPr="001D03DB" w:rsidRDefault="001A7090" w:rsidP="008164EC">
            <w:pPr>
              <w:spacing w:line="360" w:lineRule="auto"/>
              <w:jc w:val="both"/>
            </w:pPr>
          </w:p>
        </w:tc>
      </w:tr>
      <w:tr w:rsidR="001A7090" w:rsidRPr="001D03DB" w:rsidTr="0041540E">
        <w:trPr>
          <w:trHeight w:val="631"/>
        </w:trPr>
        <w:tc>
          <w:tcPr>
            <w:tcW w:w="1751" w:type="dxa"/>
          </w:tcPr>
          <w:p w:rsidR="001A7090" w:rsidRPr="001D03DB" w:rsidRDefault="001A7090" w:rsidP="008164EC">
            <w:pPr>
              <w:spacing w:line="360" w:lineRule="auto"/>
              <w:jc w:val="both"/>
            </w:pPr>
            <w:r w:rsidRPr="001D03DB">
              <w:t>Task B</w:t>
            </w:r>
          </w:p>
        </w:tc>
        <w:tc>
          <w:tcPr>
            <w:tcW w:w="2313" w:type="dxa"/>
          </w:tcPr>
          <w:p w:rsidR="001A7090" w:rsidRPr="001D03DB" w:rsidRDefault="00CA347F" w:rsidP="008164EC">
            <w:pPr>
              <w:spacing w:line="360" w:lineRule="auto"/>
              <w:jc w:val="both"/>
            </w:pPr>
            <w:r>
              <w:rPr>
                <w:noProof/>
              </w:rPr>
              <w:pict>
                <v:rect id="_x0000_s1075" style="position:absolute;left:0;text-align:left;margin-left:119.75pt;margin-top:1.1pt;width:96.6pt;height:19.3pt;z-index:251662336;mso-position-horizontal-relative:text;mso-position-vertical-relative:text" fillcolor="#4bacc6 [3208]" strokecolor="#f2f2f2 [3041]" strokeweight="3pt">
                  <v:shadow on="t" type="perspective" color="#205867 [1608]" opacity=".5" offset="1pt" offset2="-1pt"/>
                </v:rect>
              </w:pict>
            </w:r>
          </w:p>
        </w:tc>
        <w:tc>
          <w:tcPr>
            <w:tcW w:w="1734"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834" w:type="dxa"/>
          </w:tcPr>
          <w:p w:rsidR="001A7090" w:rsidRPr="001D03DB" w:rsidRDefault="001A7090" w:rsidP="008164EC">
            <w:pPr>
              <w:spacing w:line="360" w:lineRule="auto"/>
              <w:jc w:val="both"/>
            </w:pPr>
          </w:p>
        </w:tc>
      </w:tr>
      <w:tr w:rsidR="001A7090" w:rsidRPr="001D03DB" w:rsidTr="0041540E">
        <w:trPr>
          <w:trHeight w:val="631"/>
        </w:trPr>
        <w:tc>
          <w:tcPr>
            <w:tcW w:w="1751" w:type="dxa"/>
          </w:tcPr>
          <w:p w:rsidR="001A7090" w:rsidRPr="001D03DB" w:rsidRDefault="001A7090" w:rsidP="008164EC">
            <w:pPr>
              <w:spacing w:line="360" w:lineRule="auto"/>
              <w:jc w:val="both"/>
            </w:pPr>
            <w:r w:rsidRPr="001D03DB">
              <w:t>Task C</w:t>
            </w:r>
          </w:p>
        </w:tc>
        <w:tc>
          <w:tcPr>
            <w:tcW w:w="2313"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734" w:type="dxa"/>
          </w:tcPr>
          <w:p w:rsidR="001A7090" w:rsidRPr="001D03DB" w:rsidRDefault="00CA347F" w:rsidP="008164EC">
            <w:pPr>
              <w:spacing w:line="360" w:lineRule="auto"/>
              <w:jc w:val="both"/>
            </w:pPr>
            <w:r>
              <w:rPr>
                <w:noProof/>
              </w:rPr>
              <w:pict>
                <v:rect id="_x0000_s1076" style="position:absolute;left:0;text-align:left;margin-left:-5.45pt;margin-top:1pt;width:96.6pt;height:19.3pt;z-index:251663360;mso-position-horizontal-relative:text;mso-position-vertical-relative:text" fillcolor="#4bacc6 [3208]" strokecolor="#f2f2f2 [3041]" strokeweight="3pt">
                  <v:shadow on="t" type="perspective" color="#205867 [1608]" opacity=".5" offset="1pt" offset2="-1pt"/>
                </v:rect>
              </w:pict>
            </w:r>
          </w:p>
        </w:tc>
        <w:tc>
          <w:tcPr>
            <w:tcW w:w="1834" w:type="dxa"/>
          </w:tcPr>
          <w:p w:rsidR="001A7090" w:rsidRPr="001D03DB" w:rsidRDefault="001A7090" w:rsidP="008164EC">
            <w:pPr>
              <w:spacing w:line="360" w:lineRule="auto"/>
              <w:jc w:val="both"/>
            </w:pPr>
          </w:p>
        </w:tc>
      </w:tr>
      <w:tr w:rsidR="001A7090" w:rsidRPr="001D03DB" w:rsidTr="0041540E">
        <w:trPr>
          <w:trHeight w:val="662"/>
        </w:trPr>
        <w:tc>
          <w:tcPr>
            <w:tcW w:w="1751" w:type="dxa"/>
          </w:tcPr>
          <w:p w:rsidR="001A7090" w:rsidRPr="001D03DB" w:rsidRDefault="001A7090" w:rsidP="008164EC">
            <w:pPr>
              <w:spacing w:line="360" w:lineRule="auto"/>
              <w:jc w:val="both"/>
            </w:pPr>
            <w:r w:rsidRPr="001D03DB">
              <w:t>Task D</w:t>
            </w:r>
          </w:p>
        </w:tc>
        <w:tc>
          <w:tcPr>
            <w:tcW w:w="2313"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734" w:type="dxa"/>
          </w:tcPr>
          <w:p w:rsidR="001A7090" w:rsidRPr="001D03DB" w:rsidRDefault="001A7090" w:rsidP="008164EC">
            <w:pPr>
              <w:spacing w:line="360" w:lineRule="auto"/>
              <w:jc w:val="both"/>
            </w:pPr>
          </w:p>
        </w:tc>
        <w:tc>
          <w:tcPr>
            <w:tcW w:w="1834" w:type="dxa"/>
          </w:tcPr>
          <w:p w:rsidR="001A7090" w:rsidRPr="001D03DB" w:rsidRDefault="00CA347F" w:rsidP="008164EC">
            <w:pPr>
              <w:spacing w:line="360" w:lineRule="auto"/>
              <w:jc w:val="both"/>
            </w:pPr>
            <w:r>
              <w:rPr>
                <w:noProof/>
              </w:rPr>
              <w:pict>
                <v:rect id="_x0000_s1077" style="position:absolute;left:0;text-align:left;margin-left:-3.9pt;margin-top:.95pt;width:96.6pt;height:19.3pt;z-index:251664384;mso-position-horizontal-relative:text;mso-position-vertical-relative:text" fillcolor="#4bacc6 [3208]" strokecolor="#f2f2f2 [3041]" strokeweight="3pt">
                  <v:shadow on="t" type="perspective" color="#205867 [1608]" opacity=".5" offset="1pt" offset2="-1pt"/>
                </v:rect>
              </w:pict>
            </w:r>
          </w:p>
        </w:tc>
      </w:tr>
    </w:tbl>
    <w:p w:rsidR="001A7090" w:rsidRPr="001D03DB" w:rsidRDefault="001A7090" w:rsidP="008164EC">
      <w:pPr>
        <w:spacing w:line="360" w:lineRule="auto"/>
        <w:jc w:val="both"/>
      </w:pPr>
    </w:p>
    <w:p w:rsidR="001A7090" w:rsidRPr="001D03DB" w:rsidRDefault="001A7090" w:rsidP="008164EC">
      <w:pPr>
        <w:spacing w:line="360" w:lineRule="auto"/>
        <w:jc w:val="both"/>
      </w:pPr>
    </w:p>
    <w:p w:rsidR="001A7090" w:rsidRPr="008164EC" w:rsidRDefault="001A7090" w:rsidP="008164EC">
      <w:pPr>
        <w:spacing w:line="360" w:lineRule="auto"/>
        <w:jc w:val="both"/>
        <w:rPr>
          <w:b/>
        </w:rPr>
      </w:pPr>
      <w:r w:rsidRPr="008164EC">
        <w:rPr>
          <w:b/>
        </w:rPr>
        <w:t>Task A:</w:t>
      </w:r>
      <w:r w:rsidR="00103E96" w:rsidRPr="008164EC">
        <w:rPr>
          <w:b/>
        </w:rPr>
        <w:t>-</w:t>
      </w:r>
    </w:p>
    <w:p w:rsidR="001A7090" w:rsidRPr="001D03DB" w:rsidRDefault="001A7090" w:rsidP="008164EC">
      <w:pPr>
        <w:spacing w:line="360" w:lineRule="auto"/>
        <w:jc w:val="both"/>
      </w:pPr>
      <w:r w:rsidRPr="001D03DB">
        <w:t xml:space="preserve">          </w:t>
      </w:r>
      <w:r w:rsidRPr="001D03DB">
        <w:tab/>
        <w:t xml:space="preserve">       Requirement gathering and Software Project Management.</w:t>
      </w:r>
    </w:p>
    <w:p w:rsidR="001A7090" w:rsidRPr="008164EC" w:rsidRDefault="001A7090" w:rsidP="008164EC">
      <w:pPr>
        <w:spacing w:line="360" w:lineRule="auto"/>
        <w:jc w:val="both"/>
        <w:rPr>
          <w:b/>
        </w:rPr>
      </w:pPr>
      <w:r w:rsidRPr="008164EC">
        <w:rPr>
          <w:b/>
        </w:rPr>
        <w:t>Task B:</w:t>
      </w:r>
      <w:r w:rsidR="00103E96" w:rsidRPr="008164EC">
        <w:rPr>
          <w:b/>
        </w:rPr>
        <w:t>-</w:t>
      </w:r>
    </w:p>
    <w:p w:rsidR="001A7090" w:rsidRPr="001D03DB" w:rsidRDefault="001A7090" w:rsidP="008164EC">
      <w:pPr>
        <w:spacing w:line="360" w:lineRule="auto"/>
        <w:jc w:val="both"/>
      </w:pPr>
      <w:r w:rsidRPr="001D03DB">
        <w:tab/>
        <w:t xml:space="preserve">       Designing GUI/Modules.</w:t>
      </w:r>
    </w:p>
    <w:p w:rsidR="001A7090" w:rsidRPr="008164EC" w:rsidRDefault="001A7090" w:rsidP="008164EC">
      <w:pPr>
        <w:spacing w:line="360" w:lineRule="auto"/>
        <w:jc w:val="both"/>
        <w:rPr>
          <w:b/>
        </w:rPr>
      </w:pPr>
      <w:r w:rsidRPr="008164EC">
        <w:rPr>
          <w:b/>
        </w:rPr>
        <w:t>Task C:</w:t>
      </w:r>
      <w:r w:rsidR="00103E96" w:rsidRPr="008164EC">
        <w:rPr>
          <w:b/>
        </w:rPr>
        <w:t>-</w:t>
      </w:r>
    </w:p>
    <w:p w:rsidR="001A7090" w:rsidRPr="001D03DB" w:rsidRDefault="001A7090" w:rsidP="008164EC">
      <w:pPr>
        <w:spacing w:line="360" w:lineRule="auto"/>
        <w:jc w:val="both"/>
      </w:pPr>
      <w:r w:rsidRPr="001D03DB">
        <w:tab/>
        <w:t xml:space="preserve">       Coding/Interconnection of mo</w:t>
      </w:r>
      <w:r w:rsidR="00103E96">
        <w:t>dules and Database Connectivity.</w:t>
      </w:r>
    </w:p>
    <w:p w:rsidR="00103E96" w:rsidRPr="008164EC" w:rsidRDefault="001A7090" w:rsidP="008164EC">
      <w:pPr>
        <w:spacing w:line="360" w:lineRule="auto"/>
        <w:jc w:val="both"/>
        <w:rPr>
          <w:b/>
        </w:rPr>
      </w:pPr>
      <w:r w:rsidRPr="008164EC">
        <w:rPr>
          <w:b/>
        </w:rPr>
        <w:t>Task D:</w:t>
      </w:r>
      <w:r w:rsidR="00103E96" w:rsidRPr="008164EC">
        <w:rPr>
          <w:b/>
        </w:rPr>
        <w:t>-</w:t>
      </w:r>
    </w:p>
    <w:p w:rsidR="00AC7578" w:rsidRPr="00103E96" w:rsidRDefault="00103E96" w:rsidP="008164EC">
      <w:pPr>
        <w:spacing w:line="360" w:lineRule="auto"/>
        <w:jc w:val="both"/>
      </w:pPr>
      <w:r>
        <w:t xml:space="preserve">                </w:t>
      </w:r>
      <w:r w:rsidR="001A7090" w:rsidRPr="001D03DB">
        <w:t xml:space="preserve">  </w:t>
      </w:r>
      <w:r w:rsidR="001A7090" w:rsidRPr="00103E96">
        <w:t>Testing and Implementation.</w:t>
      </w:r>
    </w:p>
    <w:p w:rsidR="00AC7578" w:rsidRDefault="00AC7578" w:rsidP="008164EC">
      <w:pPr>
        <w:spacing w:line="360" w:lineRule="auto"/>
        <w:jc w:val="both"/>
        <w:rPr>
          <w:sz w:val="32"/>
          <w:szCs w:val="44"/>
        </w:rPr>
      </w:pPr>
    </w:p>
    <w:p w:rsidR="0041540E" w:rsidRDefault="0041540E" w:rsidP="008164EC">
      <w:pPr>
        <w:spacing w:line="360" w:lineRule="auto"/>
        <w:jc w:val="both"/>
        <w:rPr>
          <w:sz w:val="32"/>
          <w:szCs w:val="44"/>
        </w:rPr>
      </w:pPr>
    </w:p>
    <w:p w:rsidR="0041540E" w:rsidRDefault="0041540E" w:rsidP="008164EC">
      <w:pPr>
        <w:spacing w:line="360" w:lineRule="auto"/>
        <w:jc w:val="both"/>
        <w:rPr>
          <w:sz w:val="32"/>
          <w:szCs w:val="44"/>
        </w:rPr>
      </w:pPr>
      <w:r>
        <w:rPr>
          <w:sz w:val="32"/>
          <w:szCs w:val="44"/>
        </w:rPr>
        <w:br w:type="page"/>
      </w:r>
    </w:p>
    <w:p w:rsidR="00E8062B" w:rsidRPr="008164EC" w:rsidRDefault="00995C0C" w:rsidP="008164EC">
      <w:pPr>
        <w:spacing w:line="360" w:lineRule="auto"/>
        <w:jc w:val="center"/>
        <w:rPr>
          <w:b/>
          <w:caps/>
          <w:sz w:val="28"/>
          <w:szCs w:val="28"/>
        </w:rPr>
      </w:pPr>
      <w:r>
        <w:rPr>
          <w:b/>
          <w:sz w:val="28"/>
          <w:szCs w:val="28"/>
        </w:rPr>
        <w:lastRenderedPageBreak/>
        <w:t>5</w:t>
      </w:r>
      <w:r w:rsidR="00E8062B" w:rsidRPr="008164EC">
        <w:rPr>
          <w:b/>
          <w:sz w:val="28"/>
          <w:szCs w:val="28"/>
        </w:rPr>
        <w:t>.</w:t>
      </w:r>
      <w:r w:rsidR="00440F9C">
        <w:rPr>
          <w:b/>
          <w:sz w:val="28"/>
          <w:szCs w:val="28"/>
        </w:rPr>
        <w:t xml:space="preserve"> FASHION STORE</w:t>
      </w:r>
    </w:p>
    <w:p w:rsidR="00E8062B" w:rsidRPr="009E6D31" w:rsidRDefault="00E8062B" w:rsidP="007736B8"/>
    <w:p w:rsidR="00E8062B" w:rsidRPr="00440F9C" w:rsidRDefault="00E8062B" w:rsidP="00440F9C">
      <w:pPr>
        <w:spacing w:line="360" w:lineRule="auto"/>
        <w:jc w:val="both"/>
        <w:rPr>
          <w:color w:val="000000"/>
        </w:rPr>
      </w:pPr>
      <w:r w:rsidRPr="00A01371">
        <w:t>The main aim of the project “</w:t>
      </w:r>
      <w:r w:rsidR="00440F9C">
        <w:t>FASHION STORE</w:t>
      </w:r>
      <w:r w:rsidRPr="00A01371">
        <w:t>”</w:t>
      </w:r>
      <w:r w:rsidR="00440F9C" w:rsidRPr="00440F9C">
        <w:t xml:space="preserve"> The way we shop for fashion is different from how we buy cameras—especially online. With fashion, reviews and specs are less important; fashion shopping is about discovering something that fits your taste and feels right. The web works well for buying cameras and other hard goods but for soft goods, such as clothing and accessories, it’s not the same as shopping in a store.</w:t>
      </w:r>
      <w:r w:rsidR="00440F9C" w:rsidRPr="00440F9C">
        <w:br/>
      </w:r>
      <w:r w:rsidR="00440F9C" w:rsidRPr="00440F9C">
        <w:br/>
        <w:t>What’s more, the market for soft goods online is growing tremendously. A year and half ago, our team (which at the time was part of Like.com) started to wonder if we could create a better experience for people to shop online. Our team consists of PhDs in computer science with an emphasis on machine learning and computer vision, along with fashion designers and stylists—we jokingly called ourselves the computer nerds and fashion nerds (and a few of us were both). So, we set out to create a new way to browse, discover and shop for soft goods online.</w:t>
      </w:r>
      <w:r w:rsidRPr="00440F9C">
        <w:t xml:space="preserve">s </w:t>
      </w:r>
    </w:p>
    <w:p w:rsidR="00E8062B" w:rsidRPr="008164EC" w:rsidRDefault="00995C0C" w:rsidP="008164EC">
      <w:pPr>
        <w:spacing w:line="360" w:lineRule="auto"/>
        <w:rPr>
          <w:b/>
        </w:rPr>
      </w:pPr>
      <w:r>
        <w:rPr>
          <w:b/>
        </w:rPr>
        <w:t>5</w:t>
      </w:r>
      <w:r w:rsidR="00E8062B" w:rsidRPr="008164EC">
        <w:rPr>
          <w:b/>
        </w:rPr>
        <w:t>.1 Project Description:-</w:t>
      </w:r>
    </w:p>
    <w:p w:rsidR="00E8062B" w:rsidRDefault="00E8062B" w:rsidP="008164EC">
      <w:pPr>
        <w:spacing w:line="360" w:lineRule="auto"/>
        <w:jc w:val="both"/>
      </w:pPr>
      <w:r w:rsidRPr="00441FAE">
        <w:br/>
      </w:r>
      <w:r>
        <w:t>In this project all the users can get information about competitive exams, they can enroll online and online chat option is there, if students  have any problem then they can contact and get help from the experts to achieve their dream job</w:t>
      </w:r>
    </w:p>
    <w:p w:rsidR="00E8062B" w:rsidRPr="00514C54" w:rsidRDefault="00E8062B" w:rsidP="007736B8"/>
    <w:p w:rsidR="00E8062B" w:rsidRPr="008164EC" w:rsidRDefault="00995C0C" w:rsidP="008164EC">
      <w:pPr>
        <w:spacing w:line="360" w:lineRule="auto"/>
        <w:rPr>
          <w:b/>
        </w:rPr>
      </w:pPr>
      <w:r>
        <w:rPr>
          <w:b/>
        </w:rPr>
        <w:t>5</w:t>
      </w:r>
      <w:r w:rsidR="00E8062B" w:rsidRPr="008164EC">
        <w:rPr>
          <w:b/>
        </w:rPr>
        <w:t xml:space="preserve">.2 </w:t>
      </w:r>
      <w:r w:rsidR="00E8062B" w:rsidRPr="008164EC">
        <w:rPr>
          <w:b/>
          <w:u w:val="single"/>
        </w:rPr>
        <w:t>PURPOSE</w:t>
      </w:r>
      <w:r w:rsidR="00E8062B" w:rsidRPr="008164EC">
        <w:rPr>
          <w:b/>
        </w:rPr>
        <w:t>: -</w:t>
      </w:r>
    </w:p>
    <w:p w:rsidR="00E8062B" w:rsidRPr="001D03DB" w:rsidRDefault="00E8062B" w:rsidP="007736B8"/>
    <w:p w:rsidR="00E8062B" w:rsidRPr="001D03DB" w:rsidRDefault="00E8062B" w:rsidP="008164EC">
      <w:pPr>
        <w:spacing w:line="360" w:lineRule="auto"/>
        <w:jc w:val="both"/>
      </w:pPr>
      <w:r w:rsidRPr="001D03DB">
        <w:t>The purpose of this document is to give a detailed description of the requireme</w:t>
      </w:r>
      <w:r w:rsidR="007736B8">
        <w:t>nts for the “</w:t>
      </w:r>
      <w:r w:rsidR="00817073">
        <w:t>FASHION STORE</w:t>
      </w:r>
      <w:r w:rsidRPr="001D03DB">
        <w:t>” website. It will illustrate the purpose and complete declaration for the development of website. It will also explain system constraints, interface and interactions with other external applications. It give accurate information about Education material, and online tests and provide some college level and school level courses.</w:t>
      </w:r>
    </w:p>
    <w:p w:rsidR="00134004" w:rsidRDefault="00134004" w:rsidP="008164EC">
      <w:pPr>
        <w:spacing w:line="360" w:lineRule="auto"/>
        <w:jc w:val="both"/>
      </w:pPr>
    </w:p>
    <w:p w:rsidR="00440F9C" w:rsidRDefault="00440F9C" w:rsidP="008164EC">
      <w:pPr>
        <w:spacing w:line="360" w:lineRule="auto"/>
        <w:jc w:val="both"/>
      </w:pPr>
    </w:p>
    <w:p w:rsidR="00440F9C" w:rsidRDefault="00440F9C" w:rsidP="008164EC">
      <w:pPr>
        <w:spacing w:line="360" w:lineRule="auto"/>
        <w:jc w:val="both"/>
      </w:pPr>
    </w:p>
    <w:p w:rsidR="00440F9C" w:rsidRDefault="00440F9C" w:rsidP="008164EC">
      <w:pPr>
        <w:spacing w:line="360" w:lineRule="auto"/>
        <w:jc w:val="both"/>
      </w:pPr>
    </w:p>
    <w:p w:rsidR="008164EC" w:rsidRDefault="008164EC" w:rsidP="007736B8"/>
    <w:p w:rsidR="00E8062B" w:rsidRPr="00995C0C" w:rsidRDefault="00995C0C" w:rsidP="00995C0C">
      <w:pPr>
        <w:spacing w:line="360" w:lineRule="auto"/>
        <w:jc w:val="center"/>
        <w:rPr>
          <w:b/>
          <w:sz w:val="28"/>
          <w:szCs w:val="28"/>
        </w:rPr>
      </w:pPr>
      <w:r w:rsidRPr="00995C0C">
        <w:rPr>
          <w:b/>
          <w:sz w:val="28"/>
          <w:szCs w:val="28"/>
        </w:rPr>
        <w:t>6</w:t>
      </w:r>
      <w:r w:rsidR="00E8062B" w:rsidRPr="00995C0C">
        <w:rPr>
          <w:b/>
          <w:sz w:val="28"/>
          <w:szCs w:val="28"/>
        </w:rPr>
        <w:t>.</w:t>
      </w:r>
      <w:r w:rsidR="00134004" w:rsidRPr="00995C0C">
        <w:rPr>
          <w:b/>
          <w:sz w:val="28"/>
          <w:szCs w:val="28"/>
        </w:rPr>
        <w:t>PROFILE OF THE PROBLEM</w:t>
      </w:r>
    </w:p>
    <w:p w:rsidR="008164EC" w:rsidRPr="00E8062B" w:rsidRDefault="008164EC" w:rsidP="007736B8"/>
    <w:p w:rsidR="00E8062B" w:rsidRPr="001D03DB" w:rsidRDefault="00E8062B" w:rsidP="00627129">
      <w:pPr>
        <w:spacing w:line="360" w:lineRule="auto"/>
        <w:jc w:val="both"/>
      </w:pPr>
      <w:r w:rsidRPr="001D03DB">
        <w:t>A</w:t>
      </w:r>
      <w:r w:rsidRPr="001D03DB">
        <w:rPr>
          <w:rStyle w:val="apple-converted-space"/>
        </w:rPr>
        <w:t> </w:t>
      </w:r>
      <w:r w:rsidRPr="001D03DB">
        <w:t>web-based software</w:t>
      </w:r>
      <w:r w:rsidRPr="001D03DB">
        <w:rPr>
          <w:rStyle w:val="apple-converted-space"/>
        </w:rPr>
        <w:t> </w:t>
      </w:r>
      <w:r w:rsidRPr="001D03DB">
        <w:t>application can be used not only to provide study material to your customers, but also to</w:t>
      </w:r>
      <w:r w:rsidRPr="001D03DB">
        <w:rPr>
          <w:rStyle w:val="apple-converted-space"/>
        </w:rPr>
        <w:t> </w:t>
      </w:r>
      <w:r w:rsidRPr="001D03DB">
        <w:rPr>
          <w:iCs/>
        </w:rPr>
        <w:t>manage online tests</w:t>
      </w:r>
      <w:r w:rsidRPr="001D03DB">
        <w:t>. The app has everything a powerful project management tool needs: notifications, project statuses, time-tracking, due-dates etc. etc.</w:t>
      </w:r>
    </w:p>
    <w:p w:rsidR="00E8062B" w:rsidRPr="001D03DB" w:rsidRDefault="00E8062B" w:rsidP="00627129">
      <w:pPr>
        <w:spacing w:line="360" w:lineRule="auto"/>
        <w:jc w:val="both"/>
      </w:pPr>
      <w:r w:rsidRPr="001D03DB">
        <w:t>Get  online materials, add users, assign tests to users, search and filter your information - it's all here.</w:t>
      </w:r>
    </w:p>
    <w:p w:rsidR="009D1E88" w:rsidRDefault="00E8062B" w:rsidP="00627129">
      <w:pPr>
        <w:spacing w:line="360" w:lineRule="auto"/>
        <w:jc w:val="both"/>
      </w:pPr>
      <w:r w:rsidRPr="001D03DB">
        <w:t>In fact, we use the</w:t>
      </w:r>
      <w:r w:rsidRPr="001D03DB">
        <w:rPr>
          <w:rStyle w:val="apple-converted-space"/>
        </w:rPr>
        <w:t> </w:t>
      </w:r>
      <w:r w:rsidRPr="001D03DB">
        <w:t>hosted version</w:t>
      </w:r>
      <w:r w:rsidRPr="001D03DB">
        <w:rPr>
          <w:rStyle w:val="apple-converted-space"/>
        </w:rPr>
        <w:t> </w:t>
      </w:r>
      <w:r w:rsidRPr="001D03DB">
        <w:t>of our help desk app to track our own projects inside the Software team. For instance, it makes it really easy to transform a feature-request ticket from a customer into a project devoted to adding the feature requested. And when the project is finished we can simply inform the customer that it's done - all in the same place.</w:t>
      </w:r>
    </w:p>
    <w:p w:rsidR="00134004" w:rsidRPr="001D03DB" w:rsidRDefault="00FE68F9" w:rsidP="00627129">
      <w:pPr>
        <w:spacing w:line="360" w:lineRule="auto"/>
        <w:jc w:val="both"/>
        <w:rPr>
          <w:bCs/>
        </w:rPr>
      </w:pPr>
      <w:r>
        <w:rPr>
          <w:bCs/>
        </w:rPr>
        <w:t>7</w:t>
      </w:r>
      <w:r w:rsidR="00134004">
        <w:rPr>
          <w:bCs/>
        </w:rPr>
        <w:t>.1</w:t>
      </w:r>
      <w:r w:rsidR="00134004" w:rsidRPr="001D03DB">
        <w:rPr>
          <w:bCs/>
        </w:rPr>
        <w:t>How can the problem be redefined?</w:t>
      </w:r>
    </w:p>
    <w:p w:rsidR="00134004" w:rsidRPr="001D03DB" w:rsidRDefault="00134004" w:rsidP="00627129">
      <w:pPr>
        <w:spacing w:line="360" w:lineRule="auto"/>
        <w:jc w:val="both"/>
        <w:rPr>
          <w:bCs/>
        </w:rPr>
      </w:pPr>
    </w:p>
    <w:p w:rsidR="00134004" w:rsidRPr="001D03DB" w:rsidRDefault="00134004" w:rsidP="00627129">
      <w:pPr>
        <w:spacing w:line="360" w:lineRule="auto"/>
        <w:jc w:val="both"/>
      </w:pPr>
      <w:r w:rsidRPr="001D03DB">
        <w:t>We proposed our perception of the system, in accordance with the problems of existing system by making a full layout of the system on paper. We tallied the problems and needs by existing system and requirements. We were further updating in the layout in the basis of redefined the problems. In feasibility study phase we had undergone through various steps, which are described as under:</w:t>
      </w:r>
    </w:p>
    <w:p w:rsidR="00134004" w:rsidRPr="001D03DB" w:rsidRDefault="00134004" w:rsidP="00627129">
      <w:pPr>
        <w:spacing w:line="360" w:lineRule="auto"/>
        <w:jc w:val="both"/>
      </w:pPr>
    </w:p>
    <w:p w:rsidR="00134004" w:rsidRDefault="00134004" w:rsidP="00627129">
      <w:pPr>
        <w:spacing w:line="360" w:lineRule="auto"/>
        <w:jc w:val="both"/>
      </w:pPr>
      <w:r w:rsidRPr="001D03DB">
        <w:t>How feasible is the system proposed? This was analyzed by comparing the following factors with both the existing system and proposed system.</w:t>
      </w:r>
    </w:p>
    <w:p w:rsidR="00134004" w:rsidRPr="001D03DB" w:rsidRDefault="00134004" w:rsidP="00627129">
      <w:pPr>
        <w:spacing w:line="360" w:lineRule="auto"/>
        <w:jc w:val="both"/>
      </w:pPr>
    </w:p>
    <w:p w:rsidR="00134004" w:rsidRPr="00134004" w:rsidRDefault="00134004" w:rsidP="00627129">
      <w:pPr>
        <w:spacing w:line="360" w:lineRule="auto"/>
        <w:jc w:val="both"/>
        <w:rPr>
          <w:bCs/>
        </w:rPr>
      </w:pPr>
      <w:r w:rsidRPr="008164EC">
        <w:rPr>
          <w:b/>
          <w:bCs/>
        </w:rPr>
        <w:t>1. Cost</w:t>
      </w:r>
      <w:r>
        <w:rPr>
          <w:bCs/>
        </w:rPr>
        <w:t xml:space="preserve"> : </w:t>
      </w:r>
      <w:r w:rsidRPr="001D03DB">
        <w:t xml:space="preserve">The cost required in the proposed system is comparatively less to the existing </w:t>
      </w:r>
      <w:r>
        <w:t xml:space="preserve"> </w:t>
      </w:r>
    </w:p>
    <w:p w:rsidR="00134004" w:rsidRPr="001D03DB" w:rsidRDefault="00134004" w:rsidP="00627129">
      <w:pPr>
        <w:spacing w:line="360" w:lineRule="auto"/>
        <w:jc w:val="both"/>
      </w:pPr>
      <w:r>
        <w:t>System.</w:t>
      </w:r>
    </w:p>
    <w:p w:rsidR="00B02B17" w:rsidRDefault="00134004" w:rsidP="00627129">
      <w:pPr>
        <w:spacing w:line="360" w:lineRule="auto"/>
        <w:jc w:val="both"/>
      </w:pPr>
      <w:r w:rsidRPr="008164EC">
        <w:rPr>
          <w:b/>
          <w:bCs/>
        </w:rPr>
        <w:t>2. Effort</w:t>
      </w:r>
      <w:r w:rsidR="00B02B17">
        <w:rPr>
          <w:bCs/>
        </w:rPr>
        <w:t xml:space="preserve"> :</w:t>
      </w:r>
      <w:r w:rsidR="00FE68F9">
        <w:rPr>
          <w:bCs/>
        </w:rPr>
        <w:t xml:space="preserve"> </w:t>
      </w:r>
      <w:r w:rsidR="00B02B17">
        <w:rPr>
          <w:bCs/>
        </w:rPr>
        <w:t xml:space="preserve"> </w:t>
      </w:r>
      <w:r w:rsidRPr="001D03DB">
        <w:t xml:space="preserve">Compared to the existing system the proposed system will provide a better </w:t>
      </w:r>
      <w:r w:rsidR="00B02B17">
        <w:t xml:space="preserve"> </w:t>
      </w:r>
    </w:p>
    <w:p w:rsidR="00B02B17" w:rsidRDefault="00B02B17" w:rsidP="00627129">
      <w:pPr>
        <w:spacing w:line="360" w:lineRule="auto"/>
        <w:jc w:val="both"/>
      </w:pPr>
      <w:r>
        <w:t>w</w:t>
      </w:r>
      <w:r w:rsidRPr="001D03DB">
        <w:t xml:space="preserve">orking environment in which there will be ease of work and the effort required will </w:t>
      </w:r>
    </w:p>
    <w:p w:rsidR="00FE68F9" w:rsidRDefault="00B02B17" w:rsidP="00627129">
      <w:pPr>
        <w:spacing w:line="360" w:lineRule="auto"/>
        <w:jc w:val="both"/>
        <w:rPr>
          <w:bCs/>
        </w:rPr>
      </w:pPr>
      <w:r w:rsidRPr="001D03DB">
        <w:t>be comparativel</w:t>
      </w:r>
      <w:r>
        <w:t xml:space="preserve">y less than the existing system .       </w:t>
      </w:r>
    </w:p>
    <w:p w:rsidR="00134004" w:rsidRDefault="00B02B17" w:rsidP="00627129">
      <w:pPr>
        <w:spacing w:line="360" w:lineRule="auto"/>
        <w:jc w:val="both"/>
      </w:pPr>
      <w:r w:rsidRPr="008164EC">
        <w:rPr>
          <w:b/>
        </w:rPr>
        <w:t xml:space="preserve"> </w:t>
      </w:r>
      <w:r w:rsidR="00134004" w:rsidRPr="008164EC">
        <w:rPr>
          <w:b/>
          <w:bCs/>
        </w:rPr>
        <w:t>3. Time</w:t>
      </w:r>
      <w:r w:rsidR="00FE68F9" w:rsidRPr="008164EC">
        <w:rPr>
          <w:b/>
          <w:bCs/>
        </w:rPr>
        <w:t>:</w:t>
      </w:r>
      <w:r w:rsidR="00FE68F9">
        <w:rPr>
          <w:bCs/>
        </w:rPr>
        <w:t xml:space="preserve">  </w:t>
      </w:r>
      <w:r w:rsidR="00134004" w:rsidRPr="001D03DB">
        <w:t>Also the time required generating a report or for doing any other work will b</w:t>
      </w:r>
      <w:r w:rsidR="00134004" w:rsidRPr="001D03DB">
        <w:tab/>
        <w:t xml:space="preserve">e comparatively very less than in the existing system. Record finding and updating will </w:t>
      </w:r>
    </w:p>
    <w:p w:rsidR="00FE68F9" w:rsidRDefault="00FE68F9" w:rsidP="00627129">
      <w:pPr>
        <w:spacing w:line="360" w:lineRule="auto"/>
        <w:jc w:val="both"/>
      </w:pPr>
      <w:r w:rsidRPr="001D03DB">
        <w:lastRenderedPageBreak/>
        <w:t>take less time than the existing system</w:t>
      </w:r>
      <w:r>
        <w:t>.</w:t>
      </w:r>
    </w:p>
    <w:p w:rsidR="00FE68F9" w:rsidRPr="00FE68F9" w:rsidRDefault="00FE68F9" w:rsidP="00627129">
      <w:pPr>
        <w:jc w:val="both"/>
        <w:rPr>
          <w:bCs/>
        </w:rPr>
      </w:pPr>
    </w:p>
    <w:p w:rsidR="00134004" w:rsidRDefault="00134004" w:rsidP="008164EC">
      <w:pPr>
        <w:spacing w:line="360" w:lineRule="auto"/>
      </w:pPr>
      <w:r w:rsidRPr="008164EC">
        <w:rPr>
          <w:b/>
        </w:rPr>
        <w:t>4.</w:t>
      </w:r>
      <w:r w:rsidRPr="008164EC">
        <w:rPr>
          <w:b/>
          <w:bCs/>
        </w:rPr>
        <w:t xml:space="preserve"> Labour</w:t>
      </w:r>
      <w:r w:rsidRPr="001D03DB">
        <w:rPr>
          <w:bCs/>
        </w:rPr>
        <w:t>:</w:t>
      </w:r>
      <w:r w:rsidR="00FE68F9">
        <w:rPr>
          <w:bCs/>
        </w:rPr>
        <w:t xml:space="preserve"> </w:t>
      </w:r>
      <w:r w:rsidRPr="001D03DB">
        <w:t xml:space="preserve">In the existing system the number of staff required for completing the work </w:t>
      </w:r>
    </w:p>
    <w:p w:rsidR="00FE68F9" w:rsidRPr="00FE68F9" w:rsidRDefault="00FE68F9" w:rsidP="008164EC">
      <w:pPr>
        <w:spacing w:line="360" w:lineRule="auto"/>
        <w:rPr>
          <w:bCs/>
        </w:rPr>
      </w:pPr>
      <w:r w:rsidRPr="001D03DB">
        <w:t>is more while the new system will require quite less number of staff</w:t>
      </w:r>
      <w:r>
        <w:t>.</w:t>
      </w:r>
    </w:p>
    <w:p w:rsidR="00134004" w:rsidRPr="001D03DB" w:rsidRDefault="00134004" w:rsidP="00627129">
      <w:pPr>
        <w:spacing w:line="360" w:lineRule="auto"/>
      </w:pPr>
    </w:p>
    <w:p w:rsidR="00134004" w:rsidRPr="001D03DB" w:rsidRDefault="00134004" w:rsidP="00627129">
      <w:pPr>
        <w:spacing w:line="360" w:lineRule="auto"/>
        <w:jc w:val="both"/>
      </w:pPr>
      <w:r w:rsidRPr="001D03DB">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134004" w:rsidRPr="008164EC" w:rsidRDefault="00134004" w:rsidP="008164EC">
      <w:pPr>
        <w:pStyle w:val="ListParagraph"/>
        <w:numPr>
          <w:ilvl w:val="0"/>
          <w:numId w:val="36"/>
        </w:numPr>
        <w:jc w:val="both"/>
        <w:rPr>
          <w:rFonts w:ascii="Times New Roman" w:hAnsi="Times New Roman" w:cs="Times New Roman"/>
          <w:sz w:val="24"/>
          <w:szCs w:val="24"/>
        </w:rPr>
      </w:pPr>
      <w:r w:rsidRPr="008164EC">
        <w:rPr>
          <w:rFonts w:ascii="Times New Roman" w:hAnsi="Times New Roman" w:cs="Times New Roman"/>
          <w:sz w:val="24"/>
          <w:szCs w:val="24"/>
        </w:rPr>
        <w:t>Technical Feasibility</w:t>
      </w:r>
    </w:p>
    <w:p w:rsidR="00134004" w:rsidRPr="008164EC" w:rsidRDefault="00134004" w:rsidP="008164EC">
      <w:pPr>
        <w:pStyle w:val="ListParagraph"/>
        <w:numPr>
          <w:ilvl w:val="0"/>
          <w:numId w:val="36"/>
        </w:numPr>
        <w:jc w:val="both"/>
        <w:rPr>
          <w:rFonts w:ascii="Times New Roman" w:hAnsi="Times New Roman" w:cs="Times New Roman"/>
          <w:sz w:val="24"/>
          <w:szCs w:val="24"/>
        </w:rPr>
      </w:pPr>
      <w:r w:rsidRPr="008164EC">
        <w:rPr>
          <w:rFonts w:ascii="Times New Roman" w:hAnsi="Times New Roman" w:cs="Times New Roman"/>
          <w:sz w:val="24"/>
          <w:szCs w:val="24"/>
        </w:rPr>
        <w:t>Economic Feasibility</w:t>
      </w:r>
    </w:p>
    <w:p w:rsidR="00134004" w:rsidRPr="008164EC" w:rsidRDefault="00134004" w:rsidP="008164EC">
      <w:pPr>
        <w:pStyle w:val="ListParagraph"/>
        <w:numPr>
          <w:ilvl w:val="0"/>
          <w:numId w:val="36"/>
        </w:numPr>
        <w:jc w:val="both"/>
        <w:rPr>
          <w:rFonts w:ascii="Times New Roman" w:hAnsi="Times New Roman" w:cs="Times New Roman"/>
          <w:sz w:val="24"/>
          <w:szCs w:val="24"/>
        </w:rPr>
      </w:pPr>
      <w:r w:rsidRPr="008164EC">
        <w:rPr>
          <w:rFonts w:ascii="Times New Roman" w:hAnsi="Times New Roman" w:cs="Times New Roman"/>
          <w:sz w:val="24"/>
          <w:szCs w:val="24"/>
        </w:rPr>
        <w:t>Behavioral Feasibility</w:t>
      </w:r>
    </w:p>
    <w:p w:rsidR="00134004" w:rsidRPr="001D03DB" w:rsidRDefault="00134004" w:rsidP="007736B8"/>
    <w:p w:rsidR="00134004" w:rsidRPr="00627129" w:rsidRDefault="006139EF" w:rsidP="00627129">
      <w:pPr>
        <w:spacing w:line="360" w:lineRule="auto"/>
        <w:rPr>
          <w:b/>
        </w:rPr>
      </w:pPr>
      <w:r>
        <w:t xml:space="preserve"> </w:t>
      </w:r>
      <w:r w:rsidRPr="00627129">
        <w:rPr>
          <w:b/>
        </w:rPr>
        <w:t xml:space="preserve">    </w:t>
      </w:r>
      <w:r w:rsidR="00134004" w:rsidRPr="00627129">
        <w:rPr>
          <w:b/>
        </w:rPr>
        <w:t>4.1 Technical Feasibility</w:t>
      </w:r>
    </w:p>
    <w:p w:rsidR="00134004" w:rsidRPr="001D03DB" w:rsidRDefault="00134004" w:rsidP="00627129">
      <w:pPr>
        <w:jc w:val="both"/>
      </w:pPr>
    </w:p>
    <w:p w:rsidR="00134004" w:rsidRPr="001D03DB" w:rsidRDefault="00134004" w:rsidP="00627129">
      <w:pPr>
        <w:spacing w:line="360" w:lineRule="auto"/>
        <w:jc w:val="both"/>
      </w:pPr>
      <w:r w:rsidRPr="001D03DB">
        <w:t xml:space="preserve">Technical Feasibility deals with the hardware as well as software requirements. Technology is not a constraint to type system development. We have to find out whether the necessary technology, the proposed equipment’s have the capacity to hold the data, which is used in the project, should be checked to carry out this technical feasibility. </w:t>
      </w:r>
    </w:p>
    <w:p w:rsidR="00134004" w:rsidRPr="001D03DB" w:rsidRDefault="00134004" w:rsidP="007736B8"/>
    <w:p w:rsidR="00134004" w:rsidRPr="00627129" w:rsidRDefault="00134004" w:rsidP="00627129">
      <w:pPr>
        <w:spacing w:line="360" w:lineRule="auto"/>
        <w:rPr>
          <w:b/>
        </w:rPr>
      </w:pPr>
      <w:r w:rsidRPr="00627129">
        <w:rPr>
          <w:b/>
        </w:rPr>
        <w:t>4.2 Economical Feasibility</w:t>
      </w:r>
    </w:p>
    <w:p w:rsidR="00134004" w:rsidRPr="001D03DB" w:rsidRDefault="00134004" w:rsidP="007736B8"/>
    <w:p w:rsidR="00134004" w:rsidRPr="001D03DB" w:rsidRDefault="00134004" w:rsidP="00627129">
      <w:pPr>
        <w:spacing w:line="360" w:lineRule="auto"/>
        <w:jc w:val="both"/>
      </w:pPr>
      <w:r w:rsidRPr="001D03DB">
        <w:t>This feasibility study present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rsidR="00134004" w:rsidRPr="001D03DB" w:rsidRDefault="00134004" w:rsidP="00627129">
      <w:pPr>
        <w:spacing w:line="360" w:lineRule="auto"/>
      </w:pPr>
    </w:p>
    <w:p w:rsidR="00134004" w:rsidRPr="001D03DB" w:rsidRDefault="00134004" w:rsidP="00627129">
      <w:pPr>
        <w:spacing w:line="360" w:lineRule="auto"/>
      </w:pPr>
      <w:r w:rsidRPr="001D03DB">
        <w:t>Thus feasibility study should center along the following points:</w:t>
      </w:r>
    </w:p>
    <w:p w:rsidR="00134004" w:rsidRPr="001D03DB" w:rsidRDefault="00134004" w:rsidP="00627129">
      <w:pPr>
        <w:spacing w:line="360" w:lineRule="auto"/>
      </w:pPr>
    </w:p>
    <w:p w:rsidR="00134004" w:rsidRPr="00627129" w:rsidRDefault="00134004" w:rsidP="00627129">
      <w:pPr>
        <w:pStyle w:val="ListParagraph"/>
        <w:numPr>
          <w:ilvl w:val="0"/>
          <w:numId w:val="37"/>
        </w:numPr>
        <w:spacing w:line="360" w:lineRule="auto"/>
        <w:rPr>
          <w:rFonts w:ascii="Times New Roman" w:hAnsi="Times New Roman" w:cs="Times New Roman"/>
          <w:sz w:val="24"/>
          <w:szCs w:val="24"/>
        </w:rPr>
      </w:pPr>
      <w:r w:rsidRPr="00627129">
        <w:rPr>
          <w:rFonts w:ascii="Times New Roman" w:hAnsi="Times New Roman" w:cs="Times New Roman"/>
          <w:sz w:val="24"/>
          <w:szCs w:val="24"/>
        </w:rPr>
        <w:t>Improvement resulting over the existing method in terms of accuracy, timeliness.</w:t>
      </w:r>
    </w:p>
    <w:p w:rsidR="00134004" w:rsidRPr="00627129" w:rsidRDefault="00134004" w:rsidP="00627129">
      <w:pPr>
        <w:pStyle w:val="ListParagraph"/>
        <w:numPr>
          <w:ilvl w:val="0"/>
          <w:numId w:val="37"/>
        </w:numPr>
        <w:spacing w:line="360" w:lineRule="auto"/>
        <w:rPr>
          <w:rFonts w:ascii="Times New Roman" w:hAnsi="Times New Roman" w:cs="Times New Roman"/>
          <w:sz w:val="24"/>
          <w:szCs w:val="24"/>
        </w:rPr>
      </w:pPr>
      <w:r w:rsidRPr="00627129">
        <w:rPr>
          <w:rFonts w:ascii="Times New Roman" w:hAnsi="Times New Roman" w:cs="Times New Roman"/>
          <w:sz w:val="24"/>
          <w:szCs w:val="24"/>
        </w:rPr>
        <w:t>Cost comparison</w:t>
      </w:r>
    </w:p>
    <w:p w:rsidR="00134004" w:rsidRDefault="00134004" w:rsidP="00627129">
      <w:pPr>
        <w:pStyle w:val="ListParagraph"/>
        <w:numPr>
          <w:ilvl w:val="0"/>
          <w:numId w:val="37"/>
        </w:numPr>
        <w:spacing w:line="360" w:lineRule="auto"/>
      </w:pPr>
      <w:r w:rsidRPr="00627129">
        <w:rPr>
          <w:rFonts w:ascii="Times New Roman" w:hAnsi="Times New Roman" w:cs="Times New Roman"/>
          <w:sz w:val="24"/>
          <w:szCs w:val="24"/>
        </w:rPr>
        <w:t>Estimate on the life expectancy of the hardware</w:t>
      </w:r>
    </w:p>
    <w:p w:rsidR="006139EF" w:rsidRPr="001D03DB" w:rsidRDefault="006139EF" w:rsidP="007736B8"/>
    <w:p w:rsidR="00627129" w:rsidRDefault="00627129" w:rsidP="007736B8"/>
    <w:p w:rsidR="00627129" w:rsidRDefault="00627129" w:rsidP="007736B8"/>
    <w:p w:rsidR="00134004" w:rsidRPr="00627129" w:rsidRDefault="00134004" w:rsidP="00627129">
      <w:pPr>
        <w:spacing w:line="360" w:lineRule="auto"/>
        <w:rPr>
          <w:b/>
        </w:rPr>
      </w:pPr>
      <w:r w:rsidRPr="00627129">
        <w:rPr>
          <w:b/>
        </w:rPr>
        <w:t>Overall objective</w:t>
      </w:r>
    </w:p>
    <w:p w:rsidR="00134004" w:rsidRPr="001D03DB" w:rsidRDefault="00134004" w:rsidP="00627129">
      <w:pPr>
        <w:spacing w:line="360" w:lineRule="auto"/>
      </w:pPr>
      <w:r w:rsidRPr="001D03DB">
        <w:t>Our project is economically feasible. It does not require much cost   to be involved in the overall process. The overall objectives are in easing out the requirement processes.</w:t>
      </w:r>
    </w:p>
    <w:p w:rsidR="00134004" w:rsidRPr="001D03DB" w:rsidRDefault="00134004" w:rsidP="00627129">
      <w:pPr>
        <w:spacing w:line="360" w:lineRule="auto"/>
      </w:pPr>
    </w:p>
    <w:p w:rsidR="00134004" w:rsidRPr="00627129" w:rsidRDefault="00134004" w:rsidP="00627129">
      <w:pPr>
        <w:spacing w:line="360" w:lineRule="auto"/>
        <w:rPr>
          <w:b/>
        </w:rPr>
      </w:pPr>
      <w:r w:rsidRPr="00627129">
        <w:rPr>
          <w:b/>
        </w:rPr>
        <w:t>4.3 Behavioural/ Operational Feasibility</w:t>
      </w:r>
    </w:p>
    <w:p w:rsidR="00134004" w:rsidRPr="001D03DB" w:rsidRDefault="00134004" w:rsidP="00627129">
      <w:pPr>
        <w:spacing w:line="360" w:lineRule="auto"/>
        <w:jc w:val="both"/>
      </w:pPr>
      <w:r w:rsidRPr="001D03DB">
        <w:t>This analysis involves how it will work when it is installed and the assessment of managerial environment in which it is implemented. Students and teachers are inherently resistant to change and computers have been known to facilitate change. The new proposed system is very much useful to the useful to the users and there for it will accept broad audience from around the world.</w:t>
      </w:r>
    </w:p>
    <w:p w:rsidR="00134004" w:rsidRPr="001D03DB" w:rsidRDefault="00134004" w:rsidP="007736B8"/>
    <w:p w:rsidR="006139EF" w:rsidRPr="00627129" w:rsidRDefault="00134004" w:rsidP="00627129">
      <w:pPr>
        <w:spacing w:line="360" w:lineRule="auto"/>
        <w:rPr>
          <w:b/>
        </w:rPr>
      </w:pPr>
      <w:r w:rsidRPr="00627129">
        <w:rPr>
          <w:b/>
        </w:rPr>
        <w:t>4.4 Schedule feasibility:</w:t>
      </w:r>
    </w:p>
    <w:p w:rsidR="00134004" w:rsidRPr="001D03DB" w:rsidRDefault="00134004" w:rsidP="00627129">
      <w:pPr>
        <w:spacing w:line="360" w:lineRule="auto"/>
        <w:jc w:val="both"/>
      </w:pPr>
      <w:r w:rsidRPr="001D03DB">
        <w:t>The process of  assessing the degree to which     the potential  time frame and completion dates for all major activites within a project meet oraganizational deadlines and constraints for affecting change.</w:t>
      </w:r>
    </w:p>
    <w:p w:rsidR="00134004" w:rsidRPr="001D03DB" w:rsidRDefault="00134004" w:rsidP="00627129">
      <w:pPr>
        <w:spacing w:line="360" w:lineRule="auto"/>
        <w:jc w:val="both"/>
      </w:pPr>
    </w:p>
    <w:p w:rsidR="00134004" w:rsidRPr="001D03DB" w:rsidRDefault="00134004" w:rsidP="00627129">
      <w:pPr>
        <w:spacing w:line="360" w:lineRule="auto"/>
        <w:jc w:val="both"/>
      </w:pPr>
      <w:r w:rsidRPr="001D03DB">
        <w:t>How long a project will run, analyzed by the schedule feasibility study?</w:t>
      </w:r>
    </w:p>
    <w:p w:rsidR="00134004" w:rsidRPr="001D03DB" w:rsidRDefault="00134004" w:rsidP="00627129">
      <w:pPr>
        <w:spacing w:line="360" w:lineRule="auto"/>
        <w:jc w:val="both"/>
      </w:pPr>
      <w:r w:rsidRPr="001D03DB">
        <w:t>A feasibility study not only collects the entire requirement and estimates the cost,but also calculate the total time for the completion of any project.sometimes customer gives the timeline of the completion of the project,that time you have to set all the development according to the timelines.And then helps the schedule feasibility study.In this analysis we analyzed  the project and estimates the time for the whole project.</w:t>
      </w:r>
    </w:p>
    <w:p w:rsidR="00134004" w:rsidRPr="001D03DB" w:rsidRDefault="00134004" w:rsidP="00627129">
      <w:pPr>
        <w:spacing w:line="360" w:lineRule="auto"/>
        <w:jc w:val="both"/>
      </w:pPr>
    </w:p>
    <w:p w:rsidR="00134004" w:rsidRPr="001D03DB" w:rsidRDefault="00134004" w:rsidP="00627129">
      <w:pPr>
        <w:spacing w:line="360" w:lineRule="auto"/>
        <w:jc w:val="both"/>
      </w:pPr>
      <w:r w:rsidRPr="001D03DB">
        <w:t>This phase will help in many ways.for example, in the middle of the project you realize that the project is not moving in the speed you want,you can hire more people to increase the efforts and can complete the project in the given time.Also as the alternative,if your budget is not allowing you to hire more staffs you can retrain your existing ones in order to make your work in speed.</w:t>
      </w:r>
    </w:p>
    <w:p w:rsidR="00134004" w:rsidRPr="001D03DB" w:rsidRDefault="00134004" w:rsidP="00627129">
      <w:pPr>
        <w:spacing w:line="360" w:lineRule="auto"/>
        <w:jc w:val="both"/>
      </w:pPr>
    </w:p>
    <w:p w:rsidR="00627129" w:rsidRDefault="00627129" w:rsidP="007736B8"/>
    <w:p w:rsidR="00627129" w:rsidRDefault="00627129" w:rsidP="007736B8"/>
    <w:p w:rsidR="006139EF" w:rsidRPr="00627129" w:rsidRDefault="00995C0C" w:rsidP="00627129">
      <w:pPr>
        <w:spacing w:line="360" w:lineRule="auto"/>
        <w:jc w:val="center"/>
        <w:rPr>
          <w:b/>
          <w:sz w:val="28"/>
          <w:szCs w:val="28"/>
        </w:rPr>
      </w:pPr>
      <w:r>
        <w:rPr>
          <w:b/>
          <w:sz w:val="28"/>
          <w:szCs w:val="28"/>
        </w:rPr>
        <w:t>7</w:t>
      </w:r>
      <w:r w:rsidR="006139EF" w:rsidRPr="00627129">
        <w:rPr>
          <w:b/>
          <w:sz w:val="28"/>
          <w:szCs w:val="28"/>
        </w:rPr>
        <w:t>.Objectives:-</w:t>
      </w:r>
    </w:p>
    <w:p w:rsidR="006139EF" w:rsidRPr="006139EF" w:rsidRDefault="006139EF" w:rsidP="007736B8"/>
    <w:p w:rsidR="00627129" w:rsidRPr="00627129" w:rsidRDefault="006139EF" w:rsidP="00627129">
      <w:pPr>
        <w:spacing w:line="360" w:lineRule="auto"/>
        <w:rPr>
          <w:bCs/>
        </w:rPr>
      </w:pPr>
      <w:r w:rsidRPr="006139EF">
        <w:rPr>
          <w:bCs/>
        </w:rPr>
        <w:t xml:space="preserve">The main Objective of this project is to provide better opportunities for people of all age groups. </w:t>
      </w:r>
    </w:p>
    <w:p w:rsidR="006139EF" w:rsidRPr="00627129" w:rsidRDefault="006139EF" w:rsidP="00627129">
      <w:pPr>
        <w:spacing w:line="360" w:lineRule="auto"/>
        <w:rPr>
          <w:b/>
        </w:rPr>
      </w:pPr>
      <w:r w:rsidRPr="00627129">
        <w:rPr>
          <w:b/>
        </w:rPr>
        <w:t>Privacy:-</w:t>
      </w:r>
    </w:p>
    <w:p w:rsidR="00627129" w:rsidRPr="006139EF" w:rsidRDefault="006139EF" w:rsidP="00627129">
      <w:pPr>
        <w:spacing w:line="360" w:lineRule="auto"/>
      </w:pPr>
      <w:r w:rsidRPr="006139EF">
        <w:t xml:space="preserve"> Privacy can be kept by secure login using password.</w:t>
      </w:r>
    </w:p>
    <w:p w:rsidR="006139EF" w:rsidRPr="00627129" w:rsidRDefault="006139EF" w:rsidP="00627129">
      <w:pPr>
        <w:spacing w:line="360" w:lineRule="auto"/>
        <w:rPr>
          <w:b/>
          <w:bCs/>
        </w:rPr>
      </w:pPr>
      <w:r w:rsidRPr="00627129">
        <w:rPr>
          <w:b/>
          <w:bCs/>
        </w:rPr>
        <w:t>Practicality:-</w:t>
      </w:r>
    </w:p>
    <w:p w:rsidR="00627129" w:rsidRPr="006139EF" w:rsidRDefault="006139EF" w:rsidP="00627129">
      <w:pPr>
        <w:spacing w:line="360" w:lineRule="auto"/>
      </w:pPr>
      <w:r w:rsidRPr="006139EF">
        <w:t xml:space="preserve"> The system is stable and can be operated with average intelligence.</w:t>
      </w:r>
    </w:p>
    <w:p w:rsidR="006139EF" w:rsidRPr="00627129" w:rsidRDefault="006139EF" w:rsidP="00627129">
      <w:pPr>
        <w:spacing w:line="360" w:lineRule="auto"/>
        <w:rPr>
          <w:b/>
        </w:rPr>
      </w:pPr>
      <w:r w:rsidRPr="00627129">
        <w:rPr>
          <w:b/>
          <w:bCs/>
        </w:rPr>
        <w:t>Efficiency:</w:t>
      </w:r>
      <w:r w:rsidRPr="00627129">
        <w:rPr>
          <w:b/>
        </w:rPr>
        <w:t> -</w:t>
      </w:r>
    </w:p>
    <w:p w:rsidR="00627129" w:rsidRPr="006139EF" w:rsidRDefault="006139EF" w:rsidP="00627129">
      <w:pPr>
        <w:spacing w:line="360" w:lineRule="auto"/>
      </w:pPr>
      <w:r w:rsidRPr="006139EF">
        <w:t>There should be balance amongst various factors like accuracy, comprehensiveness on one hand and response timeliness of the system on the other hand.</w:t>
      </w:r>
    </w:p>
    <w:p w:rsidR="006139EF" w:rsidRPr="00627129" w:rsidRDefault="006139EF" w:rsidP="00627129">
      <w:pPr>
        <w:spacing w:line="360" w:lineRule="auto"/>
        <w:rPr>
          <w:b/>
          <w:bCs/>
        </w:rPr>
      </w:pPr>
      <w:r w:rsidRPr="00627129">
        <w:rPr>
          <w:b/>
          <w:bCs/>
        </w:rPr>
        <w:t>Cost:-</w:t>
      </w:r>
    </w:p>
    <w:p w:rsidR="00627129" w:rsidRPr="006139EF" w:rsidRDefault="006139EF" w:rsidP="00627129">
      <w:pPr>
        <w:spacing w:line="360" w:lineRule="auto"/>
      </w:pPr>
      <w:r w:rsidRPr="006139EF">
        <w:t xml:space="preserve"> It is desirable to aim for the system with a minimum cost subject to the condition that it must satisfy the entire requirement.</w:t>
      </w:r>
    </w:p>
    <w:p w:rsidR="006139EF" w:rsidRPr="00627129" w:rsidRDefault="006139EF" w:rsidP="00627129">
      <w:pPr>
        <w:spacing w:line="360" w:lineRule="auto"/>
        <w:rPr>
          <w:b/>
          <w:bCs/>
        </w:rPr>
      </w:pPr>
      <w:r w:rsidRPr="00627129">
        <w:rPr>
          <w:b/>
          <w:bCs/>
        </w:rPr>
        <w:t>Flexibility:-</w:t>
      </w:r>
    </w:p>
    <w:p w:rsidR="00627129" w:rsidRPr="006139EF" w:rsidRDefault="006139EF" w:rsidP="00627129">
      <w:pPr>
        <w:spacing w:line="360" w:lineRule="auto"/>
        <w:jc w:val="both"/>
      </w:pPr>
      <w:r w:rsidRPr="006139EF">
        <w:t xml:space="preserve"> The system should be modifiable depending on the changing needs of the user. Such modifications should entail extensive reconstructing. It should also be portable to different computer systems. </w:t>
      </w:r>
    </w:p>
    <w:p w:rsidR="006139EF" w:rsidRPr="00627129" w:rsidRDefault="006139EF" w:rsidP="00627129">
      <w:pPr>
        <w:spacing w:line="360" w:lineRule="auto"/>
        <w:rPr>
          <w:b/>
          <w:bCs/>
        </w:rPr>
      </w:pPr>
      <w:r w:rsidRPr="00627129">
        <w:rPr>
          <w:b/>
          <w:bCs/>
        </w:rPr>
        <w:t>Security:-</w:t>
      </w:r>
    </w:p>
    <w:p w:rsidR="006139EF" w:rsidRDefault="006139EF" w:rsidP="00627129">
      <w:pPr>
        <w:spacing w:line="360" w:lineRule="auto"/>
      </w:pPr>
      <w:r w:rsidRPr="006139EF">
        <w:t xml:space="preserve"> This is very important aspect requiring rigorous designing of database including hardware reliability, fallback procedures and physical security of data.</w:t>
      </w:r>
    </w:p>
    <w:p w:rsidR="00627129" w:rsidRDefault="00627129" w:rsidP="00627129">
      <w:pPr>
        <w:spacing w:line="360" w:lineRule="auto"/>
        <w:rPr>
          <w:b/>
        </w:rPr>
      </w:pPr>
    </w:p>
    <w:p w:rsidR="006139EF" w:rsidRDefault="00995C0C" w:rsidP="00627129">
      <w:pPr>
        <w:spacing w:line="360" w:lineRule="auto"/>
      </w:pPr>
      <w:r>
        <w:rPr>
          <w:b/>
        </w:rPr>
        <w:t>7</w:t>
      </w:r>
      <w:r w:rsidR="00A95E2A" w:rsidRPr="00627129">
        <w:rPr>
          <w:b/>
        </w:rPr>
        <w:t>.1</w:t>
      </w:r>
      <w:r w:rsidR="006139EF" w:rsidRPr="00627129">
        <w:rPr>
          <w:b/>
        </w:rPr>
        <w:t xml:space="preserve"> </w:t>
      </w:r>
      <w:r w:rsidR="006139EF" w:rsidRPr="00627129">
        <w:rPr>
          <w:b/>
          <w:u w:val="single"/>
        </w:rPr>
        <w:t>SCOPE</w:t>
      </w:r>
      <w:r w:rsidR="006139EF" w:rsidRPr="00627129">
        <w:rPr>
          <w:b/>
        </w:rPr>
        <w:t>:</w:t>
      </w:r>
      <w:r w:rsidR="006139EF" w:rsidRPr="001D03DB">
        <w:t xml:space="preserve"> -</w:t>
      </w:r>
    </w:p>
    <w:p w:rsidR="006139EF" w:rsidRPr="001D03DB" w:rsidRDefault="006139EF" w:rsidP="007736B8"/>
    <w:p w:rsidR="006139EF" w:rsidRPr="001D03DB" w:rsidRDefault="006139EF" w:rsidP="00627129">
      <w:pPr>
        <w:spacing w:line="360" w:lineRule="auto"/>
        <w:jc w:val="both"/>
      </w:pPr>
      <w:r>
        <w:t>EDUCATION XPERTS</w:t>
      </w:r>
      <w:r w:rsidRPr="001D03DB">
        <w:t xml:space="preserve"> is established by a dedicated team of faculty members and professionals who are committed to provide the best information related to our website like Study materials of courses such as php, java etc and online tests services to the users.</w:t>
      </w:r>
    </w:p>
    <w:p w:rsidR="006139EF" w:rsidRDefault="006139EF" w:rsidP="00627129">
      <w:pPr>
        <w:spacing w:line="360" w:lineRule="auto"/>
        <w:jc w:val="both"/>
      </w:pPr>
      <w:r w:rsidRPr="001D03DB">
        <w:t>By Creating E.M.E website user can get the required information easily and efficiently. This is done by simply clicking on the links in the website.</w:t>
      </w:r>
    </w:p>
    <w:p w:rsidR="00A63033" w:rsidRDefault="006139EF" w:rsidP="00627129">
      <w:pPr>
        <w:spacing w:line="360" w:lineRule="auto"/>
        <w:jc w:val="both"/>
      </w:pPr>
      <w:r>
        <w:br w:type="page"/>
      </w:r>
    </w:p>
    <w:p w:rsidR="00A95E2A" w:rsidRPr="001D03DB" w:rsidRDefault="00995C0C" w:rsidP="00627129">
      <w:pPr>
        <w:spacing w:line="360" w:lineRule="auto"/>
        <w:jc w:val="center"/>
      </w:pPr>
      <w:r>
        <w:rPr>
          <w:b/>
          <w:sz w:val="28"/>
          <w:szCs w:val="28"/>
        </w:rPr>
        <w:lastRenderedPageBreak/>
        <w:t>8</w:t>
      </w:r>
      <w:r w:rsidR="00A95E2A" w:rsidRPr="00627129">
        <w:rPr>
          <w:b/>
          <w:sz w:val="28"/>
          <w:szCs w:val="28"/>
        </w:rPr>
        <w:t>.Project Design</w:t>
      </w:r>
      <w:r w:rsidR="00A95E2A" w:rsidRPr="001D03DB">
        <w:rPr>
          <w:u w:val="single"/>
        </w:rPr>
        <w:t>:</w:t>
      </w:r>
    </w:p>
    <w:p w:rsidR="00A95E2A" w:rsidRPr="001D03DB" w:rsidRDefault="00A95E2A" w:rsidP="00627129">
      <w:pPr>
        <w:spacing w:line="360" w:lineRule="auto"/>
        <w:jc w:val="both"/>
      </w:pPr>
      <w:r w:rsidRPr="001D03DB">
        <w:t>Design is the first step in the development phase for any techniques and principles for the purpose of defining a device, a process or system in sufficient detail to permit its physical realization.</w:t>
      </w:r>
    </w:p>
    <w:p w:rsidR="00A95E2A" w:rsidRPr="001D03DB" w:rsidRDefault="00A95E2A" w:rsidP="00627129">
      <w:pPr>
        <w:spacing w:line="360" w:lineRule="auto"/>
        <w:jc w:val="both"/>
      </w:pPr>
      <w:r w:rsidRPr="001D03DB">
        <w:t>Once the software requirements have been analyzed and specified the software design involves three technical activities - design, coding, implementation and testing that are required to build and verify the software.</w:t>
      </w:r>
    </w:p>
    <w:p w:rsidR="00A95E2A" w:rsidRPr="001D03DB" w:rsidRDefault="00A95E2A" w:rsidP="00627129">
      <w:pPr>
        <w:spacing w:line="360" w:lineRule="auto"/>
        <w:jc w:val="both"/>
      </w:pPr>
      <w:r w:rsidRPr="001D03DB">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A95E2A" w:rsidRPr="001D03DB" w:rsidRDefault="00A95E2A" w:rsidP="00627129">
      <w:pPr>
        <w:spacing w:line="360" w:lineRule="auto"/>
        <w:jc w:val="both"/>
      </w:pPr>
      <w:r w:rsidRPr="001D03DB">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A95E2A" w:rsidRPr="001D03DB" w:rsidRDefault="00A95E2A" w:rsidP="00627129">
      <w:pPr>
        <w:spacing w:line="360" w:lineRule="auto"/>
        <w:jc w:val="both"/>
      </w:pPr>
      <w:r w:rsidRPr="001D03DB">
        <w:t>Design process for the software system has two levels, namely:</w:t>
      </w:r>
    </w:p>
    <w:p w:rsidR="00A95E2A" w:rsidRPr="001D03DB" w:rsidRDefault="00A95E2A" w:rsidP="00627129">
      <w:pPr>
        <w:spacing w:line="360" w:lineRule="auto"/>
        <w:jc w:val="both"/>
      </w:pPr>
      <w:r w:rsidRPr="001D03DB">
        <w:t>a) System Design</w:t>
      </w:r>
    </w:p>
    <w:p w:rsidR="00A95E2A" w:rsidRPr="001D03DB" w:rsidRDefault="00A95E2A" w:rsidP="00627129">
      <w:pPr>
        <w:spacing w:line="360" w:lineRule="auto"/>
      </w:pPr>
      <w:r w:rsidRPr="001D03DB">
        <w:t>b) Detail Design</w:t>
      </w:r>
    </w:p>
    <w:p w:rsidR="00A95E2A" w:rsidRPr="00627129" w:rsidRDefault="00995C0C" w:rsidP="00627129">
      <w:pPr>
        <w:spacing w:line="360" w:lineRule="auto"/>
        <w:rPr>
          <w:b/>
        </w:rPr>
      </w:pPr>
      <w:r>
        <w:rPr>
          <w:b/>
        </w:rPr>
        <w:t>8</w:t>
      </w:r>
      <w:r w:rsidR="00A95E2A" w:rsidRPr="00627129">
        <w:rPr>
          <w:b/>
        </w:rPr>
        <w:t>.1 System Design:</w:t>
      </w:r>
    </w:p>
    <w:p w:rsidR="00A95E2A" w:rsidRPr="001D03DB" w:rsidRDefault="00A95E2A" w:rsidP="00627129">
      <w:pPr>
        <w:spacing w:line="360" w:lineRule="auto"/>
      </w:pPr>
      <w:r w:rsidRPr="001D03DB">
        <w:t>This design level is also called top level design. At this level, the focus is on:</w:t>
      </w:r>
    </w:p>
    <w:p w:rsidR="00A95E2A" w:rsidRPr="001D03DB" w:rsidRDefault="00A95E2A" w:rsidP="00627129">
      <w:pPr>
        <w:spacing w:line="360" w:lineRule="auto"/>
      </w:pPr>
      <w:r w:rsidRPr="001D03DB">
        <w:t>Deciding which modules are needed for the system.</w:t>
      </w:r>
    </w:p>
    <w:p w:rsidR="00A95E2A" w:rsidRPr="001D03DB" w:rsidRDefault="00A95E2A" w:rsidP="00627129">
      <w:pPr>
        <w:spacing w:line="360" w:lineRule="auto"/>
      </w:pPr>
      <w:r w:rsidRPr="001D03DB">
        <w:t>The specifications of the system</w:t>
      </w:r>
    </w:p>
    <w:p w:rsidR="00A95E2A" w:rsidRPr="001D03DB" w:rsidRDefault="00A95E2A" w:rsidP="00627129">
      <w:pPr>
        <w:spacing w:line="360" w:lineRule="auto"/>
      </w:pPr>
      <w:r w:rsidRPr="001D03DB">
        <w:t>How the modules should be interconnected?</w:t>
      </w:r>
    </w:p>
    <w:p w:rsidR="00A95E2A" w:rsidRPr="00627129" w:rsidRDefault="00995C0C" w:rsidP="00627129">
      <w:pPr>
        <w:spacing w:line="360" w:lineRule="auto"/>
        <w:rPr>
          <w:b/>
        </w:rPr>
      </w:pPr>
      <w:r>
        <w:rPr>
          <w:b/>
        </w:rPr>
        <w:t>8</w:t>
      </w:r>
      <w:r w:rsidR="00A95E2A" w:rsidRPr="00627129">
        <w:rPr>
          <w:b/>
        </w:rPr>
        <w:t>.2 Detailed Design:</w:t>
      </w:r>
    </w:p>
    <w:p w:rsidR="00A95E2A" w:rsidRPr="001D03DB" w:rsidRDefault="00A95E2A" w:rsidP="00627129">
      <w:pPr>
        <w:spacing w:line="360" w:lineRule="auto"/>
        <w:jc w:val="both"/>
      </w:pPr>
      <w:r w:rsidRPr="001D03DB">
        <w:t>This design level is also called Logic Design. In this level, the internal design of the modules or how the specifications of the module can be satisfied is decided.</w:t>
      </w:r>
    </w:p>
    <w:p w:rsidR="00A95E2A" w:rsidRDefault="00A95E2A" w:rsidP="00627129">
      <w:pPr>
        <w:spacing w:line="360" w:lineRule="auto"/>
        <w:jc w:val="both"/>
      </w:pPr>
      <w:r w:rsidRPr="001D03DB">
        <w:t>Much of the design effort for designing software is spent creating the system design. The input to the design phase is the specifications for the system to be designed. The output of the top level design phase is the architectural design for the software to be built.</w:t>
      </w:r>
    </w:p>
    <w:p w:rsidR="00A95E2A" w:rsidRPr="00627129" w:rsidRDefault="00A95E2A" w:rsidP="00627129">
      <w:pPr>
        <w:spacing w:line="360" w:lineRule="auto"/>
        <w:jc w:val="center"/>
        <w:rPr>
          <w:b/>
          <w:sz w:val="28"/>
          <w:szCs w:val="28"/>
        </w:rPr>
      </w:pPr>
      <w:r>
        <w:br w:type="page"/>
      </w:r>
      <w:r w:rsidR="00995C0C">
        <w:rPr>
          <w:b/>
          <w:sz w:val="28"/>
          <w:szCs w:val="28"/>
        </w:rPr>
        <w:lastRenderedPageBreak/>
        <w:t>9</w:t>
      </w:r>
      <w:r w:rsidRPr="00627129">
        <w:rPr>
          <w:b/>
          <w:sz w:val="28"/>
          <w:szCs w:val="28"/>
        </w:rPr>
        <w:t>.Project Plan</w:t>
      </w:r>
      <w:r w:rsidR="00163D8F" w:rsidRPr="00627129">
        <w:rPr>
          <w:b/>
          <w:sz w:val="28"/>
          <w:szCs w:val="28"/>
        </w:rPr>
        <w:t>ning</w:t>
      </w:r>
    </w:p>
    <w:p w:rsidR="00A95E2A" w:rsidRPr="001D03DB" w:rsidRDefault="00A95E2A" w:rsidP="00627129">
      <w:pPr>
        <w:spacing w:line="360" w:lineRule="auto"/>
        <w:jc w:val="both"/>
      </w:pPr>
      <w:r w:rsidRPr="001D03DB">
        <w:t>An introduction to online delivery explores to basic components of online delivery. Participants will be introduced to differences between traditional face-to-face learning and online learning, the instructor’s role in the online classroom, the importance of getting (and keeping) students engaged, and methods of facilitating online discussions using the discussion board.</w:t>
      </w:r>
    </w:p>
    <w:p w:rsidR="00A95E2A" w:rsidRPr="001D03DB" w:rsidRDefault="00A95E2A" w:rsidP="00627129">
      <w:pPr>
        <w:spacing w:line="360" w:lineRule="auto"/>
        <w:jc w:val="both"/>
      </w:pPr>
      <w:r w:rsidRPr="001D03DB">
        <w:t>The workshop may be taken by anyone interested in online teaching. This includes instructors, potential instructors, administrators, instructor designers, peer reviews and others. Participant should expect to spend at least 8-10 hours per week on the activities required to complete the course.</w:t>
      </w:r>
    </w:p>
    <w:p w:rsidR="00A95E2A" w:rsidRPr="001D03DB" w:rsidRDefault="00A95E2A" w:rsidP="00627129">
      <w:pPr>
        <w:spacing w:line="360" w:lineRule="auto"/>
        <w:jc w:val="both"/>
        <w:rPr>
          <w:color w:val="333333"/>
        </w:rPr>
      </w:pPr>
      <w:r w:rsidRPr="001D03DB">
        <w:rPr>
          <w:color w:val="333333"/>
        </w:rPr>
        <w:t>E-learning is another form of distance learning where education and training courses are delivered using computer technology. Typically, this means that courses are delivered either via the Internet, or on computer networks (linked computers). With the increased availability of PCs and Internet access, e-learning is becoming more and more popular. E-Learning is a web application.</w:t>
      </w:r>
    </w:p>
    <w:p w:rsidR="00A95E2A" w:rsidRPr="00A95E2A" w:rsidRDefault="00A95E2A" w:rsidP="00627129">
      <w:pPr>
        <w:spacing w:line="360" w:lineRule="auto"/>
        <w:jc w:val="both"/>
        <w:rPr>
          <w:color w:val="333333"/>
        </w:rPr>
      </w:pPr>
      <w:r w:rsidRPr="001D03DB">
        <w:rPr>
          <w:color w:val="333333"/>
        </w:rPr>
        <w:t>This online application enables the end users to register online, select the subject, read the course and appear for the exam online. The results of the exams are also declared just after taking the test. The candidate should take tests in a particular sequence and also he can attempt the next test only if he has completed the previous papers. The correct answers for the questions are displayed after the exam. The date of the registration, date of exam, test results etc. are stored in the database.  </w:t>
      </w:r>
    </w:p>
    <w:p w:rsidR="00A95E2A" w:rsidRDefault="00A95E2A" w:rsidP="007736B8"/>
    <w:p w:rsidR="00A95E2A" w:rsidRDefault="00A95E2A" w:rsidP="007736B8"/>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0854C0" w:rsidRDefault="000854C0" w:rsidP="00627129">
      <w:pPr>
        <w:spacing w:line="360" w:lineRule="auto"/>
        <w:jc w:val="center"/>
        <w:rPr>
          <w:b/>
          <w:sz w:val="28"/>
          <w:szCs w:val="28"/>
        </w:rPr>
      </w:pPr>
    </w:p>
    <w:p w:rsidR="006139EF" w:rsidRPr="00627129" w:rsidRDefault="00A95E2A" w:rsidP="00627129">
      <w:pPr>
        <w:spacing w:line="360" w:lineRule="auto"/>
        <w:jc w:val="center"/>
        <w:rPr>
          <w:b/>
          <w:sz w:val="28"/>
          <w:szCs w:val="28"/>
        </w:rPr>
      </w:pPr>
      <w:r w:rsidRPr="00627129">
        <w:rPr>
          <w:b/>
          <w:sz w:val="28"/>
          <w:szCs w:val="28"/>
        </w:rPr>
        <w:lastRenderedPageBreak/>
        <w:t>10</w:t>
      </w:r>
      <w:r w:rsidR="00A63033" w:rsidRPr="00627129">
        <w:rPr>
          <w:b/>
          <w:sz w:val="28"/>
          <w:szCs w:val="28"/>
        </w:rPr>
        <w:t>.</w:t>
      </w:r>
      <w:r w:rsidR="006139EF" w:rsidRPr="00627129">
        <w:rPr>
          <w:b/>
          <w:sz w:val="28"/>
          <w:szCs w:val="28"/>
        </w:rPr>
        <w:t>Methodology</w:t>
      </w:r>
    </w:p>
    <w:p w:rsidR="006139EF" w:rsidRPr="00627129" w:rsidRDefault="00A95E2A" w:rsidP="00627129">
      <w:pPr>
        <w:spacing w:line="360" w:lineRule="auto"/>
        <w:rPr>
          <w:b/>
          <w:bCs/>
          <w:vanish/>
          <w:color w:val="666666"/>
          <w:lang w:bidi="hi-IN"/>
        </w:rPr>
      </w:pPr>
      <w:r w:rsidRPr="00627129">
        <w:rPr>
          <w:b/>
          <w:bCs/>
        </w:rPr>
        <w:t>10</w:t>
      </w:r>
      <w:r w:rsidR="006139EF" w:rsidRPr="00627129">
        <w:rPr>
          <w:b/>
          <w:bCs/>
        </w:rPr>
        <w:t>.1 HTML:</w:t>
      </w:r>
      <w:r w:rsidR="006139EF" w:rsidRPr="00627129">
        <w:rPr>
          <w:b/>
          <w:bCs/>
          <w:vanish/>
          <w:color w:val="666666"/>
          <w:lang w:bidi="hi-IN"/>
        </w:rPr>
        <w:t>Sat</w:t>
      </w:r>
    </w:p>
    <w:p w:rsidR="006139EF" w:rsidRPr="00627129" w:rsidRDefault="006139EF" w:rsidP="00627129">
      <w:pPr>
        <w:spacing w:line="360" w:lineRule="auto"/>
        <w:rPr>
          <w:b/>
          <w:bCs/>
          <w:color w:val="FFFFFF"/>
          <w:lang w:bidi="hi-IN"/>
        </w:rPr>
      </w:pPr>
      <w:r w:rsidRPr="00627129">
        <w:rPr>
          <w:b/>
          <w:bCs/>
          <w:color w:val="FFFFFF"/>
          <w:lang w:bidi="hi-IN"/>
        </w:rPr>
        <w:t>17</w:t>
      </w:r>
    </w:p>
    <w:p w:rsidR="006139EF" w:rsidRPr="001D03DB" w:rsidRDefault="006139EF" w:rsidP="00627129">
      <w:pPr>
        <w:spacing w:line="360" w:lineRule="auto"/>
        <w:jc w:val="both"/>
        <w:rPr>
          <w:bCs/>
          <w:vanish/>
          <w:lang w:bidi="hi-IN"/>
        </w:rPr>
      </w:pPr>
      <w:r w:rsidRPr="001D03DB">
        <w:rPr>
          <w:bCs/>
          <w:vanish/>
          <w:lang w:bidi="hi-IN"/>
        </w:rPr>
        <w:t>2012</w:t>
      </w:r>
    </w:p>
    <w:p w:rsidR="006139EF" w:rsidRPr="001D03DB" w:rsidRDefault="006139EF" w:rsidP="00627129">
      <w:pPr>
        <w:spacing w:line="360" w:lineRule="auto"/>
        <w:jc w:val="both"/>
        <w:rPr>
          <w:lang w:bidi="hi-IN"/>
        </w:rPr>
      </w:pPr>
      <w:r w:rsidRPr="001D03DB">
        <w:rPr>
          <w:lang w:bidi="hi-IN"/>
        </w:rPr>
        <w:t xml:space="preserve">There are two parts in website one is design and other one is development. For developing good website you should do design of website very well. For design mostly designers use HTML language because it is the primary language and easy to use by designers. </w:t>
      </w:r>
    </w:p>
    <w:p w:rsidR="006139EF" w:rsidRDefault="006139EF" w:rsidP="00627129">
      <w:pPr>
        <w:spacing w:line="360" w:lineRule="auto"/>
        <w:jc w:val="both"/>
        <w:rPr>
          <w:lang w:bidi="hi-IN"/>
        </w:rPr>
      </w:pPr>
      <w:r w:rsidRPr="001D03DB">
        <w:rPr>
          <w:lang w:bidi="hi-IN"/>
        </w:rPr>
        <w:tab/>
        <w:t xml:space="preserve">HTML stands for Hyper Text Markup Language. It is simplest language which is created by human beings and it is used for creating static websites to provide information to humans. </w:t>
      </w:r>
    </w:p>
    <w:p w:rsidR="00A63033" w:rsidRPr="001D03DB" w:rsidRDefault="00A63033" w:rsidP="007736B8">
      <w:pPr>
        <w:rPr>
          <w:lang w:bidi="hi-IN"/>
        </w:rPr>
      </w:pPr>
    </w:p>
    <w:p w:rsidR="006139EF" w:rsidRPr="008C0B08" w:rsidRDefault="00A95E2A" w:rsidP="008C0B08">
      <w:pPr>
        <w:spacing w:line="360" w:lineRule="auto"/>
        <w:rPr>
          <w:b/>
          <w:bCs/>
        </w:rPr>
      </w:pPr>
      <w:r w:rsidRPr="008C0B08">
        <w:rPr>
          <w:b/>
          <w:bCs/>
        </w:rPr>
        <w:t>10</w:t>
      </w:r>
      <w:r w:rsidR="006139EF" w:rsidRPr="008C0B08">
        <w:rPr>
          <w:b/>
          <w:bCs/>
        </w:rPr>
        <w:t>.2 CSS:</w:t>
      </w:r>
    </w:p>
    <w:p w:rsidR="006139EF" w:rsidRPr="001D03DB" w:rsidRDefault="006139EF" w:rsidP="008C0B08">
      <w:pPr>
        <w:spacing w:line="360" w:lineRule="auto"/>
        <w:jc w:val="both"/>
      </w:pPr>
      <w:r w:rsidRPr="001D03DB">
        <w:t>When you create a website for your business, time and money are likely to be major concerns. Luckily, there is a web design method that can help you save time and money while also improving your visitor's experience.</w:t>
      </w:r>
    </w:p>
    <w:p w:rsidR="006139EF" w:rsidRPr="001D03DB" w:rsidRDefault="006139EF" w:rsidP="008C0B08">
      <w:pPr>
        <w:spacing w:line="360" w:lineRule="auto"/>
        <w:jc w:val="both"/>
      </w:pPr>
      <w:r w:rsidRPr="001D03DB">
        <w:t xml:space="preserve">Cascading Style Sheets, more commonly known as CSS, has fast become the preferred web design method for the benefits it offers web designers and website visitors alike. </w:t>
      </w:r>
    </w:p>
    <w:p w:rsidR="006139EF" w:rsidRDefault="006139EF" w:rsidP="008C0B08">
      <w:pPr>
        <w:spacing w:line="360" w:lineRule="auto"/>
        <w:jc w:val="both"/>
      </w:pPr>
      <w:r w:rsidRPr="001D03DB">
        <w:t>CSS is a language used to detail the presentation of a web page's markup language (most commonly HTML or XHTML) – such as colors, fonts, and layout. One of its key benefits is the way it allows the separation of document content (written in HTML or a similar markup language) from document presentation (written in CSS).</w:t>
      </w:r>
    </w:p>
    <w:p w:rsidR="00A63033" w:rsidRPr="00A63033" w:rsidRDefault="00A63033" w:rsidP="008C0B08">
      <w:pPr>
        <w:spacing w:line="360" w:lineRule="auto"/>
        <w:jc w:val="both"/>
      </w:pPr>
    </w:p>
    <w:p w:rsidR="006139EF" w:rsidRPr="008C0B08" w:rsidRDefault="00A95E2A" w:rsidP="008C0B08">
      <w:pPr>
        <w:spacing w:line="360" w:lineRule="auto"/>
        <w:rPr>
          <w:b/>
          <w:bCs/>
          <w:u w:val="single"/>
        </w:rPr>
      </w:pPr>
      <w:r w:rsidRPr="008C0B08">
        <w:rPr>
          <w:b/>
          <w:bCs/>
        </w:rPr>
        <w:t>10</w:t>
      </w:r>
      <w:r w:rsidR="006139EF" w:rsidRPr="008C0B08">
        <w:rPr>
          <w:b/>
          <w:bCs/>
        </w:rPr>
        <w:t>.3 JavaScript</w:t>
      </w:r>
      <w:r w:rsidR="006139EF" w:rsidRPr="008C0B08">
        <w:rPr>
          <w:b/>
          <w:bCs/>
          <w:u w:val="single"/>
        </w:rPr>
        <w:t>:</w:t>
      </w:r>
    </w:p>
    <w:p w:rsidR="006139EF" w:rsidRPr="001D03DB" w:rsidRDefault="006139EF" w:rsidP="008C0B08">
      <w:pPr>
        <w:spacing w:line="360" w:lineRule="auto"/>
        <w:jc w:val="both"/>
      </w:pPr>
      <w:r w:rsidRPr="001D03DB">
        <w:rPr>
          <w:bCs/>
        </w:rPr>
        <w:t>It</w:t>
      </w:r>
      <w:r w:rsidRPr="001D03DB">
        <w:t xml:space="preserve"> is used in millions of web pages to improve the design, validate form, detect browsers, and creates cookies and much more. Java Script is the most popular scripting language on the Internet, and works in all major browsers, such as Internet Explorer, Mozilla Firefox, Netscape, and Opera.</w:t>
      </w:r>
    </w:p>
    <w:p w:rsidR="006139EF" w:rsidRPr="001D03DB" w:rsidRDefault="006139EF" w:rsidP="008C0B08">
      <w:pPr>
        <w:spacing w:line="360" w:lineRule="auto"/>
        <w:jc w:val="both"/>
      </w:pPr>
      <w:r w:rsidRPr="001D03DB">
        <w:t>Java Script was design to add interactivity to HTML pages. It is scripting language. It consists of line of executable computer code. It is usually embedded directly into HTML pages. It is an interpreted language. Everyone can use java script without purchasing a license. It is most widely used for validation and dynamic effects.</w:t>
      </w:r>
    </w:p>
    <w:p w:rsidR="00A63033" w:rsidRDefault="00A63033" w:rsidP="008C0B08">
      <w:pPr>
        <w:spacing w:line="360" w:lineRule="auto"/>
        <w:jc w:val="both"/>
        <w:rPr>
          <w:color w:val="000000"/>
          <w:u w:val="single"/>
        </w:rPr>
      </w:pPr>
    </w:p>
    <w:p w:rsidR="006139EF" w:rsidRPr="008C0B08" w:rsidRDefault="00A95E2A" w:rsidP="008C0B08">
      <w:pPr>
        <w:spacing w:line="360" w:lineRule="auto"/>
        <w:rPr>
          <w:b/>
          <w:color w:val="000000"/>
        </w:rPr>
      </w:pPr>
      <w:r w:rsidRPr="008C0B08">
        <w:rPr>
          <w:b/>
          <w:color w:val="000000"/>
        </w:rPr>
        <w:t>10</w:t>
      </w:r>
      <w:r w:rsidR="006139EF" w:rsidRPr="008C0B08">
        <w:rPr>
          <w:b/>
          <w:color w:val="000000"/>
        </w:rPr>
        <w:t>.4 PHP:</w:t>
      </w:r>
    </w:p>
    <w:p w:rsidR="006139EF" w:rsidRPr="001D03DB" w:rsidRDefault="006139EF" w:rsidP="008C0B08">
      <w:pPr>
        <w:spacing w:line="360" w:lineRule="auto"/>
        <w:jc w:val="both"/>
        <w:rPr>
          <w:color w:val="000000"/>
        </w:rPr>
      </w:pPr>
      <w:r w:rsidRPr="001D03DB">
        <w:rPr>
          <w:color w:val="000000"/>
        </w:rPr>
        <w:lastRenderedPageBreak/>
        <w:t xml:space="preserve"> PHP is a server-side scripting language. PHP (recursive acronym for PHP: Hypertext Preprocessor) is a widely-used open source general-purpose scripting language that is especially suited for web development and can be embedded into HTML.</w:t>
      </w:r>
    </w:p>
    <w:p w:rsidR="006139EF" w:rsidRPr="001D03DB" w:rsidRDefault="006139EF" w:rsidP="008C0B08">
      <w:pPr>
        <w:spacing w:line="360" w:lineRule="auto"/>
        <w:jc w:val="both"/>
        <w:rPr>
          <w:color w:val="000000"/>
        </w:rPr>
      </w:pPr>
      <w:r w:rsidRPr="001D03DB">
        <w:rPr>
          <w:color w:val="000000"/>
        </w:rPr>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rsidR="008C0B08" w:rsidRDefault="008C0B08" w:rsidP="008C0B08">
      <w:pPr>
        <w:spacing w:line="360" w:lineRule="auto"/>
        <w:jc w:val="both"/>
        <w:rPr>
          <w:color w:val="000000"/>
        </w:rPr>
      </w:pPr>
    </w:p>
    <w:p w:rsidR="006139EF" w:rsidRPr="001D03DB" w:rsidRDefault="006139EF" w:rsidP="008C0B08">
      <w:pPr>
        <w:spacing w:line="360" w:lineRule="auto"/>
        <w:jc w:val="both"/>
        <w:rPr>
          <w:color w:val="000000"/>
        </w:rPr>
      </w:pPr>
      <w:r w:rsidRPr="001D03DB">
        <w:rPr>
          <w:color w:val="000000"/>
        </w:rPr>
        <w:t>There are three main areas where PHP scripts are used:</w:t>
      </w:r>
    </w:p>
    <w:p w:rsidR="006139EF" w:rsidRPr="008C0B08" w:rsidRDefault="006139EF" w:rsidP="008C0B08">
      <w:pPr>
        <w:pStyle w:val="ListParagraph"/>
        <w:numPr>
          <w:ilvl w:val="0"/>
          <w:numId w:val="38"/>
        </w:numPr>
        <w:spacing w:line="360" w:lineRule="auto"/>
        <w:rPr>
          <w:rFonts w:ascii="Times New Roman" w:hAnsi="Times New Roman" w:cs="Times New Roman"/>
          <w:color w:val="000000"/>
          <w:sz w:val="24"/>
          <w:szCs w:val="24"/>
        </w:rPr>
      </w:pPr>
      <w:r w:rsidRPr="008C0B08">
        <w:rPr>
          <w:rFonts w:ascii="Times New Roman" w:hAnsi="Times New Roman" w:cs="Times New Roman"/>
          <w:color w:val="000000"/>
          <w:sz w:val="24"/>
          <w:szCs w:val="24"/>
        </w:rPr>
        <w:t xml:space="preserve">Server- side scripting. </w:t>
      </w:r>
    </w:p>
    <w:p w:rsidR="006139EF" w:rsidRPr="008C0B08" w:rsidRDefault="006139EF" w:rsidP="008C0B08">
      <w:pPr>
        <w:pStyle w:val="ListParagraph"/>
        <w:numPr>
          <w:ilvl w:val="0"/>
          <w:numId w:val="38"/>
        </w:numPr>
        <w:spacing w:line="360" w:lineRule="auto"/>
        <w:rPr>
          <w:rFonts w:ascii="Times New Roman" w:hAnsi="Times New Roman" w:cs="Times New Roman"/>
          <w:color w:val="000000"/>
          <w:sz w:val="24"/>
          <w:szCs w:val="24"/>
        </w:rPr>
      </w:pPr>
      <w:r w:rsidRPr="008C0B08">
        <w:rPr>
          <w:rFonts w:ascii="Times New Roman" w:hAnsi="Times New Roman" w:cs="Times New Roman"/>
          <w:color w:val="000000"/>
          <w:sz w:val="24"/>
          <w:szCs w:val="24"/>
        </w:rPr>
        <w:t xml:space="preserve">Command line scripting. </w:t>
      </w:r>
    </w:p>
    <w:p w:rsidR="006139EF" w:rsidRPr="008C0B08" w:rsidRDefault="006139EF" w:rsidP="008C0B08">
      <w:pPr>
        <w:pStyle w:val="ListParagraph"/>
        <w:numPr>
          <w:ilvl w:val="0"/>
          <w:numId w:val="38"/>
        </w:numPr>
        <w:spacing w:line="360" w:lineRule="auto"/>
        <w:rPr>
          <w:rFonts w:ascii="Times New Roman" w:hAnsi="Times New Roman" w:cs="Times New Roman"/>
          <w:color w:val="000000"/>
          <w:sz w:val="24"/>
          <w:szCs w:val="24"/>
        </w:rPr>
      </w:pPr>
      <w:r w:rsidRPr="008C0B08">
        <w:rPr>
          <w:rFonts w:ascii="Times New Roman" w:hAnsi="Times New Roman" w:cs="Times New Roman"/>
          <w:color w:val="000000"/>
          <w:sz w:val="24"/>
          <w:szCs w:val="24"/>
        </w:rPr>
        <w:t xml:space="preserve">Writing desktop applications. </w:t>
      </w:r>
    </w:p>
    <w:p w:rsidR="006139EF" w:rsidRPr="008C0B08" w:rsidRDefault="00A95E2A" w:rsidP="008C0B08">
      <w:pPr>
        <w:spacing w:line="360" w:lineRule="auto"/>
        <w:rPr>
          <w:b/>
          <w:color w:val="000000"/>
        </w:rPr>
      </w:pPr>
      <w:r w:rsidRPr="008C0B08">
        <w:rPr>
          <w:b/>
          <w:color w:val="000000"/>
        </w:rPr>
        <w:t>10</w:t>
      </w:r>
      <w:r w:rsidR="00A63033" w:rsidRPr="008C0B08">
        <w:rPr>
          <w:b/>
          <w:color w:val="000000"/>
        </w:rPr>
        <w:t>.5</w:t>
      </w:r>
      <w:r w:rsidR="006139EF" w:rsidRPr="008C0B08">
        <w:rPr>
          <w:b/>
          <w:color w:val="000000"/>
        </w:rPr>
        <w:t xml:space="preserve"> INTRODUCTION TO MYSQL SERVER</w:t>
      </w:r>
    </w:p>
    <w:p w:rsidR="006139EF" w:rsidRPr="001D03DB" w:rsidRDefault="006139EF" w:rsidP="008C0B08">
      <w:pPr>
        <w:spacing w:line="360" w:lineRule="auto"/>
        <w:jc w:val="both"/>
        <w:rPr>
          <w:color w:val="000000"/>
        </w:rPr>
      </w:pPr>
      <w:r w:rsidRPr="001D03DB">
        <w:rPr>
          <w:color w:val="000000"/>
        </w:rPr>
        <w:t>The</w:t>
      </w:r>
      <w:r w:rsidRPr="001D03DB">
        <w:rPr>
          <w:rStyle w:val="apple-converted-space"/>
          <w:color w:val="000000"/>
        </w:rPr>
        <w:t> </w:t>
      </w:r>
      <w:r w:rsidRPr="001D03DB">
        <w:rPr>
          <w:rStyle w:val="keyword"/>
          <w:color w:val="000000"/>
        </w:rPr>
        <w:t>MySQL server</w:t>
      </w:r>
      <w:r w:rsidRPr="001D03DB">
        <w:rPr>
          <w:rStyle w:val="apple-converted-space"/>
          <w:color w:val="000000"/>
        </w:rPr>
        <w:t> </w:t>
      </w:r>
      <w:r w:rsidRPr="001D03DB">
        <w:rPr>
          <w:color w:val="000000"/>
        </w:rPr>
        <w:t>provides a</w:t>
      </w:r>
      <w:r w:rsidRPr="001D03DB">
        <w:rPr>
          <w:rStyle w:val="apple-converted-space"/>
          <w:color w:val="000000"/>
        </w:rPr>
        <w:t> </w:t>
      </w:r>
      <w:r w:rsidRPr="001D03DB">
        <w:rPr>
          <w:rStyle w:val="keyword"/>
          <w:color w:val="000000"/>
        </w:rPr>
        <w:t>database</w:t>
      </w:r>
      <w:r w:rsidRPr="001D03DB">
        <w:rPr>
          <w:rStyle w:val="apple-converted-space"/>
          <w:color w:val="000000"/>
        </w:rPr>
        <w:t> </w:t>
      </w:r>
      <w:r w:rsidRPr="001D03DB">
        <w:rPr>
          <w:color w:val="000000"/>
        </w:rPr>
        <w:t>management system with querying and connectivity capabilities, as well as the ability to have excellent data structure and integration with many different platforms. It can handle large</w:t>
      </w:r>
      <w:r w:rsidRPr="001D03DB">
        <w:rPr>
          <w:rStyle w:val="apple-converted-space"/>
          <w:color w:val="000000"/>
        </w:rPr>
        <w:t> </w:t>
      </w:r>
      <w:r w:rsidRPr="001D03DB">
        <w:rPr>
          <w:rStyle w:val="keyword"/>
          <w:color w:val="000000"/>
        </w:rPr>
        <w:t>database</w:t>
      </w:r>
      <w:r w:rsidRPr="001D03DB">
        <w:rPr>
          <w:color w:val="000000"/>
        </w:rPr>
        <w:t>s reliably and quickly in high-demanding production environments. The</w:t>
      </w:r>
      <w:r w:rsidRPr="001D03DB">
        <w:rPr>
          <w:rStyle w:val="apple-converted-space"/>
          <w:color w:val="000000"/>
        </w:rPr>
        <w:t> </w:t>
      </w:r>
      <w:r w:rsidRPr="001D03DB">
        <w:rPr>
          <w:rStyle w:val="keyword"/>
          <w:color w:val="000000"/>
        </w:rPr>
        <w:t>MySQL server</w:t>
      </w:r>
      <w:r w:rsidRPr="001D03DB">
        <w:rPr>
          <w:rStyle w:val="apple-converted-space"/>
          <w:color w:val="000000"/>
        </w:rPr>
        <w:t> </w:t>
      </w:r>
      <w:r w:rsidRPr="001D03DB">
        <w:rPr>
          <w:color w:val="000000"/>
        </w:rPr>
        <w:t xml:space="preserve">also provides rich function such as its connectivity, speed, and security that make it suitable for accessing </w:t>
      </w:r>
      <w:r w:rsidRPr="001D03DB">
        <w:rPr>
          <w:rStyle w:val="keyword"/>
          <w:color w:val="000000"/>
        </w:rPr>
        <w:t>database</w:t>
      </w:r>
      <w:r w:rsidRPr="001D03DB">
        <w:rPr>
          <w:color w:val="000000"/>
        </w:rPr>
        <w:t>s.</w:t>
      </w:r>
    </w:p>
    <w:p w:rsidR="00A63033" w:rsidRPr="008C0B08" w:rsidRDefault="006139EF" w:rsidP="008C0B08">
      <w:pPr>
        <w:spacing w:line="360" w:lineRule="auto"/>
        <w:jc w:val="both"/>
        <w:rPr>
          <w:bCs/>
          <w:u w:val="single"/>
        </w:rPr>
      </w:pPr>
      <w:r w:rsidRPr="001D03DB">
        <w:rPr>
          <w:color w:val="000000"/>
        </w:rPr>
        <w:t>SQL stands for “Structured Query Language” and can be pronounced as “SQL” or “sequel – (Structured English Query Language)”. It is a query language used for accessing and modifying information in the database. IBM first developed SQL in 1970s. Also it is an ANSI/ISO standard. It has become a Standard Universal Language used by most of the relational database management systems (RDBMS). Some of the RDBMS systems are: Oracle, Microsoft SQL</w:t>
      </w:r>
      <w:r w:rsidR="00A63033">
        <w:rPr>
          <w:color w:val="000000"/>
        </w:rPr>
        <w:t>.</w:t>
      </w:r>
      <w:r w:rsidR="008C0B08">
        <w:rPr>
          <w:color w:val="000000"/>
        </w:rPr>
        <w:tab/>
      </w:r>
    </w:p>
    <w:p w:rsidR="006139EF" w:rsidRPr="00A63033" w:rsidRDefault="006139EF" w:rsidP="008C0B08">
      <w:pPr>
        <w:spacing w:line="360" w:lineRule="auto"/>
        <w:jc w:val="both"/>
        <w:rPr>
          <w:color w:val="000000"/>
        </w:rPr>
      </w:pPr>
      <w:r w:rsidRPr="00A63033">
        <w:rPr>
          <w:color w:val="000000"/>
        </w:rPr>
        <w:t>Few functions of SQL are:</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store data</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modify data</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retrieve data</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modify data</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delete data</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lastRenderedPageBreak/>
        <w:t>create tables and other database objects</w:t>
      </w:r>
    </w:p>
    <w:p w:rsidR="006139EF" w:rsidRPr="008C0B08" w:rsidRDefault="006139EF" w:rsidP="008C0B08">
      <w:pPr>
        <w:pStyle w:val="ListParagraph"/>
        <w:numPr>
          <w:ilvl w:val="0"/>
          <w:numId w:val="39"/>
        </w:numPr>
        <w:spacing w:line="360" w:lineRule="auto"/>
        <w:jc w:val="both"/>
        <w:rPr>
          <w:rFonts w:ascii="Times New Roman" w:hAnsi="Times New Roman" w:cs="Times New Roman"/>
          <w:color w:val="000000"/>
          <w:sz w:val="24"/>
          <w:szCs w:val="24"/>
        </w:rPr>
      </w:pPr>
      <w:r w:rsidRPr="008C0B08">
        <w:rPr>
          <w:rFonts w:ascii="Times New Roman" w:hAnsi="Times New Roman" w:cs="Times New Roman"/>
          <w:color w:val="000000"/>
          <w:sz w:val="24"/>
          <w:szCs w:val="24"/>
        </w:rPr>
        <w:t>delete data</w:t>
      </w:r>
    </w:p>
    <w:p w:rsidR="006139EF" w:rsidRPr="00A63033" w:rsidRDefault="00A95E2A" w:rsidP="008C0B08">
      <w:pPr>
        <w:spacing w:line="360" w:lineRule="auto"/>
        <w:rPr>
          <w:rStyle w:val="Strong"/>
          <w:rFonts w:eastAsiaTheme="majorEastAsia"/>
          <w:b w:val="0"/>
          <w:bCs w:val="0"/>
        </w:rPr>
      </w:pPr>
      <w:r>
        <w:rPr>
          <w:rStyle w:val="Strong"/>
          <w:rFonts w:eastAsiaTheme="majorEastAsia"/>
        </w:rPr>
        <w:t>10</w:t>
      </w:r>
      <w:r w:rsidR="00A63033">
        <w:rPr>
          <w:rStyle w:val="Strong"/>
          <w:rFonts w:eastAsiaTheme="majorEastAsia"/>
        </w:rPr>
        <w:t>.6</w:t>
      </w:r>
      <w:r>
        <w:rPr>
          <w:rStyle w:val="Strong"/>
          <w:rFonts w:eastAsiaTheme="majorEastAsia"/>
        </w:rPr>
        <w:t xml:space="preserve"> </w:t>
      </w:r>
      <w:r w:rsidR="006139EF" w:rsidRPr="00A63033">
        <w:rPr>
          <w:rStyle w:val="Strong"/>
          <w:rFonts w:eastAsiaTheme="majorEastAsia"/>
        </w:rPr>
        <w:t>DREAMWEAVER SOFTWARE:</w:t>
      </w:r>
    </w:p>
    <w:p w:rsidR="00A63033" w:rsidRPr="008C0B08" w:rsidRDefault="006139EF" w:rsidP="008C0B08">
      <w:pPr>
        <w:spacing w:line="360" w:lineRule="auto"/>
        <w:jc w:val="both"/>
        <w:rPr>
          <w:rFonts w:eastAsiaTheme="majorEastAsia"/>
          <w:bCs/>
        </w:rPr>
      </w:pPr>
      <w:r w:rsidRPr="00A63033">
        <w:rPr>
          <w:rStyle w:val="Strong"/>
          <w:rFonts w:eastAsiaTheme="majorEastAsia"/>
          <w:b w:val="0"/>
        </w:rPr>
        <w:t>Dreamweaver  Software is a proprietary web development application originally created by Macromedia. Recent versions have incorporated supports for web technologies such as CSS,JavaScript,and Various server-side scripting languages and frameworks including ASP, ColdFusion,Scriptlet,and PHP</w:t>
      </w:r>
    </w:p>
    <w:p w:rsidR="006139EF" w:rsidRPr="008C0B08" w:rsidRDefault="00A95E2A" w:rsidP="008C0B08">
      <w:pPr>
        <w:spacing w:line="360" w:lineRule="auto"/>
        <w:rPr>
          <w:b/>
          <w:color w:val="000000"/>
        </w:rPr>
      </w:pPr>
      <w:r w:rsidRPr="008C0B08">
        <w:rPr>
          <w:b/>
          <w:color w:val="000000"/>
        </w:rPr>
        <w:t>10</w:t>
      </w:r>
      <w:r w:rsidR="00A63033" w:rsidRPr="008C0B08">
        <w:rPr>
          <w:b/>
          <w:color w:val="000000"/>
        </w:rPr>
        <w:t>.7</w:t>
      </w:r>
      <w:r w:rsidRPr="008C0B08">
        <w:rPr>
          <w:b/>
          <w:color w:val="000000"/>
        </w:rPr>
        <w:t xml:space="preserve"> </w:t>
      </w:r>
      <w:r w:rsidR="006139EF" w:rsidRPr="008C0B08">
        <w:rPr>
          <w:b/>
          <w:color w:val="000000"/>
        </w:rPr>
        <w:t>Xampp</w:t>
      </w:r>
      <w:r w:rsidR="00A63033" w:rsidRPr="008C0B08">
        <w:rPr>
          <w:b/>
          <w:color w:val="000000"/>
        </w:rPr>
        <w:t>:</w:t>
      </w:r>
      <w:hyperlink r:id="rId14" w:anchor="cite_note-fts-76" w:history="1"/>
    </w:p>
    <w:p w:rsidR="006139EF" w:rsidRPr="001D03DB" w:rsidRDefault="006139EF" w:rsidP="008C0B08">
      <w:pPr>
        <w:spacing w:line="360" w:lineRule="auto"/>
        <w:jc w:val="both"/>
        <w:rPr>
          <w:color w:val="000000"/>
        </w:rPr>
      </w:pPr>
      <w:r w:rsidRPr="001D03DB">
        <w:rPr>
          <w:bCs/>
          <w:color w:val="000000"/>
        </w:rPr>
        <w:t>XAMPP</w:t>
      </w:r>
      <w:r w:rsidRPr="001D03DB">
        <w:rPr>
          <w:color w:val="000000"/>
        </w:rPr>
        <w:t xml:space="preserve">s are packages of independently-created programs installed on computers that use a </w:t>
      </w:r>
      <w:hyperlink r:id="rId15" w:tooltip="Microsoft Windows" w:history="1">
        <w:r w:rsidRPr="001D03DB">
          <w:rPr>
            <w:rStyle w:val="Hyperlink"/>
            <w:color w:val="000000"/>
          </w:rPr>
          <w:t>Microsoft Windows</w:t>
        </w:r>
      </w:hyperlink>
      <w:r w:rsidRPr="001D03DB">
        <w:rPr>
          <w:color w:val="000000"/>
        </w:rPr>
        <w:t xml:space="preserve"> operating system.</w:t>
      </w:r>
    </w:p>
    <w:p w:rsidR="00A63033" w:rsidRDefault="006139EF" w:rsidP="008C0B08">
      <w:pPr>
        <w:spacing w:line="360" w:lineRule="auto"/>
        <w:jc w:val="both"/>
        <w:rPr>
          <w:color w:val="000000"/>
        </w:rPr>
      </w:pPr>
      <w:r w:rsidRPr="001D03DB">
        <w:rPr>
          <w:color w:val="000000"/>
        </w:rPr>
        <w:t xml:space="preserve">XAMPP is an acronym formed from the initials of the operating system Microsoft Windows and the principal components of the package: </w:t>
      </w:r>
      <w:hyperlink r:id="rId16" w:tooltip="Apache HTTP Server" w:history="1">
        <w:r w:rsidRPr="001D03DB">
          <w:rPr>
            <w:rStyle w:val="Hyperlink"/>
            <w:color w:val="000000"/>
          </w:rPr>
          <w:t>Apache</w:t>
        </w:r>
      </w:hyperlink>
      <w:r w:rsidRPr="001D03DB">
        <w:rPr>
          <w:color w:val="000000"/>
        </w:rPr>
        <w:t xml:space="preserve">, </w:t>
      </w:r>
      <w:hyperlink r:id="rId17" w:tooltip="MySQL" w:history="1">
        <w:r w:rsidRPr="001D03DB">
          <w:rPr>
            <w:rStyle w:val="Hyperlink"/>
            <w:color w:val="000000"/>
          </w:rPr>
          <w:t>MySQL</w:t>
        </w:r>
      </w:hyperlink>
      <w:r w:rsidRPr="001D03DB">
        <w:rPr>
          <w:color w:val="000000"/>
        </w:rPr>
        <w:t xml:space="preserve"> and one of </w:t>
      </w:r>
      <w:hyperlink r:id="rId18" w:tooltip="PHP" w:history="1">
        <w:r w:rsidRPr="001D03DB">
          <w:rPr>
            <w:rStyle w:val="Hyperlink"/>
            <w:color w:val="000000"/>
          </w:rPr>
          <w:t>PHP</w:t>
        </w:r>
      </w:hyperlink>
      <w:r w:rsidRPr="001D03DB">
        <w:rPr>
          <w:color w:val="000000"/>
        </w:rPr>
        <w:t xml:space="preserve">, </w:t>
      </w:r>
      <w:hyperlink r:id="rId19" w:tooltip="Perl" w:history="1">
        <w:r w:rsidRPr="001D03DB">
          <w:rPr>
            <w:rStyle w:val="Hyperlink"/>
            <w:color w:val="000000"/>
          </w:rPr>
          <w:t>Perl</w:t>
        </w:r>
      </w:hyperlink>
      <w:r w:rsidRPr="001D03DB">
        <w:rPr>
          <w:color w:val="000000"/>
        </w:rPr>
        <w:t xml:space="preserve"> or </w:t>
      </w:r>
      <w:hyperlink r:id="rId20" w:tooltip="Python (programming language)" w:history="1">
        <w:r w:rsidRPr="001D03DB">
          <w:rPr>
            <w:rStyle w:val="Hyperlink"/>
            <w:color w:val="000000"/>
          </w:rPr>
          <w:t>Python</w:t>
        </w:r>
      </w:hyperlink>
      <w:r w:rsidRPr="001D03DB">
        <w:rPr>
          <w:color w:val="000000"/>
        </w:rPr>
        <w:t xml:space="preserve">. Apache is a </w:t>
      </w:r>
      <w:hyperlink r:id="rId21" w:tooltip="Web server" w:history="1">
        <w:r w:rsidRPr="001D03DB">
          <w:rPr>
            <w:rStyle w:val="Hyperlink"/>
            <w:color w:val="000000"/>
          </w:rPr>
          <w:t>web server</w:t>
        </w:r>
      </w:hyperlink>
      <w:r w:rsidRPr="001D03DB">
        <w:rPr>
          <w:color w:val="000000"/>
        </w:rPr>
        <w:t xml:space="preserve">. MySQL is an open-source database. PHP is a scripting language that can manipulate information held in a database and generate web pages dynamically each time content is requested by a browser. Other programs may also be included in a package, such as </w:t>
      </w:r>
      <w:hyperlink r:id="rId22" w:tooltip="PhpMyAdmin" w:history="1">
        <w:r w:rsidRPr="001D03DB">
          <w:rPr>
            <w:rStyle w:val="Hyperlink"/>
            <w:color w:val="000000"/>
          </w:rPr>
          <w:t>phpMyAdmin</w:t>
        </w:r>
      </w:hyperlink>
      <w:r w:rsidRPr="001D03DB">
        <w:rPr>
          <w:color w:val="000000"/>
        </w:rPr>
        <w:t xml:space="preserve"> which provides a graphical user interface for the MySQL database manager, or the alternative scripting languages Python or Perl. Equivalent packages are </w:t>
      </w:r>
      <w:hyperlink r:id="rId23" w:tooltip="MAMP" w:history="1">
        <w:r w:rsidRPr="001D03DB">
          <w:rPr>
            <w:rStyle w:val="Hyperlink"/>
            <w:color w:val="000000"/>
          </w:rPr>
          <w:t>MAMP</w:t>
        </w:r>
      </w:hyperlink>
      <w:r w:rsidRPr="001D03DB">
        <w:rPr>
          <w:color w:val="000000"/>
        </w:rPr>
        <w:t xml:space="preserve"> (for the </w:t>
      </w:r>
      <w:hyperlink r:id="rId24" w:tooltip="Mac OS" w:history="1">
        <w:r w:rsidRPr="001D03DB">
          <w:rPr>
            <w:rStyle w:val="Hyperlink"/>
            <w:color w:val="000000"/>
          </w:rPr>
          <w:t>Apple Mac</w:t>
        </w:r>
      </w:hyperlink>
      <w:r w:rsidRPr="001D03DB">
        <w:rPr>
          <w:color w:val="000000"/>
        </w:rPr>
        <w:t xml:space="preserve">) and </w:t>
      </w:r>
      <w:hyperlink r:id="rId25" w:tooltip="LAMP (software bundle)" w:history="1">
        <w:r w:rsidRPr="001D03DB">
          <w:rPr>
            <w:rStyle w:val="Hyperlink"/>
            <w:color w:val="000000"/>
          </w:rPr>
          <w:t>LAMP</w:t>
        </w:r>
      </w:hyperlink>
      <w:r w:rsidRPr="001D03DB">
        <w:rPr>
          <w:color w:val="000000"/>
        </w:rPr>
        <w:t xml:space="preserve"> (for the </w:t>
      </w:r>
      <w:hyperlink r:id="rId26" w:tooltip="Linux" w:history="1">
        <w:r w:rsidRPr="001D03DB">
          <w:rPr>
            <w:rStyle w:val="Hyperlink"/>
            <w:color w:val="000000"/>
          </w:rPr>
          <w:t>Linux</w:t>
        </w:r>
      </w:hyperlink>
      <w:r w:rsidRPr="001D03DB">
        <w:rPr>
          <w:color w:val="000000"/>
        </w:rPr>
        <w:t xml:space="preserve"> operating system).</w:t>
      </w:r>
    </w:p>
    <w:p w:rsidR="008C0B08" w:rsidRDefault="008C0B08" w:rsidP="008C0B08">
      <w:pPr>
        <w:jc w:val="both"/>
        <w:rPr>
          <w:color w:val="000000"/>
        </w:rPr>
      </w:pPr>
    </w:p>
    <w:p w:rsidR="008C0B08" w:rsidRPr="008C0B08" w:rsidRDefault="008C0B08" w:rsidP="008C0B08">
      <w:pPr>
        <w:spacing w:line="360" w:lineRule="auto"/>
        <w:rPr>
          <w:b/>
          <w:bCs/>
        </w:rPr>
      </w:pPr>
      <w:r w:rsidRPr="008C0B08">
        <w:rPr>
          <w:b/>
          <w:bCs/>
        </w:rPr>
        <w:t>10.8 The Zend Framework :</w:t>
      </w:r>
    </w:p>
    <w:p w:rsidR="008C0B08" w:rsidRPr="001D03DB" w:rsidRDefault="008C0B08" w:rsidP="008C0B08">
      <w:pPr>
        <w:spacing w:line="360" w:lineRule="auto"/>
        <w:jc w:val="both"/>
      </w:pPr>
      <w:r w:rsidRPr="001D03DB">
        <w:t xml:space="preserve">         End Framework (ZF) is an open source, object-oriented web application framework implemented in PHP 5 and licensed under the New BSD License. Zend Framework is licensed under the Open Source Initiative (OSI)-approved New BSD License, and all code contributors must sign a Contributor License Agreement (CLA) based on the Apache Software Foundation’s CLA. The licensing and contribution policies were established to prevent intellectual property issues for commercial ZF users, according to Zend's Andi Gutmans. Zend Technologies, co-founded by PHP core contributors Andi Gutmans and Zeev Suraski, is the corporate sponsor of Zend Framework. Technology partners include IBM, Google, Microsoft, Adobe Systems, and StrikeIron. Zend Framework version 1.7 requires PHP 5.2.4 or later. Previous versions required PHP 5.1.4 or later, although the ZF Programmer's Reference Guide </w:t>
      </w:r>
      <w:r w:rsidRPr="001D03DB">
        <w:lastRenderedPageBreak/>
        <w:t>strongly recommended PHP 5.2.3 or later for security and performance improvements included in these versions of PHP. Zend Framework 2.0 requires PHP 5.3.3 or later. PHP Unit 3.0 or later is required to run the unit tests shipped with Zend Framework. Many components also require PHP extensions.</w:t>
      </w:r>
    </w:p>
    <w:p w:rsidR="00A63033" w:rsidRDefault="00A63033" w:rsidP="008C0B08">
      <w:pPr>
        <w:spacing w:line="360" w:lineRule="auto"/>
        <w:jc w:val="both"/>
        <w:rPr>
          <w:color w:val="000000"/>
        </w:rPr>
      </w:pPr>
    </w:p>
    <w:p w:rsidR="008C0B08" w:rsidRDefault="008C0B08" w:rsidP="007736B8">
      <w:pPr>
        <w:rPr>
          <w:snapToGrid w:val="0"/>
        </w:rPr>
      </w:pPr>
    </w:p>
    <w:p w:rsidR="008C0B08" w:rsidRDefault="008C0B08" w:rsidP="007736B8">
      <w:pPr>
        <w:rPr>
          <w:snapToGrid w:val="0"/>
        </w:rPr>
      </w:pPr>
    </w:p>
    <w:p w:rsidR="008C0B08" w:rsidRDefault="008C0B08" w:rsidP="007736B8">
      <w:pPr>
        <w:rPr>
          <w:snapToGrid w:val="0"/>
        </w:rPr>
      </w:pPr>
    </w:p>
    <w:p w:rsidR="008C0B08" w:rsidRDefault="008C0B08" w:rsidP="007736B8">
      <w:pPr>
        <w:rPr>
          <w:snapToGrid w:val="0"/>
        </w:rPr>
      </w:pPr>
    </w:p>
    <w:p w:rsidR="00A63033" w:rsidRPr="008C0B08" w:rsidRDefault="00995C0C" w:rsidP="008C0B08">
      <w:pPr>
        <w:spacing w:line="360" w:lineRule="auto"/>
        <w:jc w:val="center"/>
        <w:rPr>
          <w:b/>
          <w:snapToGrid w:val="0"/>
        </w:rPr>
      </w:pPr>
      <w:r>
        <w:rPr>
          <w:b/>
          <w:snapToGrid w:val="0"/>
        </w:rPr>
        <w:t>1</w:t>
      </w:r>
      <w:r w:rsidR="00A63033" w:rsidRPr="008C0B08">
        <w:rPr>
          <w:b/>
          <w:snapToGrid w:val="0"/>
        </w:rPr>
        <w:t>1</w:t>
      </w:r>
      <w:r>
        <w:rPr>
          <w:b/>
          <w:snapToGrid w:val="0"/>
        </w:rPr>
        <w:t>.</w:t>
      </w:r>
      <w:r w:rsidR="00A63033" w:rsidRPr="008C0B08">
        <w:rPr>
          <w:b/>
          <w:snapToGrid w:val="0"/>
        </w:rPr>
        <w:t xml:space="preserve"> HARDWARE REQUIREMENTS</w:t>
      </w:r>
    </w:p>
    <w:tbl>
      <w:tblPr>
        <w:tblpPr w:leftFromText="180" w:rightFromText="180" w:vertAnchor="text" w:horzAnchor="margin" w:tblpY="507"/>
        <w:tblW w:w="10308"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tblPr>
      <w:tblGrid>
        <w:gridCol w:w="1788"/>
        <w:gridCol w:w="2769"/>
        <w:gridCol w:w="5751"/>
      </w:tblGrid>
      <w:tr w:rsidR="00A63033" w:rsidRPr="001D03DB" w:rsidTr="004930C1">
        <w:trPr>
          <w:trHeight w:val="525"/>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Processor</w:t>
            </w:r>
          </w:p>
        </w:tc>
        <w:tc>
          <w:tcPr>
            <w:tcW w:w="5751" w:type="dxa"/>
          </w:tcPr>
          <w:p w:rsidR="00A63033" w:rsidRPr="001D03DB" w:rsidRDefault="00A63033" w:rsidP="008C0B08">
            <w:pPr>
              <w:spacing w:line="360" w:lineRule="auto"/>
              <w:jc w:val="both"/>
            </w:pPr>
            <w:r w:rsidRPr="001D03DB">
              <w:t xml:space="preserve"> Core 2 and above</w:t>
            </w:r>
          </w:p>
        </w:tc>
      </w:tr>
      <w:tr w:rsidR="00A63033" w:rsidRPr="001D03DB" w:rsidTr="004930C1">
        <w:trPr>
          <w:trHeight w:val="432"/>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Motherboard</w:t>
            </w:r>
          </w:p>
        </w:tc>
        <w:tc>
          <w:tcPr>
            <w:tcW w:w="5751" w:type="dxa"/>
          </w:tcPr>
          <w:p w:rsidR="00A63033" w:rsidRPr="001D03DB" w:rsidRDefault="00A63033" w:rsidP="008C0B08">
            <w:pPr>
              <w:spacing w:line="360" w:lineRule="auto"/>
              <w:jc w:val="both"/>
            </w:pPr>
            <w:r w:rsidRPr="001D03DB">
              <w:t>Intel 915 and above</w:t>
            </w:r>
          </w:p>
        </w:tc>
      </w:tr>
      <w:tr w:rsidR="00A63033" w:rsidRPr="001D03DB" w:rsidTr="004930C1">
        <w:trPr>
          <w:trHeight w:val="480"/>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RAM</w:t>
            </w:r>
            <w:r w:rsidRPr="001D03DB">
              <w:tab/>
            </w:r>
          </w:p>
        </w:tc>
        <w:tc>
          <w:tcPr>
            <w:tcW w:w="5751" w:type="dxa"/>
          </w:tcPr>
          <w:p w:rsidR="00A63033" w:rsidRPr="001D03DB" w:rsidRDefault="00A63033" w:rsidP="008C0B08">
            <w:pPr>
              <w:spacing w:line="360" w:lineRule="auto"/>
              <w:jc w:val="both"/>
              <w:rPr>
                <w:bCs/>
              </w:rPr>
            </w:pPr>
            <w:r w:rsidRPr="001D03DB">
              <w:rPr>
                <w:bCs/>
              </w:rPr>
              <w:t>2 GB and above</w:t>
            </w:r>
          </w:p>
        </w:tc>
      </w:tr>
      <w:tr w:rsidR="00A63033" w:rsidRPr="001D03DB" w:rsidTr="004930C1">
        <w:trPr>
          <w:trHeight w:val="570"/>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Hard Disk</w:t>
            </w:r>
          </w:p>
        </w:tc>
        <w:tc>
          <w:tcPr>
            <w:tcW w:w="5751" w:type="dxa"/>
          </w:tcPr>
          <w:p w:rsidR="00A63033" w:rsidRPr="001D03DB" w:rsidRDefault="00A63033" w:rsidP="008C0B08">
            <w:pPr>
              <w:spacing w:line="360" w:lineRule="auto"/>
              <w:jc w:val="both"/>
            </w:pPr>
            <w:r w:rsidRPr="001D03DB">
              <w:t>2 GB</w:t>
            </w:r>
          </w:p>
        </w:tc>
      </w:tr>
      <w:tr w:rsidR="00A63033" w:rsidRPr="001D03DB" w:rsidTr="004930C1">
        <w:trPr>
          <w:trHeight w:val="390"/>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Network Card</w:t>
            </w:r>
          </w:p>
        </w:tc>
        <w:tc>
          <w:tcPr>
            <w:tcW w:w="5751" w:type="dxa"/>
          </w:tcPr>
          <w:p w:rsidR="00A63033" w:rsidRPr="001D03DB" w:rsidRDefault="00A63033" w:rsidP="008C0B08">
            <w:pPr>
              <w:spacing w:line="360" w:lineRule="auto"/>
              <w:jc w:val="both"/>
            </w:pPr>
            <w:r w:rsidRPr="001D03DB">
              <w:t>Standard Ethernet card for networking.</w:t>
            </w:r>
          </w:p>
        </w:tc>
      </w:tr>
      <w:tr w:rsidR="00A63033" w:rsidRPr="001D03DB" w:rsidTr="004930C1">
        <w:trPr>
          <w:trHeight w:val="480"/>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I/O Devices</w:t>
            </w:r>
          </w:p>
        </w:tc>
        <w:tc>
          <w:tcPr>
            <w:tcW w:w="5751" w:type="dxa"/>
          </w:tcPr>
          <w:p w:rsidR="00A63033" w:rsidRPr="001D03DB" w:rsidRDefault="00A63033" w:rsidP="008C0B08">
            <w:pPr>
              <w:spacing w:line="360" w:lineRule="auto"/>
              <w:jc w:val="both"/>
            </w:pPr>
            <w:r w:rsidRPr="001D03DB">
              <w:t>Keyboard, mouse and Color monitor</w:t>
            </w:r>
          </w:p>
        </w:tc>
      </w:tr>
      <w:tr w:rsidR="00A63033" w:rsidRPr="001D03DB" w:rsidTr="004930C1">
        <w:trPr>
          <w:trHeight w:val="480"/>
        </w:trPr>
        <w:tc>
          <w:tcPr>
            <w:tcW w:w="1788" w:type="dxa"/>
          </w:tcPr>
          <w:p w:rsidR="00A63033" w:rsidRPr="001D03DB" w:rsidRDefault="00A63033" w:rsidP="008C0B08">
            <w:pPr>
              <w:spacing w:line="360" w:lineRule="auto"/>
              <w:jc w:val="both"/>
            </w:pPr>
          </w:p>
        </w:tc>
        <w:tc>
          <w:tcPr>
            <w:tcW w:w="2769" w:type="dxa"/>
          </w:tcPr>
          <w:p w:rsidR="00A63033" w:rsidRPr="001D03DB" w:rsidRDefault="00A63033" w:rsidP="008C0B08">
            <w:pPr>
              <w:spacing w:line="360" w:lineRule="auto"/>
              <w:jc w:val="both"/>
            </w:pPr>
            <w:r w:rsidRPr="001D03DB">
              <w:t>Wires</w:t>
            </w:r>
          </w:p>
        </w:tc>
        <w:tc>
          <w:tcPr>
            <w:tcW w:w="5751" w:type="dxa"/>
          </w:tcPr>
          <w:p w:rsidR="00A63033" w:rsidRPr="001D03DB" w:rsidRDefault="00A63033" w:rsidP="008C0B08">
            <w:pPr>
              <w:spacing w:line="360" w:lineRule="auto"/>
              <w:jc w:val="both"/>
            </w:pPr>
            <w:r w:rsidRPr="001D03DB">
              <w:t>Twisted pair for networking.</w:t>
            </w:r>
          </w:p>
        </w:tc>
      </w:tr>
    </w:tbl>
    <w:p w:rsidR="00A63033" w:rsidRPr="001D03DB" w:rsidRDefault="00A63033" w:rsidP="008C0B08">
      <w:pPr>
        <w:spacing w:line="360" w:lineRule="auto"/>
        <w:jc w:val="both"/>
        <w:rPr>
          <w:snapToGrid w:val="0"/>
        </w:rPr>
      </w:pPr>
    </w:p>
    <w:p w:rsidR="00A63033" w:rsidRDefault="00A63033" w:rsidP="007736B8">
      <w:pPr>
        <w:rPr>
          <w:snapToGrid w:val="0"/>
        </w:rPr>
      </w:pPr>
    </w:p>
    <w:p w:rsidR="00A63033" w:rsidRPr="008C0B08" w:rsidRDefault="00A63033" w:rsidP="008C0B08">
      <w:pPr>
        <w:spacing w:line="360" w:lineRule="auto"/>
        <w:jc w:val="center"/>
        <w:rPr>
          <w:b/>
          <w:snapToGrid w:val="0"/>
        </w:rPr>
      </w:pPr>
      <w:r w:rsidRPr="008C0B08">
        <w:rPr>
          <w:b/>
          <w:snapToGrid w:val="0"/>
        </w:rPr>
        <w:t>6.2 SOFTWARE REQUIREMENTS</w:t>
      </w:r>
    </w:p>
    <w:tbl>
      <w:tblPr>
        <w:tblpPr w:leftFromText="180" w:rightFromText="180" w:vertAnchor="text" w:horzAnchor="margin" w:tblpY="414"/>
        <w:tblW w:w="9368"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tblPr>
      <w:tblGrid>
        <w:gridCol w:w="685"/>
        <w:gridCol w:w="3508"/>
        <w:gridCol w:w="5175"/>
      </w:tblGrid>
      <w:tr w:rsidR="00A63033" w:rsidRPr="001D03DB" w:rsidTr="00A63033">
        <w:trPr>
          <w:trHeight w:val="381"/>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t>Operating System</w:t>
            </w:r>
          </w:p>
        </w:tc>
        <w:tc>
          <w:tcPr>
            <w:tcW w:w="5175" w:type="dxa"/>
          </w:tcPr>
          <w:p w:rsidR="00A63033" w:rsidRPr="001D03DB" w:rsidRDefault="00A63033" w:rsidP="008C0B08">
            <w:pPr>
              <w:spacing w:line="360" w:lineRule="auto"/>
              <w:jc w:val="both"/>
            </w:pPr>
            <w:r w:rsidRPr="001D03DB">
              <w:t>Windows 7 and above.</w:t>
            </w:r>
          </w:p>
        </w:tc>
      </w:tr>
      <w:tr w:rsidR="00A63033" w:rsidRPr="001D03DB" w:rsidTr="00A63033">
        <w:trPr>
          <w:trHeight w:val="461"/>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t>Environment</w:t>
            </w:r>
          </w:p>
        </w:tc>
        <w:tc>
          <w:tcPr>
            <w:tcW w:w="5175" w:type="dxa"/>
          </w:tcPr>
          <w:p w:rsidR="00A63033" w:rsidRPr="001D03DB" w:rsidRDefault="00A63033" w:rsidP="008C0B08">
            <w:pPr>
              <w:spacing w:line="360" w:lineRule="auto"/>
              <w:jc w:val="both"/>
            </w:pPr>
            <w:r w:rsidRPr="001D03DB">
              <w:t>PHP</w:t>
            </w:r>
          </w:p>
        </w:tc>
      </w:tr>
      <w:tr w:rsidR="00A63033" w:rsidRPr="001D03DB" w:rsidTr="00A63033">
        <w:trPr>
          <w:trHeight w:val="323"/>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t>Front-end Tool</w:t>
            </w:r>
          </w:p>
        </w:tc>
        <w:tc>
          <w:tcPr>
            <w:tcW w:w="5175" w:type="dxa"/>
          </w:tcPr>
          <w:p w:rsidR="00A63033" w:rsidRPr="001D03DB" w:rsidRDefault="00A63033" w:rsidP="008C0B08">
            <w:pPr>
              <w:spacing w:line="360" w:lineRule="auto"/>
              <w:jc w:val="both"/>
            </w:pPr>
            <w:r w:rsidRPr="001D03DB">
              <w:t xml:space="preserve">Html ,css , javascript ,ajax, jquery.  </w:t>
            </w:r>
          </w:p>
        </w:tc>
      </w:tr>
      <w:tr w:rsidR="00A63033" w:rsidRPr="001D03DB" w:rsidTr="00A63033">
        <w:trPr>
          <w:trHeight w:val="290"/>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t>Technology</w:t>
            </w:r>
          </w:p>
        </w:tc>
        <w:tc>
          <w:tcPr>
            <w:tcW w:w="5175" w:type="dxa"/>
          </w:tcPr>
          <w:p w:rsidR="00A63033" w:rsidRPr="001D03DB" w:rsidRDefault="00A63033" w:rsidP="008C0B08">
            <w:pPr>
              <w:spacing w:line="360" w:lineRule="auto"/>
              <w:jc w:val="both"/>
            </w:pPr>
            <w:r w:rsidRPr="001D03DB">
              <w:t>Zend</w:t>
            </w:r>
          </w:p>
        </w:tc>
      </w:tr>
      <w:tr w:rsidR="00A63033" w:rsidRPr="001D03DB" w:rsidTr="00A63033">
        <w:trPr>
          <w:trHeight w:val="495"/>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t>Backend Tool</w:t>
            </w:r>
          </w:p>
        </w:tc>
        <w:tc>
          <w:tcPr>
            <w:tcW w:w="5175" w:type="dxa"/>
          </w:tcPr>
          <w:p w:rsidR="00A63033" w:rsidRPr="001D03DB" w:rsidRDefault="00A63033" w:rsidP="008C0B08">
            <w:pPr>
              <w:spacing w:line="360" w:lineRule="auto"/>
              <w:jc w:val="both"/>
            </w:pPr>
            <w:r w:rsidRPr="001D03DB">
              <w:t>Mysql(xamp)</w:t>
            </w:r>
          </w:p>
        </w:tc>
      </w:tr>
      <w:tr w:rsidR="00A63033" w:rsidRPr="001D03DB" w:rsidTr="00A63033">
        <w:trPr>
          <w:trHeight w:val="347"/>
        </w:trPr>
        <w:tc>
          <w:tcPr>
            <w:tcW w:w="685" w:type="dxa"/>
          </w:tcPr>
          <w:p w:rsidR="00A63033" w:rsidRPr="001D03DB" w:rsidRDefault="00A63033" w:rsidP="008C0B08">
            <w:pPr>
              <w:spacing w:line="360" w:lineRule="auto"/>
              <w:jc w:val="both"/>
            </w:pPr>
          </w:p>
        </w:tc>
        <w:tc>
          <w:tcPr>
            <w:tcW w:w="3508" w:type="dxa"/>
          </w:tcPr>
          <w:p w:rsidR="00A63033" w:rsidRPr="001D03DB" w:rsidRDefault="00A63033" w:rsidP="008C0B08">
            <w:pPr>
              <w:spacing w:line="360" w:lineRule="auto"/>
              <w:jc w:val="both"/>
            </w:pPr>
            <w:r w:rsidRPr="001D03DB">
              <w:rPr>
                <w:color w:val="000000"/>
              </w:rPr>
              <w:t>Reports</w:t>
            </w:r>
          </w:p>
        </w:tc>
        <w:tc>
          <w:tcPr>
            <w:tcW w:w="5175" w:type="dxa"/>
          </w:tcPr>
          <w:p w:rsidR="00A63033" w:rsidRPr="001D03DB" w:rsidRDefault="00A63033" w:rsidP="008C0B08">
            <w:pPr>
              <w:spacing w:line="360" w:lineRule="auto"/>
              <w:jc w:val="both"/>
            </w:pPr>
            <w:r w:rsidRPr="001D03DB">
              <w:rPr>
                <w:color w:val="000000"/>
              </w:rPr>
              <w:t>Crystal Report.</w:t>
            </w:r>
          </w:p>
        </w:tc>
      </w:tr>
    </w:tbl>
    <w:p w:rsidR="00163D8F" w:rsidRDefault="00163D8F" w:rsidP="008C0B08">
      <w:pPr>
        <w:spacing w:line="360" w:lineRule="auto"/>
        <w:jc w:val="both"/>
        <w:rPr>
          <w:color w:val="000000"/>
        </w:rPr>
      </w:pPr>
    </w:p>
    <w:p w:rsidR="00163D8F" w:rsidRDefault="00163D8F" w:rsidP="008C0B08">
      <w:pPr>
        <w:spacing w:line="360" w:lineRule="auto"/>
        <w:jc w:val="both"/>
        <w:rPr>
          <w:color w:val="000000"/>
        </w:rPr>
      </w:pPr>
      <w:r>
        <w:rPr>
          <w:color w:val="000000"/>
        </w:rPr>
        <w:br w:type="page"/>
      </w:r>
    </w:p>
    <w:p w:rsidR="00163D8F" w:rsidRPr="008C0B08" w:rsidRDefault="00995C0C" w:rsidP="008C0B08">
      <w:pPr>
        <w:spacing w:line="360" w:lineRule="auto"/>
        <w:jc w:val="center"/>
        <w:rPr>
          <w:b/>
        </w:rPr>
      </w:pPr>
      <w:r>
        <w:rPr>
          <w:b/>
        </w:rPr>
        <w:lastRenderedPageBreak/>
        <w:t>12</w:t>
      </w:r>
      <w:r w:rsidR="00163D8F" w:rsidRPr="008C0B08">
        <w:rPr>
          <w:b/>
        </w:rPr>
        <w:t>.TESTING</w:t>
      </w:r>
    </w:p>
    <w:p w:rsidR="00163D8F" w:rsidRPr="001D03DB" w:rsidRDefault="00163D8F" w:rsidP="007736B8"/>
    <w:p w:rsidR="00163D8F" w:rsidRPr="001D03DB" w:rsidRDefault="00163D8F" w:rsidP="008C0B08">
      <w:pPr>
        <w:spacing w:line="360" w:lineRule="auto"/>
        <w:jc w:val="both"/>
      </w:pPr>
      <w:r w:rsidRPr="001D03DB">
        <w:t>During testing the program to be tested is executed with the set of test cases and have the output of the program for the test cases is evaluated to determine if the program is performing as expected. Due to its approach dynamic testing can only ascertain the presence of errors in the program, the exact nature of errors is not usually decided by testing. Testing forms is the first in determining errors in the program.</w:t>
      </w:r>
    </w:p>
    <w:p w:rsidR="00163D8F" w:rsidRPr="001D03DB" w:rsidRDefault="00163D8F" w:rsidP="008C0B08">
      <w:pPr>
        <w:spacing w:line="360" w:lineRule="auto"/>
        <w:jc w:val="both"/>
      </w:pPr>
      <w:r w:rsidRPr="001D03DB">
        <w:t>Once a programs are tested individually then the system as a whole needs to be tested. During testing the system is used experimentally to ensure that the software does not fail i.e. it will run according to its specification. The programs executed to check for any syntax and logical errors. The Errors are corrected and test is made to determine whether the program is doing what it is supposed to do.</w:t>
      </w:r>
    </w:p>
    <w:p w:rsidR="00163D8F" w:rsidRPr="001D03DB" w:rsidRDefault="00163D8F" w:rsidP="008C0B08">
      <w:pPr>
        <w:spacing w:line="360" w:lineRule="auto"/>
        <w:jc w:val="both"/>
      </w:pPr>
      <w:r w:rsidRPr="001D03DB">
        <w:t>This system is tested using unit testing firstly then all the modules are integrated and again the system is tested using integrated testing and it was find that system is working according to its expectation.</w:t>
      </w:r>
    </w:p>
    <w:p w:rsidR="00163D8F" w:rsidRPr="008C0B08" w:rsidRDefault="00995C0C" w:rsidP="008C0B08">
      <w:pPr>
        <w:spacing w:line="360" w:lineRule="auto"/>
        <w:rPr>
          <w:b/>
          <w:color w:val="000000" w:themeColor="text1"/>
        </w:rPr>
      </w:pPr>
      <w:r>
        <w:rPr>
          <w:b/>
          <w:color w:val="000000" w:themeColor="text1"/>
        </w:rPr>
        <w:t>12.1</w:t>
      </w:r>
      <w:r w:rsidR="00163D8F" w:rsidRPr="008C0B08">
        <w:rPr>
          <w:b/>
          <w:color w:val="000000" w:themeColor="text1"/>
        </w:rPr>
        <w:t>Developing a Test Plan:-</w:t>
      </w:r>
    </w:p>
    <w:p w:rsidR="00163D8F" w:rsidRPr="001D03DB" w:rsidRDefault="00163D8F" w:rsidP="007736B8"/>
    <w:p w:rsidR="00163D8F" w:rsidRPr="001D03DB" w:rsidRDefault="00163D8F" w:rsidP="008C0B08">
      <w:pPr>
        <w:spacing w:line="360" w:lineRule="auto"/>
        <w:jc w:val="both"/>
      </w:pPr>
      <w:r w:rsidRPr="001D03DB">
        <w:t>The first step in testing is developing a test plan based on the product requirements. The test plan is usually a formal document that ensures the product meets the following standards:</w:t>
      </w:r>
    </w:p>
    <w:p w:rsidR="00163D8F" w:rsidRPr="001D03DB" w:rsidRDefault="00163D8F" w:rsidP="008C0B08">
      <w:pPr>
        <w:spacing w:line="360" w:lineRule="auto"/>
        <w:jc w:val="both"/>
      </w:pPr>
      <w:r w:rsidRPr="001D03DB">
        <w:t>Is thoroughly tested?  Untested code adds an unknown element to the product and increases the risk of product failure.</w:t>
      </w:r>
    </w:p>
    <w:p w:rsidR="00163D8F" w:rsidRPr="001D03DB" w:rsidRDefault="00163D8F" w:rsidP="008C0B08">
      <w:pPr>
        <w:spacing w:line="360" w:lineRule="auto"/>
        <w:jc w:val="both"/>
      </w:pPr>
      <w:r w:rsidRPr="001D03DB">
        <w:t>Meets product requirements: To meet customer needs, the product must provide the features and behavior described in the product specification. For this reason, product specifications should be clearly written and well understood.</w:t>
      </w:r>
    </w:p>
    <w:p w:rsidR="00163D8F" w:rsidRPr="001D03DB" w:rsidRDefault="00163D8F" w:rsidP="008C0B08">
      <w:pPr>
        <w:spacing w:line="360" w:lineRule="auto"/>
        <w:jc w:val="both"/>
      </w:pPr>
      <w:r w:rsidRPr="001D03DB">
        <w:t>Does not contain defects: Features must work within established quality standards, and those standards should be clearly stated within the test plan.</w:t>
      </w:r>
    </w:p>
    <w:p w:rsidR="00163D8F" w:rsidRPr="00163D8F" w:rsidRDefault="00163D8F" w:rsidP="008C0B08">
      <w:pPr>
        <w:spacing w:line="360" w:lineRule="auto"/>
        <w:jc w:val="both"/>
      </w:pPr>
      <w:r w:rsidRPr="001D03DB">
        <w:t>Having a test plan helps you avoid ad hoc testing—the kind of testing that relies on the uncoordinated efforts of developers or testers to ensure that code works. The results of ad hoc testing are usually uneven and always unpredictable. A good test plan answers the following questions:</w:t>
      </w:r>
    </w:p>
    <w:p w:rsidR="008C0B08" w:rsidRDefault="008C0B08" w:rsidP="007736B8">
      <w:pPr>
        <w:rPr>
          <w:bCs/>
        </w:rPr>
      </w:pPr>
    </w:p>
    <w:p w:rsidR="008C0B08" w:rsidRDefault="008C0B08" w:rsidP="007736B8">
      <w:pPr>
        <w:rPr>
          <w:bCs/>
        </w:rPr>
      </w:pPr>
    </w:p>
    <w:p w:rsidR="00163D8F" w:rsidRPr="008C0B08" w:rsidRDefault="00995C0C" w:rsidP="008C0B08">
      <w:pPr>
        <w:spacing w:line="360" w:lineRule="auto"/>
        <w:rPr>
          <w:b/>
          <w:bCs/>
        </w:rPr>
      </w:pPr>
      <w:r>
        <w:rPr>
          <w:b/>
          <w:bCs/>
        </w:rPr>
        <w:lastRenderedPageBreak/>
        <w:t>12.2</w:t>
      </w:r>
      <w:r w:rsidR="00163D8F" w:rsidRPr="008C0B08">
        <w:rPr>
          <w:b/>
          <w:bCs/>
        </w:rPr>
        <w:t xml:space="preserve">  Types of Tests</w:t>
      </w:r>
    </w:p>
    <w:p w:rsidR="00163D8F" w:rsidRPr="008C0B08" w:rsidRDefault="00163D8F" w:rsidP="008C0B08">
      <w:pPr>
        <w:spacing w:line="360" w:lineRule="auto"/>
        <w:rPr>
          <w:b/>
        </w:rPr>
      </w:pPr>
    </w:p>
    <w:p w:rsidR="00163D8F" w:rsidRPr="001D03DB" w:rsidRDefault="00163D8F" w:rsidP="008C0B08">
      <w:pPr>
        <w:spacing w:line="360" w:lineRule="auto"/>
        <w:jc w:val="both"/>
      </w:pPr>
      <w:r w:rsidRPr="001D03DB">
        <w:t>The test plan specifies the different types of tests that will be performed to ensure the product meets customer requirements and does not contain defects. Table 10-1 describes the most common test types.</w:t>
      </w:r>
    </w:p>
    <w:p w:rsidR="00163D8F" w:rsidRPr="001D03DB" w:rsidRDefault="00163D8F" w:rsidP="008C0B08">
      <w:pPr>
        <w:spacing w:line="360" w:lineRule="auto"/>
        <w:jc w:val="both"/>
      </w:pPr>
    </w:p>
    <w:tbl>
      <w:tblPr>
        <w:tblW w:w="8660" w:type="dxa"/>
        <w:jc w:val="center"/>
        <w:tblCellSpacing w:w="0" w:type="dxa"/>
        <w:tblCellMar>
          <w:left w:w="0" w:type="dxa"/>
          <w:right w:w="0" w:type="dxa"/>
        </w:tblCellMar>
        <w:tblLook w:val="0000"/>
      </w:tblPr>
      <w:tblGrid>
        <w:gridCol w:w="2489"/>
        <w:gridCol w:w="6171"/>
      </w:tblGrid>
      <w:tr w:rsidR="00163D8F" w:rsidRPr="001D03DB" w:rsidTr="004930C1">
        <w:trPr>
          <w:trHeight w:val="313"/>
          <w:tblHeader/>
          <w:tblCellSpacing w:w="0" w:type="dxa"/>
          <w:jc w:val="center"/>
        </w:trPr>
        <w:tc>
          <w:tcPr>
            <w:tcW w:w="0" w:type="auto"/>
            <w:vAlign w:val="center"/>
          </w:tcPr>
          <w:p w:rsidR="00163D8F" w:rsidRPr="001D03DB" w:rsidRDefault="00163D8F" w:rsidP="008C0B08">
            <w:pPr>
              <w:spacing w:line="360" w:lineRule="auto"/>
              <w:jc w:val="both"/>
            </w:pPr>
            <w:r w:rsidRPr="001D03DB">
              <w:t>Test type</w:t>
            </w:r>
          </w:p>
        </w:tc>
        <w:tc>
          <w:tcPr>
            <w:tcW w:w="0" w:type="auto"/>
            <w:vAlign w:val="center"/>
          </w:tcPr>
          <w:p w:rsidR="00163D8F" w:rsidRPr="001D03DB" w:rsidRDefault="00163D8F" w:rsidP="008C0B08">
            <w:pPr>
              <w:spacing w:line="360" w:lineRule="auto"/>
              <w:jc w:val="both"/>
            </w:pPr>
            <w:r w:rsidRPr="001D03DB">
              <w:t>Ensures that</w:t>
            </w:r>
          </w:p>
        </w:tc>
      </w:tr>
      <w:tr w:rsidR="00163D8F" w:rsidRPr="001D03DB" w:rsidTr="004930C1">
        <w:trPr>
          <w:trHeight w:val="313"/>
          <w:tblCellSpacing w:w="0" w:type="dxa"/>
          <w:jc w:val="center"/>
        </w:trPr>
        <w:tc>
          <w:tcPr>
            <w:tcW w:w="0" w:type="auto"/>
            <w:vAlign w:val="center"/>
          </w:tcPr>
          <w:p w:rsidR="00163D8F" w:rsidRPr="001D03DB" w:rsidRDefault="00163D8F" w:rsidP="008C0B08">
            <w:pPr>
              <w:spacing w:line="360" w:lineRule="auto"/>
              <w:jc w:val="both"/>
            </w:pPr>
            <w:r w:rsidRPr="001D03DB">
              <w:t>Unit test</w:t>
            </w:r>
          </w:p>
        </w:tc>
        <w:tc>
          <w:tcPr>
            <w:tcW w:w="0" w:type="auto"/>
            <w:vAlign w:val="center"/>
          </w:tcPr>
          <w:p w:rsidR="00163D8F" w:rsidRPr="001D03DB" w:rsidRDefault="00163D8F" w:rsidP="008C0B08">
            <w:pPr>
              <w:spacing w:line="360" w:lineRule="auto"/>
              <w:jc w:val="both"/>
            </w:pPr>
            <w:r w:rsidRPr="001D03DB">
              <w:t>Each independent piece of code works correctly</w:t>
            </w:r>
          </w:p>
        </w:tc>
      </w:tr>
      <w:tr w:rsidR="00163D8F" w:rsidRPr="001D03DB" w:rsidTr="004930C1">
        <w:trPr>
          <w:trHeight w:val="313"/>
          <w:tblCellSpacing w:w="0" w:type="dxa"/>
          <w:jc w:val="center"/>
        </w:trPr>
        <w:tc>
          <w:tcPr>
            <w:tcW w:w="0" w:type="auto"/>
            <w:vAlign w:val="center"/>
          </w:tcPr>
          <w:p w:rsidR="00163D8F" w:rsidRPr="001D03DB" w:rsidRDefault="00163D8F" w:rsidP="008C0B08">
            <w:pPr>
              <w:spacing w:line="360" w:lineRule="auto"/>
              <w:jc w:val="both"/>
            </w:pPr>
            <w:r w:rsidRPr="001D03DB">
              <w:t>Integration test</w:t>
            </w:r>
          </w:p>
        </w:tc>
        <w:tc>
          <w:tcPr>
            <w:tcW w:w="0" w:type="auto"/>
            <w:vAlign w:val="center"/>
          </w:tcPr>
          <w:p w:rsidR="00163D8F" w:rsidRPr="001D03DB" w:rsidRDefault="00163D8F" w:rsidP="008C0B08">
            <w:pPr>
              <w:spacing w:line="360" w:lineRule="auto"/>
              <w:jc w:val="both"/>
            </w:pPr>
            <w:r w:rsidRPr="001D03DB">
              <w:t>All units work together without errors</w:t>
            </w:r>
          </w:p>
        </w:tc>
      </w:tr>
      <w:tr w:rsidR="00163D8F" w:rsidRPr="001D03DB" w:rsidTr="004930C1">
        <w:trPr>
          <w:trHeight w:val="627"/>
          <w:tblCellSpacing w:w="0" w:type="dxa"/>
          <w:jc w:val="center"/>
        </w:trPr>
        <w:tc>
          <w:tcPr>
            <w:tcW w:w="0" w:type="auto"/>
            <w:vAlign w:val="center"/>
          </w:tcPr>
          <w:p w:rsidR="00163D8F" w:rsidRPr="001D03DB" w:rsidRDefault="00163D8F" w:rsidP="008C0B08">
            <w:pPr>
              <w:spacing w:line="360" w:lineRule="auto"/>
              <w:jc w:val="both"/>
            </w:pPr>
            <w:r w:rsidRPr="001D03DB">
              <w:t>Regression test</w:t>
            </w:r>
          </w:p>
        </w:tc>
        <w:tc>
          <w:tcPr>
            <w:tcW w:w="0" w:type="auto"/>
            <w:vAlign w:val="center"/>
          </w:tcPr>
          <w:p w:rsidR="00163D8F" w:rsidRPr="001D03DB" w:rsidRDefault="00163D8F" w:rsidP="008C0B08">
            <w:pPr>
              <w:spacing w:line="360" w:lineRule="auto"/>
              <w:jc w:val="both"/>
            </w:pPr>
            <w:r w:rsidRPr="001D03DB">
              <w:t xml:space="preserve">Newly added features do not introduce errors to other features that are already working </w:t>
            </w:r>
          </w:p>
        </w:tc>
      </w:tr>
      <w:tr w:rsidR="00163D8F" w:rsidRPr="001D03DB" w:rsidTr="004930C1">
        <w:trPr>
          <w:trHeight w:val="627"/>
          <w:tblCellSpacing w:w="0" w:type="dxa"/>
          <w:jc w:val="center"/>
        </w:trPr>
        <w:tc>
          <w:tcPr>
            <w:tcW w:w="0" w:type="auto"/>
            <w:vAlign w:val="center"/>
          </w:tcPr>
          <w:p w:rsidR="00163D8F" w:rsidRPr="001D03DB" w:rsidRDefault="00163D8F" w:rsidP="008C0B08">
            <w:pPr>
              <w:spacing w:line="360" w:lineRule="auto"/>
              <w:jc w:val="both"/>
            </w:pPr>
            <w:r w:rsidRPr="001D03DB">
              <w:t>Load test (also called stress test)</w:t>
            </w:r>
          </w:p>
        </w:tc>
        <w:tc>
          <w:tcPr>
            <w:tcW w:w="0" w:type="auto"/>
            <w:vAlign w:val="center"/>
          </w:tcPr>
          <w:p w:rsidR="00163D8F" w:rsidRPr="001D03DB" w:rsidRDefault="00163D8F" w:rsidP="008C0B08">
            <w:pPr>
              <w:spacing w:line="360" w:lineRule="auto"/>
              <w:jc w:val="both"/>
            </w:pPr>
            <w:r w:rsidRPr="001D03DB">
              <w:t>The product continues to work under extreme usage</w:t>
            </w:r>
          </w:p>
        </w:tc>
      </w:tr>
      <w:tr w:rsidR="00163D8F" w:rsidRPr="001D03DB" w:rsidTr="004930C1">
        <w:trPr>
          <w:trHeight w:val="646"/>
          <w:tblCellSpacing w:w="0" w:type="dxa"/>
          <w:jc w:val="center"/>
        </w:trPr>
        <w:tc>
          <w:tcPr>
            <w:tcW w:w="0" w:type="auto"/>
            <w:vAlign w:val="center"/>
          </w:tcPr>
          <w:p w:rsidR="00163D8F" w:rsidRPr="001D03DB" w:rsidRDefault="00163D8F" w:rsidP="008C0B08">
            <w:pPr>
              <w:spacing w:line="360" w:lineRule="auto"/>
              <w:jc w:val="both"/>
            </w:pPr>
            <w:r w:rsidRPr="001D03DB">
              <w:t>Platform test</w:t>
            </w:r>
          </w:p>
        </w:tc>
        <w:tc>
          <w:tcPr>
            <w:tcW w:w="0" w:type="auto"/>
            <w:vAlign w:val="center"/>
          </w:tcPr>
          <w:p w:rsidR="00163D8F" w:rsidRPr="001D03DB" w:rsidRDefault="00163D8F" w:rsidP="008C0B08">
            <w:pPr>
              <w:spacing w:line="360" w:lineRule="auto"/>
              <w:jc w:val="both"/>
            </w:pPr>
            <w:r w:rsidRPr="001D03DB">
              <w:t>The product works on all of the target hardware and software platforms</w:t>
            </w:r>
          </w:p>
          <w:p w:rsidR="00163D8F" w:rsidRPr="001D03DB" w:rsidRDefault="00163D8F" w:rsidP="008C0B08">
            <w:pPr>
              <w:spacing w:line="360" w:lineRule="auto"/>
              <w:jc w:val="both"/>
            </w:pPr>
          </w:p>
        </w:tc>
      </w:tr>
    </w:tbl>
    <w:p w:rsidR="00163D8F" w:rsidRPr="001D03DB" w:rsidRDefault="00163D8F" w:rsidP="007736B8"/>
    <w:p w:rsidR="00163D8F" w:rsidRPr="008C0B08" w:rsidRDefault="00995C0C" w:rsidP="008C0B08">
      <w:pPr>
        <w:spacing w:line="360" w:lineRule="auto"/>
        <w:jc w:val="center"/>
        <w:rPr>
          <w:b/>
          <w:color w:val="000000" w:themeColor="text1"/>
          <w:sz w:val="28"/>
          <w:szCs w:val="28"/>
        </w:rPr>
      </w:pPr>
      <w:r>
        <w:rPr>
          <w:b/>
          <w:color w:val="000000" w:themeColor="text1"/>
          <w:sz w:val="28"/>
          <w:szCs w:val="28"/>
        </w:rPr>
        <w:t>13</w:t>
      </w:r>
      <w:r w:rsidR="00163D8F" w:rsidRPr="008C0B08">
        <w:rPr>
          <w:b/>
          <w:color w:val="000000" w:themeColor="text1"/>
          <w:sz w:val="28"/>
          <w:szCs w:val="28"/>
        </w:rPr>
        <w:t>. IMPLEMENTATION</w:t>
      </w:r>
    </w:p>
    <w:p w:rsidR="00163D8F" w:rsidRPr="001D03DB" w:rsidRDefault="00163D8F" w:rsidP="008C0B08">
      <w:pPr>
        <w:spacing w:line="360" w:lineRule="auto"/>
        <w:jc w:val="both"/>
      </w:pPr>
      <w:r w:rsidRPr="001D03DB">
        <w:t>The implementation phase involves installing approved applications into production environments. Primary tasks include announcing the implementation schedule, training end users, and installing the product. Additionally, organizations should input and verify data, configure and test system and security parameters, and conduct post-implementation reviews. Management should circulate implementation schedules to all affected parties and should notify users of any implementation responsibilities.</w:t>
      </w:r>
    </w:p>
    <w:p w:rsidR="00163D8F" w:rsidRPr="001D03DB" w:rsidRDefault="00163D8F" w:rsidP="008C0B08">
      <w:pPr>
        <w:spacing w:line="360" w:lineRule="auto"/>
        <w:jc w:val="both"/>
      </w:pPr>
    </w:p>
    <w:p w:rsidR="00163D8F" w:rsidRDefault="00163D8F" w:rsidP="008C0B08">
      <w:pPr>
        <w:spacing w:line="360" w:lineRule="auto"/>
        <w:jc w:val="both"/>
      </w:pPr>
      <w:r w:rsidRPr="001D03DB">
        <w:t>After organizations install a product, pre-existing data is manually input or electronically transferred to a new system. Verifying the accuracy of the input data and security configurations is a critical part of the implementation process. Organizations often run a new system in parallel with an old system until they verify the acc</w:t>
      </w:r>
      <w:r>
        <w:t>uracy and reliability of the sys.</w:t>
      </w:r>
      <w:r w:rsidRPr="001D03DB">
        <w:t xml:space="preserve"> </w:t>
      </w:r>
    </w:p>
    <w:p w:rsidR="00163D8F" w:rsidRDefault="00163D8F" w:rsidP="008C0B08">
      <w:pPr>
        <w:spacing w:line="360" w:lineRule="auto"/>
        <w:jc w:val="both"/>
        <w:rPr>
          <w:rFonts w:eastAsiaTheme="minorHAnsi"/>
        </w:rPr>
      </w:pPr>
      <w:r>
        <w:br w:type="page"/>
      </w:r>
    </w:p>
    <w:p w:rsidR="00134004" w:rsidRDefault="00995C0C" w:rsidP="008C0B08">
      <w:pPr>
        <w:spacing w:line="360" w:lineRule="auto"/>
        <w:jc w:val="center"/>
        <w:rPr>
          <w:b/>
          <w:sz w:val="28"/>
          <w:szCs w:val="28"/>
        </w:rPr>
      </w:pPr>
      <w:r>
        <w:rPr>
          <w:b/>
          <w:sz w:val="28"/>
          <w:szCs w:val="28"/>
          <w:u w:val="single"/>
        </w:rPr>
        <w:lastRenderedPageBreak/>
        <w:t>14</w:t>
      </w:r>
      <w:r w:rsidR="00163D8F" w:rsidRPr="008C0B08">
        <w:rPr>
          <w:b/>
          <w:sz w:val="28"/>
          <w:szCs w:val="28"/>
          <w:u w:val="single"/>
        </w:rPr>
        <w:t>.DFDs  AND E-R DIAGRAMS</w:t>
      </w:r>
      <w:r w:rsidR="00163D8F" w:rsidRPr="008C0B08">
        <w:rPr>
          <w:b/>
          <w:sz w:val="28"/>
          <w:szCs w:val="28"/>
        </w:rPr>
        <w:t>:</w:t>
      </w:r>
    </w:p>
    <w:p w:rsidR="00440F9C" w:rsidRDefault="00440F9C" w:rsidP="00440F9C">
      <w:pPr>
        <w:spacing w:line="360" w:lineRule="auto"/>
        <w:rPr>
          <w:b/>
          <w:sz w:val="28"/>
          <w:szCs w:val="28"/>
        </w:rPr>
      </w:pPr>
      <w:r>
        <w:rPr>
          <w:b/>
          <w:sz w:val="28"/>
          <w:szCs w:val="28"/>
        </w:rPr>
        <w:t>ER DIAGRAM:</w:t>
      </w:r>
    </w:p>
    <w:p w:rsidR="00440F9C" w:rsidRDefault="00440F9C" w:rsidP="00440F9C">
      <w:pPr>
        <w:spacing w:line="360" w:lineRule="auto"/>
        <w:rPr>
          <w:b/>
          <w:sz w:val="28"/>
          <w:szCs w:val="28"/>
        </w:rPr>
      </w:pPr>
      <w:r>
        <w:rPr>
          <w:noProof/>
        </w:rPr>
        <w:drawing>
          <wp:inline distT="0" distB="0" distL="0" distR="0">
            <wp:extent cx="4762500" cy="4010025"/>
            <wp:effectExtent l="19050" t="0" r="0" b="0"/>
            <wp:docPr id="5" name="Picture 5" descr="http://static.flickr.com/2610/3771708916_6f87c3e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flickr.com/2610/3771708916_6f87c3e659.jpg"/>
                    <pic:cNvPicPr>
                      <a:picLocks noChangeAspect="1" noChangeArrowheads="1"/>
                    </pic:cNvPicPr>
                  </pic:nvPicPr>
                  <pic:blipFill>
                    <a:blip r:embed="rId27" cstate="print"/>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Default="00440F9C" w:rsidP="00440F9C">
      <w:pPr>
        <w:spacing w:line="360" w:lineRule="auto"/>
        <w:rPr>
          <w:b/>
          <w:sz w:val="28"/>
          <w:szCs w:val="28"/>
        </w:rPr>
      </w:pPr>
    </w:p>
    <w:p w:rsidR="00440F9C" w:rsidRPr="008C0B08" w:rsidRDefault="00440F9C" w:rsidP="00440F9C">
      <w:pPr>
        <w:spacing w:line="360" w:lineRule="auto"/>
        <w:rPr>
          <w:b/>
          <w:sz w:val="28"/>
          <w:szCs w:val="28"/>
        </w:rPr>
      </w:pPr>
    </w:p>
    <w:p w:rsidR="00163D8F" w:rsidRPr="00995C0C" w:rsidRDefault="00995C0C" w:rsidP="00995C0C">
      <w:pPr>
        <w:spacing w:line="360" w:lineRule="auto"/>
        <w:jc w:val="center"/>
        <w:rPr>
          <w:b/>
          <w:iCs/>
          <w:sz w:val="28"/>
          <w:szCs w:val="28"/>
        </w:rPr>
      </w:pPr>
      <w:r w:rsidRPr="00995C0C">
        <w:rPr>
          <w:b/>
          <w:iCs/>
          <w:sz w:val="28"/>
          <w:szCs w:val="28"/>
        </w:rPr>
        <w:t>15.</w:t>
      </w:r>
      <w:r w:rsidR="00163D8F" w:rsidRPr="00995C0C">
        <w:rPr>
          <w:b/>
          <w:iCs/>
          <w:sz w:val="28"/>
          <w:szCs w:val="28"/>
        </w:rPr>
        <w:t xml:space="preserve"> </w:t>
      </w:r>
      <w:r w:rsidR="00163D8F" w:rsidRPr="00995C0C">
        <w:rPr>
          <w:b/>
          <w:iCs/>
          <w:sz w:val="28"/>
          <w:szCs w:val="28"/>
          <w:u w:val="single"/>
        </w:rPr>
        <w:t>DATA FLOW DIAGRAMS (DFD)</w:t>
      </w:r>
    </w:p>
    <w:p w:rsidR="00163D8F" w:rsidRPr="001D03DB" w:rsidRDefault="00163D8F" w:rsidP="007736B8">
      <w:r w:rsidRPr="001D03DB">
        <w:tab/>
      </w:r>
    </w:p>
    <w:p w:rsidR="00163D8F" w:rsidRPr="001D03DB" w:rsidRDefault="00163D8F" w:rsidP="008C0B08">
      <w:pPr>
        <w:spacing w:line="360" w:lineRule="auto"/>
        <w:jc w:val="both"/>
      </w:pPr>
      <w:r w:rsidRPr="001D03DB">
        <w:t>It is a way of expressing system requirement in a graphical form; this leads to a modular design. It is also known as bubble chart, has the purpose of clarifying system requirements and identifying major transformations that will become program in system design. So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 There are basically four main symbols used in a DFD, which are depicted below:</w:t>
      </w:r>
    </w:p>
    <w:p w:rsidR="00163D8F" w:rsidRPr="001D03DB" w:rsidRDefault="00163D8F" w:rsidP="008C0B08">
      <w:pPr>
        <w:spacing w:line="360" w:lineRule="auto"/>
        <w:jc w:val="both"/>
        <w:rPr>
          <w:bCs/>
          <w:i/>
        </w:rPr>
      </w:pPr>
    </w:p>
    <w:p w:rsidR="00163D8F" w:rsidRPr="001D03DB" w:rsidRDefault="00163D8F" w:rsidP="008C0B08">
      <w:pPr>
        <w:spacing w:line="360" w:lineRule="auto"/>
        <w:jc w:val="both"/>
        <w:rPr>
          <w:i/>
        </w:rPr>
      </w:pPr>
      <w:r w:rsidRPr="008C0B08">
        <w:rPr>
          <w:b/>
        </w:rPr>
        <w:t xml:space="preserve"> Square</w:t>
      </w:r>
      <w:r w:rsidRPr="001D03DB">
        <w:rPr>
          <w:i/>
        </w:rPr>
        <w:t xml:space="preserve">: </w:t>
      </w:r>
      <w:r w:rsidRPr="001D03DB">
        <w:t>It represents source/destination of system data.</w:t>
      </w:r>
    </w:p>
    <w:p w:rsidR="00163D8F" w:rsidRPr="001D03DB" w:rsidRDefault="00CA347F" w:rsidP="007736B8">
      <w:pPr>
        <w:rPr>
          <w:i/>
        </w:rPr>
      </w:pPr>
      <w:r>
        <w:rPr>
          <w:i/>
          <w:noProof/>
        </w:rPr>
        <w:pict>
          <v:rect id="Rectangle 107" o:spid="_x0000_s1131" style="position:absolute;margin-left:130.95pt;margin-top:4.7pt;width:53.85pt;height:36.3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" fillcolor="#b2a1c7 [1943]" strokecolor="#b2a1c7 [1943]" strokeweight="1pt">
            <v:fill color2="#e5dfec [663]" angle="135" focus="50%" type="gradient"/>
            <v:shadow on="t" color="#3f3151 [1607]" opacity=".5" offset="1pt"/>
          </v:rect>
        </w:pict>
      </w:r>
    </w:p>
    <w:p w:rsidR="00163D8F" w:rsidRPr="001D03DB" w:rsidRDefault="00163D8F" w:rsidP="007736B8">
      <w:pPr>
        <w:rPr>
          <w:i/>
        </w:rPr>
      </w:pPr>
    </w:p>
    <w:p w:rsidR="00163D8F" w:rsidRPr="001D03DB" w:rsidRDefault="00163D8F" w:rsidP="007736B8">
      <w:pPr>
        <w:rPr>
          <w:i/>
        </w:rPr>
      </w:pPr>
    </w:p>
    <w:p w:rsidR="00163D8F" w:rsidRPr="001D03DB" w:rsidRDefault="00CA347F" w:rsidP="008C0B08">
      <w:pPr>
        <w:spacing w:line="360" w:lineRule="auto"/>
        <w:jc w:val="both"/>
        <w:rPr>
          <w:i/>
        </w:rPr>
      </w:pPr>
      <w:r w:rsidRPr="00CA347F">
        <w:rPr>
          <w:b/>
          <w:noProof/>
        </w:rPr>
        <w:pict>
          <v:shapetype id="_x0000_t32" coordsize="21600,21600" o:spt="32" o:oned="t" path="m,l21600,21600e" filled="f">
            <v:path arrowok="t" fillok="f" o:connecttype="none"/>
            <o:lock v:ext="edit" shapetype="t"/>
          </v:shapetype>
          <v:shape id="Straight Arrow Connector 106" o:spid="_x0000_s1132" type="#_x0000_t32" style="position:absolute;left:0;text-align:left;margin-left:132.25pt;margin-top:36.65pt;width:67.6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" strokecolor="#b2a1c7 [1943]" strokeweight="1pt">
            <v:stroke endarrow="block"/>
            <v:shadow on="t" color="#3f3151 [1607]" opacity=".5" offset="1pt"/>
          </v:shape>
        </w:pict>
      </w:r>
      <w:r w:rsidR="00163D8F" w:rsidRPr="008C0B08">
        <w:rPr>
          <w:b/>
        </w:rPr>
        <w:t>Arrow:</w:t>
      </w:r>
      <w:r w:rsidR="00163D8F" w:rsidRPr="001D03DB">
        <w:rPr>
          <w:i/>
        </w:rPr>
        <w:t xml:space="preserve">  </w:t>
      </w:r>
      <w:r w:rsidR="00163D8F" w:rsidRPr="001D03DB">
        <w:t>It identifies data flow; it is a pipeline through which the data flows.</w:t>
      </w:r>
    </w:p>
    <w:p w:rsidR="00163D8F" w:rsidRPr="001D03DB" w:rsidRDefault="00163D8F" w:rsidP="007736B8">
      <w:pPr>
        <w:rPr>
          <w:i/>
        </w:rPr>
      </w:pPr>
    </w:p>
    <w:p w:rsidR="00163D8F" w:rsidRPr="001D03DB" w:rsidRDefault="00163D8F" w:rsidP="008C0B08">
      <w:pPr>
        <w:spacing w:line="360" w:lineRule="auto"/>
        <w:jc w:val="both"/>
        <w:rPr>
          <w:i/>
        </w:rPr>
      </w:pPr>
      <w:r w:rsidRPr="008C0B08">
        <w:rPr>
          <w:b/>
        </w:rPr>
        <w:t>Circle/Bubble</w:t>
      </w:r>
      <w:r w:rsidRPr="008C0B08">
        <w:rPr>
          <w:b/>
          <w:i/>
        </w:rPr>
        <w:t>:</w:t>
      </w:r>
      <w:r w:rsidRPr="001D03DB">
        <w:rPr>
          <w:i/>
        </w:rPr>
        <w:t xml:space="preserve"> </w:t>
      </w:r>
      <w:r w:rsidRPr="001D03DB">
        <w:t>It represents a process that transforms incoming data flow into outgoing data flow. A process can be represented by a circle or an oval bubble.</w:t>
      </w:r>
    </w:p>
    <w:p w:rsidR="00163D8F" w:rsidRPr="001D03DB" w:rsidRDefault="00CA347F" w:rsidP="008C0B08">
      <w:pPr>
        <w:jc w:val="both"/>
        <w:rPr>
          <w:i/>
        </w:rPr>
      </w:pPr>
      <w:r>
        <w:rPr>
          <w:i/>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5" o:spid="_x0000_s1134" type="#_x0000_t120" style="position:absolute;left:0;text-align:left;margin-left:238.05pt;margin-top:5.15pt;width:35.1pt;height:33.1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" fillcolor="#b2a1c7 [1943]" strokecolor="#b2a1c7 [1943]" strokeweight="1pt">
            <v:fill color2="#e5dfec [663]" angle="135" focus="50%" type="gradient"/>
            <v:shadow on="t" color="#3f3151 [1607]" opacity=".5" offset="1pt"/>
          </v:shape>
        </w:pict>
      </w:r>
      <w:r>
        <w:rPr>
          <w:i/>
          <w:noProof/>
        </w:rPr>
        <w:pict>
          <v:oval id="Oval 104" o:spid="_x0000_s1133" style="position:absolute;left:0;text-align:left;margin-left:132.9pt;margin-top:.75pt;width:67.65pt;height:37.5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" fillcolor="#b2a1c7 [1943]" strokecolor="#b2a1c7 [1943]" strokeweight="1pt">
            <v:fill color2="#e5dfec [663]" angle="135" focus="50%" type="gradient"/>
            <v:shadow on="t" color="#3f3151 [1607]" opacity=".5" offset="1pt"/>
          </v:oval>
        </w:pict>
      </w:r>
    </w:p>
    <w:p w:rsidR="00163D8F" w:rsidRPr="001D03DB" w:rsidRDefault="00163D8F" w:rsidP="007736B8">
      <w:pPr>
        <w:rPr>
          <w:i/>
        </w:rPr>
      </w:pPr>
    </w:p>
    <w:p w:rsidR="00163D8F" w:rsidRPr="00691B59" w:rsidRDefault="00163D8F" w:rsidP="007736B8"/>
    <w:p w:rsidR="00163D8F" w:rsidRPr="001D03DB" w:rsidRDefault="00163D8F" w:rsidP="008C0B08">
      <w:pPr>
        <w:spacing w:line="360" w:lineRule="auto"/>
        <w:jc w:val="both"/>
        <w:rPr>
          <w:i/>
        </w:rPr>
      </w:pPr>
      <w:r w:rsidRPr="008C0B08">
        <w:rPr>
          <w:b/>
        </w:rPr>
        <w:t>Open Rectangle</w:t>
      </w:r>
      <w:r w:rsidRPr="008C0B08">
        <w:rPr>
          <w:b/>
          <w:i/>
        </w:rPr>
        <w:t>:</w:t>
      </w:r>
      <w:r w:rsidRPr="001D03DB">
        <w:rPr>
          <w:i/>
        </w:rPr>
        <w:t xml:space="preserve">  </w:t>
      </w:r>
      <w:r w:rsidRPr="001D03DB">
        <w:t>It represents a data store.</w:t>
      </w:r>
    </w:p>
    <w:p w:rsidR="00163D8F" w:rsidRPr="001D03DB" w:rsidRDefault="00CA347F" w:rsidP="007736B8">
      <w:pPr>
        <w:rPr>
          <w:bCs/>
          <w:u w:val="single"/>
        </w:rPr>
      </w:pPr>
      <w:r>
        <w:rPr>
          <w:bCs/>
          <w:noProof/>
          <w:u w:val="single"/>
        </w:rPr>
        <w:pict>
          <v:shape id="Straight Arrow Connector 103" o:spid="_x0000_s1136" type="#_x0000_t32" style="position:absolute;margin-left:141.05pt;margin-top:-.3pt;width:43.75pt;height:0;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" strokecolor="#b2a1c7 [1943]" strokeweight="1pt">
            <v:shadow on="t" color="#3f3151 [1607]" opacity=".5" offset="1pt"/>
          </v:shape>
        </w:pict>
      </w:r>
      <w:r>
        <w:rPr>
          <w:bCs/>
          <w:noProof/>
          <w:u w:val="single"/>
        </w:rPr>
        <w:pict>
          <v:shape id="Straight Arrow Connector 102" o:spid="_x0000_s1135" type="#_x0000_t32" style="position:absolute;margin-left:141.05pt;margin-top:-.3pt;width:0;height:33.2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" strokecolor="#b2a1c7 [1943]" strokeweight="1pt">
            <v:shadow on="t" color="#3f3151 [1607]" opacity=".5" offset="1pt"/>
          </v:shape>
        </w:pict>
      </w:r>
    </w:p>
    <w:p w:rsidR="00163D8F" w:rsidRPr="001D03DB" w:rsidRDefault="00CA347F" w:rsidP="007736B8">
      <w:pPr>
        <w:rPr>
          <w:bCs/>
          <w:u w:val="single"/>
        </w:rPr>
      </w:pPr>
      <w:r>
        <w:rPr>
          <w:bCs/>
          <w:noProof/>
          <w:u w:val="single"/>
        </w:rPr>
        <w:pict>
          <v:shape id="Straight Arrow Connector 101" o:spid="_x0000_s1137" type="#_x0000_t32" style="position:absolute;margin-left:141.05pt;margin-top:14.5pt;width:43.75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" strokecolor="#b2a1c7 [1943]" strokeweight="1pt">
            <v:shadow on="t" color="#3f3151 [1607]" opacity=".5" offset="1pt"/>
          </v:shape>
        </w:pict>
      </w:r>
    </w:p>
    <w:p w:rsidR="00163D8F" w:rsidRPr="001D03DB" w:rsidRDefault="00163D8F" w:rsidP="007736B8">
      <w:pPr>
        <w:rPr>
          <w:bCs/>
          <w:u w:val="single"/>
        </w:rPr>
      </w:pPr>
    </w:p>
    <w:p w:rsidR="00163D8F" w:rsidRPr="008C0B08" w:rsidRDefault="00163D8F" w:rsidP="008C0B08">
      <w:pPr>
        <w:spacing w:line="360" w:lineRule="auto"/>
        <w:rPr>
          <w:b/>
          <w:bCs/>
          <w:u w:val="single"/>
        </w:rPr>
      </w:pPr>
      <w:r w:rsidRPr="008C0B08">
        <w:rPr>
          <w:b/>
          <w:bCs/>
          <w:u w:val="single"/>
        </w:rPr>
        <w:t>Rules</w:t>
      </w:r>
      <w:r w:rsidRPr="008C0B08">
        <w:rPr>
          <w:b/>
          <w:bCs/>
        </w:rPr>
        <w:t>:</w:t>
      </w:r>
    </w:p>
    <w:p w:rsidR="00163D8F" w:rsidRPr="008C0B08" w:rsidRDefault="00163D8F" w:rsidP="008C0B08">
      <w:pPr>
        <w:pStyle w:val="ListParagraph"/>
        <w:numPr>
          <w:ilvl w:val="0"/>
          <w:numId w:val="40"/>
        </w:numPr>
        <w:spacing w:line="360" w:lineRule="auto"/>
        <w:rPr>
          <w:rFonts w:ascii="Times New Roman" w:hAnsi="Times New Roman" w:cs="Times New Roman"/>
          <w:sz w:val="24"/>
          <w:szCs w:val="24"/>
        </w:rPr>
      </w:pPr>
      <w:r w:rsidRPr="008C0B08">
        <w:rPr>
          <w:rFonts w:ascii="Times New Roman" w:hAnsi="Times New Roman" w:cs="Times New Roman"/>
          <w:sz w:val="24"/>
          <w:szCs w:val="24"/>
        </w:rPr>
        <w:t>Processes should be named and numbered. Name should represent the process.</w:t>
      </w:r>
    </w:p>
    <w:p w:rsidR="00163D8F" w:rsidRPr="008C0B08" w:rsidRDefault="00163D8F" w:rsidP="008C0B08">
      <w:pPr>
        <w:spacing w:line="360" w:lineRule="auto"/>
      </w:pPr>
    </w:p>
    <w:p w:rsidR="00163D8F" w:rsidRPr="001D03DB" w:rsidRDefault="00163D8F" w:rsidP="008C0B08">
      <w:pPr>
        <w:pStyle w:val="ListParagraph"/>
        <w:numPr>
          <w:ilvl w:val="0"/>
          <w:numId w:val="40"/>
        </w:numPr>
        <w:spacing w:line="360" w:lineRule="auto"/>
      </w:pPr>
      <w:r w:rsidRPr="008C0B08">
        <w:rPr>
          <w:rFonts w:ascii="Times New Roman" w:hAnsi="Times New Roman" w:cs="Times New Roman"/>
          <w:sz w:val="24"/>
          <w:szCs w:val="24"/>
        </w:rPr>
        <w:t>The direction of flow is from top to bottom and from left to right</w:t>
      </w:r>
      <w:r w:rsidRPr="001D03DB">
        <w:t>.</w:t>
      </w:r>
    </w:p>
    <w:p w:rsidR="00163D8F" w:rsidRDefault="00163D8F" w:rsidP="007736B8"/>
    <w:p w:rsidR="008C0B08" w:rsidRDefault="008C0B08" w:rsidP="007736B8"/>
    <w:p w:rsidR="008C0B08" w:rsidRDefault="008C0B08" w:rsidP="007736B8"/>
    <w:p w:rsidR="008C0B08" w:rsidRDefault="008C0B08" w:rsidP="007736B8"/>
    <w:p w:rsidR="008C0B08" w:rsidRDefault="008C0B08" w:rsidP="007736B8"/>
    <w:p w:rsidR="008C0B08" w:rsidRPr="001D03DB" w:rsidRDefault="008C0B08" w:rsidP="007736B8"/>
    <w:p w:rsidR="00163D8F" w:rsidRPr="008C0B08" w:rsidRDefault="00CA347F" w:rsidP="008C0B08">
      <w:pPr>
        <w:spacing w:line="360" w:lineRule="auto"/>
        <w:rPr>
          <w:b/>
        </w:rPr>
      </w:pPr>
      <w:r>
        <w:rPr>
          <w:b/>
          <w:noProof/>
        </w:rPr>
        <w:pict>
          <v:shape id="_x0000_s1130" type="#_x0000_t32" style="position:absolute;margin-left:65.95pt;margin-top:57.25pt;width:.05pt;height:.05pt;z-index:251719680" o:connectortype="straight"/>
        </w:pict>
      </w:r>
      <w:r w:rsidR="00995C0C">
        <w:rPr>
          <w:b/>
        </w:rPr>
        <w:t xml:space="preserve">15.1 </w:t>
      </w:r>
      <w:r w:rsidR="00163D8F" w:rsidRPr="008C0B08">
        <w:rPr>
          <w:b/>
        </w:rPr>
        <w:t>DFD DIAGRAMS:</w:t>
      </w:r>
    </w:p>
    <w:p w:rsidR="00163D8F" w:rsidRPr="001D03DB" w:rsidRDefault="00163D8F" w:rsidP="007736B8"/>
    <w:p w:rsidR="00163D8F" w:rsidRPr="001D03DB" w:rsidRDefault="00163D8F" w:rsidP="007736B8"/>
    <w:p w:rsidR="00163D8F" w:rsidRPr="00691B59" w:rsidRDefault="00163D8F" w:rsidP="007736B8">
      <w:pPr>
        <w:rPr>
          <w:i/>
        </w:rPr>
      </w:pPr>
    </w:p>
    <w:p w:rsidR="00163D8F" w:rsidRPr="001D03DB" w:rsidRDefault="00440F9C" w:rsidP="007736B8">
      <w:r>
        <w:rPr>
          <w:noProof/>
        </w:rPr>
        <w:drawing>
          <wp:inline distT="0" distB="0" distL="0" distR="0">
            <wp:extent cx="4762500" cy="4010025"/>
            <wp:effectExtent l="19050" t="0" r="0" b="0"/>
            <wp:docPr id="3" name="Picture 2" descr="http://static.flickr.com/2559/3732527682_0ed4809a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flickr.com/2559/3732527682_0ed4809a6d.jpg"/>
                    <pic:cNvPicPr>
                      <a:picLocks noChangeAspect="1" noChangeArrowheads="1"/>
                    </pic:cNvPicPr>
                  </pic:nvPicPr>
                  <pic:blipFill>
                    <a:blip r:embed="rId28" cstate="print"/>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163D8F" w:rsidRPr="00691B59" w:rsidRDefault="00163D8F" w:rsidP="007736B8">
      <w:pPr>
        <w:rPr>
          <w:i/>
        </w:rPr>
      </w:pPr>
    </w:p>
    <w:p w:rsidR="004930C1" w:rsidRDefault="004930C1" w:rsidP="007736B8"/>
    <w:p w:rsidR="004930C1" w:rsidRDefault="004930C1" w:rsidP="007736B8">
      <w:r>
        <w:br w:type="page"/>
      </w:r>
    </w:p>
    <w:p w:rsidR="00163D8F" w:rsidRPr="00995C0C" w:rsidRDefault="00995C0C" w:rsidP="00995C0C">
      <w:pPr>
        <w:spacing w:line="360" w:lineRule="auto"/>
        <w:jc w:val="center"/>
        <w:rPr>
          <w:b/>
          <w:sz w:val="28"/>
          <w:szCs w:val="28"/>
        </w:rPr>
      </w:pPr>
      <w:r>
        <w:rPr>
          <w:b/>
          <w:sz w:val="28"/>
          <w:szCs w:val="28"/>
        </w:rPr>
        <w:lastRenderedPageBreak/>
        <w:t>16.</w:t>
      </w:r>
      <w:r w:rsidR="004930C1" w:rsidRPr="00995C0C">
        <w:rPr>
          <w:b/>
          <w:sz w:val="28"/>
          <w:szCs w:val="28"/>
        </w:rPr>
        <w:t>Methodology Used For Testing</w:t>
      </w:r>
    </w:p>
    <w:p w:rsidR="004930C1" w:rsidRPr="001D03DB" w:rsidRDefault="004930C1" w:rsidP="00995C0C">
      <w:pPr>
        <w:spacing w:line="360" w:lineRule="auto"/>
        <w:jc w:val="both"/>
      </w:pPr>
      <w:r w:rsidRPr="001D03DB">
        <w:t>The first step in testing is developing a test plan based on the product requirements. The test plan is usually a formal document that ensures the product meets the following standards:</w:t>
      </w:r>
    </w:p>
    <w:p w:rsidR="004930C1" w:rsidRPr="001D03DB" w:rsidRDefault="004930C1" w:rsidP="00995C0C">
      <w:pPr>
        <w:spacing w:line="360" w:lineRule="auto"/>
        <w:jc w:val="both"/>
      </w:pPr>
      <w:r w:rsidRPr="001D03DB">
        <w:t>Is thoroughly tested?  Untested code adds an unknown element to the product and increases the risk of product failure.</w:t>
      </w:r>
    </w:p>
    <w:p w:rsidR="004930C1" w:rsidRPr="001D03DB" w:rsidRDefault="004930C1" w:rsidP="00995C0C">
      <w:pPr>
        <w:spacing w:line="360" w:lineRule="auto"/>
        <w:jc w:val="both"/>
      </w:pPr>
      <w:r w:rsidRPr="001D03DB">
        <w:t>Meets product requirements: To meet customer needs, the product must provide the features and behavior described in the product specification. For this reason, product specifications should be clearly written and well understood.</w:t>
      </w:r>
    </w:p>
    <w:p w:rsidR="004930C1" w:rsidRPr="001D03DB" w:rsidRDefault="004930C1" w:rsidP="00995C0C">
      <w:pPr>
        <w:spacing w:line="360" w:lineRule="auto"/>
        <w:jc w:val="both"/>
      </w:pPr>
      <w:r w:rsidRPr="001D03DB">
        <w:t>Does not contain defects: Features must work within established quality standards, and those standards should be clearly stated within the test plan.</w:t>
      </w:r>
    </w:p>
    <w:p w:rsidR="004930C1" w:rsidRPr="001D03DB" w:rsidRDefault="004930C1" w:rsidP="00995C0C">
      <w:pPr>
        <w:spacing w:line="360" w:lineRule="auto"/>
        <w:jc w:val="both"/>
      </w:pPr>
      <w:r w:rsidRPr="001D03DB">
        <w:t>Having a test plan helps you avoid ad hoc testing—the kind of testing that relies on the uncoordinated efforts of developers or testers to ensure that code works. The results of ad hoc testing are usually uneven and always unpredictable. A good test plan answers the following questions:</w:t>
      </w:r>
    </w:p>
    <w:p w:rsidR="004930C1" w:rsidRPr="001D03DB" w:rsidRDefault="004930C1" w:rsidP="00995C0C">
      <w:pPr>
        <w:spacing w:line="360" w:lineRule="auto"/>
        <w:jc w:val="both"/>
      </w:pPr>
      <w:r w:rsidRPr="001D03DB">
        <w:t>How are tests written?  Describe the languages and tools used for testing.</w:t>
      </w:r>
    </w:p>
    <w:p w:rsidR="004930C1" w:rsidRPr="001D03DB" w:rsidRDefault="004930C1" w:rsidP="00995C0C">
      <w:pPr>
        <w:spacing w:line="360" w:lineRule="auto"/>
        <w:jc w:val="both"/>
      </w:pPr>
      <w:r w:rsidRPr="001D03DB">
        <w:t>Who is responsible for the testing?  List the teams or individuals who write and perform the tests.</w:t>
      </w:r>
    </w:p>
    <w:p w:rsidR="004930C1" w:rsidRPr="001D03DB" w:rsidRDefault="004930C1" w:rsidP="00995C0C">
      <w:pPr>
        <w:spacing w:line="360" w:lineRule="auto"/>
        <w:jc w:val="both"/>
      </w:pPr>
      <w:r w:rsidRPr="001D03DB">
        <w:t>When are the tests performed?  The testing schedule closely follows the development schedule</w:t>
      </w:r>
    </w:p>
    <w:p w:rsidR="004930C1" w:rsidRPr="001D03DB" w:rsidRDefault="004930C1" w:rsidP="00995C0C">
      <w:pPr>
        <w:spacing w:line="360" w:lineRule="auto"/>
        <w:jc w:val="both"/>
      </w:pPr>
      <w:r w:rsidRPr="001D03DB">
        <w:t>Where are the tests and how are test results shared?  Tests should be organized so that they can be rerun on a regular basis.</w:t>
      </w:r>
    </w:p>
    <w:p w:rsidR="004930C1" w:rsidRPr="001D03DB" w:rsidRDefault="004930C1" w:rsidP="00995C0C">
      <w:pPr>
        <w:spacing w:line="360" w:lineRule="auto"/>
        <w:jc w:val="both"/>
      </w:pPr>
      <w:r w:rsidRPr="001D03DB">
        <w:t>What is being tested?  Measurable goals with concrete targets let you know when you have achieved success.</w:t>
      </w:r>
    </w:p>
    <w:p w:rsidR="004930C1" w:rsidRPr="001D03DB" w:rsidRDefault="004930C1" w:rsidP="00995C0C">
      <w:pPr>
        <w:spacing w:line="360" w:lineRule="auto"/>
        <w:jc w:val="both"/>
      </w:pPr>
      <w:r w:rsidRPr="001D03DB">
        <w:t xml:space="preserve">Some of these questions might have more than one answer, depending on the type of test. For instance, individual developers are often responsible for writing the first level of tests for their own code, while a separate testing team might be responsible for ensuring that all code works together. </w:t>
      </w:r>
    </w:p>
    <w:p w:rsidR="004930C1" w:rsidRPr="001D03DB" w:rsidRDefault="004930C1" w:rsidP="00995C0C">
      <w:pPr>
        <w:spacing w:line="360" w:lineRule="auto"/>
        <w:jc w:val="both"/>
      </w:pPr>
    </w:p>
    <w:p w:rsidR="004930C1" w:rsidRDefault="004930C1" w:rsidP="00995C0C">
      <w:pPr>
        <w:spacing w:line="360" w:lineRule="auto"/>
        <w:jc w:val="both"/>
      </w:pPr>
    </w:p>
    <w:p w:rsidR="001441D4" w:rsidRDefault="001441D4" w:rsidP="00995C0C">
      <w:pPr>
        <w:spacing w:line="360" w:lineRule="auto"/>
        <w:jc w:val="both"/>
      </w:pPr>
    </w:p>
    <w:p w:rsidR="001441D4" w:rsidRDefault="001441D4" w:rsidP="00995C0C">
      <w:pPr>
        <w:spacing w:line="360" w:lineRule="auto"/>
        <w:jc w:val="both"/>
      </w:pPr>
    </w:p>
    <w:p w:rsidR="001441D4" w:rsidRDefault="001441D4" w:rsidP="00995C0C">
      <w:pPr>
        <w:spacing w:line="360" w:lineRule="auto"/>
        <w:jc w:val="both"/>
        <w:rPr>
          <w:b/>
          <w:sz w:val="28"/>
        </w:rPr>
      </w:pPr>
      <w:r w:rsidRPr="001441D4">
        <w:rPr>
          <w:b/>
          <w:sz w:val="28"/>
        </w:rPr>
        <w:lastRenderedPageBreak/>
        <w:t>Database and table:</w:t>
      </w:r>
    </w:p>
    <w:p w:rsidR="001441D4" w:rsidRPr="001441D4" w:rsidRDefault="001441D4" w:rsidP="001441D4">
      <w:pPr>
        <w:spacing w:line="360" w:lineRule="auto"/>
        <w:jc w:val="both"/>
        <w:rPr>
          <w:sz w:val="22"/>
          <w:szCs w:val="22"/>
        </w:rPr>
      </w:pPr>
      <w:r w:rsidRPr="001441D4">
        <w:rPr>
          <w:sz w:val="22"/>
          <w:szCs w:val="22"/>
        </w:rPr>
        <w:t xml:space="preserve"> -- phpMyAdmin SQL Dump</w:t>
      </w:r>
    </w:p>
    <w:p w:rsidR="001441D4" w:rsidRPr="001441D4" w:rsidRDefault="001441D4" w:rsidP="001441D4">
      <w:pPr>
        <w:spacing w:line="360" w:lineRule="auto"/>
        <w:jc w:val="both"/>
        <w:rPr>
          <w:sz w:val="22"/>
          <w:szCs w:val="22"/>
        </w:rPr>
      </w:pPr>
      <w:r w:rsidRPr="001441D4">
        <w:rPr>
          <w:sz w:val="22"/>
          <w:szCs w:val="22"/>
        </w:rPr>
        <w:t>-- version 4.4.12</w:t>
      </w:r>
    </w:p>
    <w:p w:rsidR="001441D4" w:rsidRPr="001441D4" w:rsidRDefault="001441D4" w:rsidP="001441D4">
      <w:pPr>
        <w:spacing w:line="360" w:lineRule="auto"/>
        <w:jc w:val="both"/>
        <w:rPr>
          <w:sz w:val="22"/>
          <w:szCs w:val="22"/>
        </w:rPr>
      </w:pPr>
      <w:r w:rsidRPr="001441D4">
        <w:rPr>
          <w:sz w:val="22"/>
          <w:szCs w:val="22"/>
        </w:rPr>
        <w:t>-- http://www.phpmyadmin.net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Host: 127.0.0.1</w:t>
      </w:r>
    </w:p>
    <w:p w:rsidR="001441D4" w:rsidRPr="001441D4" w:rsidRDefault="001441D4" w:rsidP="001441D4">
      <w:pPr>
        <w:spacing w:line="360" w:lineRule="auto"/>
        <w:jc w:val="both"/>
        <w:rPr>
          <w:sz w:val="22"/>
          <w:szCs w:val="22"/>
        </w:rPr>
      </w:pPr>
      <w:r w:rsidRPr="001441D4">
        <w:rPr>
          <w:sz w:val="22"/>
          <w:szCs w:val="22"/>
        </w:rPr>
        <w:t>-- Generation Time: Jun 06, 2016 at 11:16 AM</w:t>
      </w:r>
    </w:p>
    <w:p w:rsidR="001441D4" w:rsidRPr="001441D4" w:rsidRDefault="001441D4" w:rsidP="001441D4">
      <w:pPr>
        <w:spacing w:line="360" w:lineRule="auto"/>
        <w:jc w:val="both"/>
        <w:rPr>
          <w:sz w:val="22"/>
          <w:szCs w:val="22"/>
        </w:rPr>
      </w:pPr>
      <w:r w:rsidRPr="001441D4">
        <w:rPr>
          <w:sz w:val="22"/>
          <w:szCs w:val="22"/>
        </w:rPr>
        <w:t>-- Server version: 5.6.25</w:t>
      </w:r>
    </w:p>
    <w:p w:rsidR="001441D4" w:rsidRPr="001441D4" w:rsidRDefault="001441D4" w:rsidP="001441D4">
      <w:pPr>
        <w:spacing w:line="360" w:lineRule="auto"/>
        <w:jc w:val="both"/>
        <w:rPr>
          <w:sz w:val="22"/>
          <w:szCs w:val="22"/>
        </w:rPr>
      </w:pPr>
      <w:r w:rsidRPr="001441D4">
        <w:rPr>
          <w:sz w:val="22"/>
          <w:szCs w:val="22"/>
        </w:rPr>
        <w:t>-- PHP Version: 5.5.27</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SET SQL_MODE = "NO_AUTO_VALUE_ON_ZERO";</w:t>
      </w:r>
    </w:p>
    <w:p w:rsidR="001441D4" w:rsidRPr="001441D4" w:rsidRDefault="001441D4" w:rsidP="001441D4">
      <w:pPr>
        <w:spacing w:line="360" w:lineRule="auto"/>
        <w:jc w:val="both"/>
        <w:rPr>
          <w:sz w:val="22"/>
          <w:szCs w:val="22"/>
        </w:rPr>
      </w:pPr>
      <w:r w:rsidRPr="001441D4">
        <w:rPr>
          <w:sz w:val="22"/>
          <w:szCs w:val="22"/>
        </w:rPr>
        <w:t>SET time_zone = "+00:00";</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/*!40101 SET @OLD_CHARACTER_SET_CLIENT=@@CHARACTER_SET_CLIENT */;</w:t>
      </w:r>
    </w:p>
    <w:p w:rsidR="001441D4" w:rsidRPr="001441D4" w:rsidRDefault="001441D4" w:rsidP="001441D4">
      <w:pPr>
        <w:spacing w:line="360" w:lineRule="auto"/>
        <w:jc w:val="both"/>
        <w:rPr>
          <w:sz w:val="22"/>
          <w:szCs w:val="22"/>
        </w:rPr>
      </w:pPr>
      <w:r w:rsidRPr="001441D4">
        <w:rPr>
          <w:sz w:val="22"/>
          <w:szCs w:val="22"/>
        </w:rPr>
        <w:t>/*!40101 SET @OLD_CHARACTER_SET_RESULTS=@@CHARACTER_SET_RESULTS */;</w:t>
      </w:r>
    </w:p>
    <w:p w:rsidR="001441D4" w:rsidRPr="001441D4" w:rsidRDefault="001441D4" w:rsidP="001441D4">
      <w:pPr>
        <w:spacing w:line="360" w:lineRule="auto"/>
        <w:jc w:val="both"/>
        <w:rPr>
          <w:sz w:val="22"/>
          <w:szCs w:val="22"/>
        </w:rPr>
      </w:pPr>
      <w:r w:rsidRPr="001441D4">
        <w:rPr>
          <w:sz w:val="22"/>
          <w:szCs w:val="22"/>
        </w:rPr>
        <w:t>/*!40101 SET @OLD_COLLATION_CONNECTION=@@COLLATION_CONNECTION */;</w:t>
      </w:r>
    </w:p>
    <w:p w:rsidR="001441D4" w:rsidRPr="001441D4" w:rsidRDefault="001441D4" w:rsidP="001441D4">
      <w:pPr>
        <w:spacing w:line="360" w:lineRule="auto"/>
        <w:jc w:val="both"/>
        <w:rPr>
          <w:sz w:val="22"/>
          <w:szCs w:val="22"/>
        </w:rPr>
      </w:pPr>
      <w:r w:rsidRPr="001441D4">
        <w:rPr>
          <w:sz w:val="22"/>
          <w:szCs w:val="22"/>
        </w:rPr>
        <w:t>/*!40101 SET NAMES utf8mb4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Database: `afs`</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`administrator`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`administrator` (</w:t>
      </w:r>
    </w:p>
    <w:p w:rsidR="001441D4" w:rsidRPr="001441D4" w:rsidRDefault="001441D4" w:rsidP="001441D4">
      <w:pPr>
        <w:spacing w:line="360" w:lineRule="auto"/>
        <w:jc w:val="both"/>
        <w:rPr>
          <w:sz w:val="22"/>
          <w:szCs w:val="22"/>
        </w:rPr>
      </w:pPr>
      <w:r w:rsidRPr="001441D4">
        <w:rPr>
          <w:sz w:val="22"/>
          <w:szCs w:val="22"/>
        </w:rPr>
        <w:t xml:space="preserve">  `Username` varchar(50) NOT NULL,</w:t>
      </w:r>
    </w:p>
    <w:p w:rsidR="001441D4" w:rsidRPr="001441D4" w:rsidRDefault="001441D4" w:rsidP="001441D4">
      <w:pPr>
        <w:spacing w:line="360" w:lineRule="auto"/>
        <w:jc w:val="both"/>
        <w:rPr>
          <w:sz w:val="22"/>
          <w:szCs w:val="22"/>
        </w:rPr>
      </w:pPr>
      <w:r w:rsidRPr="001441D4">
        <w:rPr>
          <w:sz w:val="22"/>
          <w:szCs w:val="22"/>
        </w:rPr>
        <w:t xml:space="preserve">  `Password` varchar(50) NOT NULL</w:t>
      </w:r>
    </w:p>
    <w:p w:rsidR="001441D4" w:rsidRPr="001441D4" w:rsidRDefault="001441D4" w:rsidP="001441D4">
      <w:pPr>
        <w:spacing w:line="360" w:lineRule="auto"/>
        <w:jc w:val="both"/>
        <w:rPr>
          <w:sz w:val="22"/>
          <w:szCs w:val="22"/>
        </w:rPr>
      </w:pPr>
      <w:r w:rsidRPr="001441D4">
        <w:rPr>
          <w:sz w:val="22"/>
          <w:szCs w:val="22"/>
        </w:rPr>
        <w:t>) ENGINE=InnoDB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`administrator`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`administrator` (`Username`, `Password`) VALUES</w:t>
      </w:r>
    </w:p>
    <w:p w:rsidR="001441D4" w:rsidRPr="001441D4" w:rsidRDefault="001441D4" w:rsidP="001441D4">
      <w:pPr>
        <w:spacing w:line="360" w:lineRule="auto"/>
        <w:jc w:val="both"/>
        <w:rPr>
          <w:sz w:val="22"/>
          <w:szCs w:val="22"/>
        </w:rPr>
      </w:pPr>
      <w:r w:rsidRPr="001441D4">
        <w:rPr>
          <w:sz w:val="22"/>
          <w:szCs w:val="22"/>
        </w:rPr>
        <w:t>('admin', 'admin');</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`brand`</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`brand` (</w:t>
      </w:r>
    </w:p>
    <w:p w:rsidR="001441D4" w:rsidRPr="001441D4" w:rsidRDefault="001441D4" w:rsidP="001441D4">
      <w:pPr>
        <w:spacing w:line="360" w:lineRule="auto"/>
        <w:jc w:val="both"/>
        <w:rPr>
          <w:sz w:val="22"/>
          <w:szCs w:val="22"/>
        </w:rPr>
      </w:pPr>
      <w:r w:rsidRPr="001441D4">
        <w:rPr>
          <w:sz w:val="22"/>
          <w:szCs w:val="22"/>
        </w:rPr>
        <w:t xml:space="preserve">  `Brand_ID` int(11) NOT NULL,</w:t>
      </w:r>
    </w:p>
    <w:p w:rsidR="001441D4" w:rsidRPr="001441D4" w:rsidRDefault="001441D4" w:rsidP="001441D4">
      <w:pPr>
        <w:spacing w:line="360" w:lineRule="auto"/>
        <w:jc w:val="both"/>
        <w:rPr>
          <w:sz w:val="22"/>
          <w:szCs w:val="22"/>
        </w:rPr>
      </w:pPr>
      <w:r w:rsidRPr="001441D4">
        <w:rPr>
          <w:sz w:val="22"/>
          <w:szCs w:val="22"/>
        </w:rPr>
        <w:t xml:space="preserve">  `Brand_Name` varchar(50) NOT NULL,</w:t>
      </w:r>
    </w:p>
    <w:p w:rsidR="001441D4" w:rsidRPr="001441D4" w:rsidRDefault="001441D4" w:rsidP="001441D4">
      <w:pPr>
        <w:spacing w:line="360" w:lineRule="auto"/>
        <w:jc w:val="both"/>
        <w:rPr>
          <w:sz w:val="22"/>
          <w:szCs w:val="22"/>
        </w:rPr>
      </w:pPr>
      <w:r w:rsidRPr="001441D4">
        <w:rPr>
          <w:sz w:val="22"/>
          <w:szCs w:val="22"/>
        </w:rPr>
        <w:t xml:space="preserve">  `Image` varchar(50) NOT NULL</w:t>
      </w:r>
    </w:p>
    <w:p w:rsidR="001441D4" w:rsidRPr="001441D4" w:rsidRDefault="001441D4" w:rsidP="001441D4">
      <w:pPr>
        <w:spacing w:line="360" w:lineRule="auto"/>
        <w:jc w:val="both"/>
        <w:rPr>
          <w:sz w:val="22"/>
          <w:szCs w:val="22"/>
        </w:rPr>
      </w:pPr>
      <w:r w:rsidRPr="001441D4">
        <w:rPr>
          <w:sz w:val="22"/>
          <w:szCs w:val="22"/>
        </w:rPr>
        <w:t>) ENGINE=InnoDB AUTO_INCREMENT=17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`brand`</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`brand` (`Brand_ID`, `Brand_Name`, `Image`) VALUES</w:t>
      </w:r>
    </w:p>
    <w:p w:rsidR="001441D4" w:rsidRPr="001441D4" w:rsidRDefault="001441D4" w:rsidP="001441D4">
      <w:pPr>
        <w:spacing w:line="360" w:lineRule="auto"/>
        <w:jc w:val="both"/>
        <w:rPr>
          <w:sz w:val="22"/>
          <w:szCs w:val="22"/>
        </w:rPr>
      </w:pPr>
      <w:r w:rsidRPr="001441D4">
        <w:rPr>
          <w:sz w:val="22"/>
          <w:szCs w:val="22"/>
        </w:rPr>
        <w:t>(5, 'reebok', 'image/2.jpg'),</w:t>
      </w:r>
    </w:p>
    <w:p w:rsidR="001441D4" w:rsidRPr="001441D4" w:rsidRDefault="001441D4" w:rsidP="001441D4">
      <w:pPr>
        <w:spacing w:line="360" w:lineRule="auto"/>
        <w:jc w:val="both"/>
        <w:rPr>
          <w:sz w:val="22"/>
          <w:szCs w:val="22"/>
        </w:rPr>
      </w:pPr>
      <w:r w:rsidRPr="001441D4">
        <w:rPr>
          <w:sz w:val="22"/>
          <w:szCs w:val="22"/>
        </w:rPr>
        <w:t>(6, 'Puma', 'image/5.jpg'),</w:t>
      </w:r>
    </w:p>
    <w:p w:rsidR="001441D4" w:rsidRPr="001441D4" w:rsidRDefault="001441D4" w:rsidP="001441D4">
      <w:pPr>
        <w:spacing w:line="360" w:lineRule="auto"/>
        <w:jc w:val="both"/>
        <w:rPr>
          <w:sz w:val="22"/>
          <w:szCs w:val="22"/>
        </w:rPr>
      </w:pPr>
      <w:r w:rsidRPr="001441D4">
        <w:rPr>
          <w:sz w:val="22"/>
          <w:szCs w:val="22"/>
        </w:rPr>
        <w:t>(7, 'Adidas', 'image/1.jpg'),</w:t>
      </w:r>
    </w:p>
    <w:p w:rsidR="001441D4" w:rsidRPr="001441D4" w:rsidRDefault="001441D4" w:rsidP="001441D4">
      <w:pPr>
        <w:spacing w:line="360" w:lineRule="auto"/>
        <w:jc w:val="both"/>
        <w:rPr>
          <w:sz w:val="22"/>
          <w:szCs w:val="22"/>
        </w:rPr>
      </w:pPr>
      <w:r w:rsidRPr="001441D4">
        <w:rPr>
          <w:sz w:val="22"/>
          <w:szCs w:val="22"/>
        </w:rPr>
        <w:t>(8, 'NIKE', 'image/4.jpg'),</w:t>
      </w:r>
    </w:p>
    <w:p w:rsidR="001441D4" w:rsidRPr="001441D4" w:rsidRDefault="001441D4" w:rsidP="001441D4">
      <w:pPr>
        <w:spacing w:line="360" w:lineRule="auto"/>
        <w:jc w:val="both"/>
        <w:rPr>
          <w:sz w:val="22"/>
          <w:szCs w:val="22"/>
        </w:rPr>
      </w:pPr>
      <w:r w:rsidRPr="001441D4">
        <w:rPr>
          <w:sz w:val="22"/>
          <w:szCs w:val="22"/>
        </w:rPr>
        <w:t>(9, 'United color &amp; benetton', 'image/8.jpg'),</w:t>
      </w:r>
    </w:p>
    <w:p w:rsidR="001441D4" w:rsidRPr="001441D4" w:rsidRDefault="001441D4" w:rsidP="001441D4">
      <w:pPr>
        <w:spacing w:line="360" w:lineRule="auto"/>
        <w:jc w:val="both"/>
        <w:rPr>
          <w:sz w:val="22"/>
          <w:szCs w:val="22"/>
        </w:rPr>
      </w:pPr>
      <w:r w:rsidRPr="001441D4">
        <w:rPr>
          <w:sz w:val="22"/>
          <w:szCs w:val="22"/>
        </w:rPr>
        <w:t>(10, 'Lee', 'image/7.jpg'),</w:t>
      </w:r>
    </w:p>
    <w:p w:rsidR="001441D4" w:rsidRPr="001441D4" w:rsidRDefault="001441D4" w:rsidP="001441D4">
      <w:pPr>
        <w:spacing w:line="360" w:lineRule="auto"/>
        <w:jc w:val="both"/>
        <w:rPr>
          <w:sz w:val="22"/>
          <w:szCs w:val="22"/>
        </w:rPr>
      </w:pPr>
      <w:r w:rsidRPr="001441D4">
        <w:rPr>
          <w:sz w:val="22"/>
          <w:szCs w:val="22"/>
        </w:rPr>
        <w:t>(11, 'Levis', 'image/6.jpg'),</w:t>
      </w:r>
    </w:p>
    <w:p w:rsidR="001441D4" w:rsidRPr="001441D4" w:rsidRDefault="001441D4" w:rsidP="001441D4">
      <w:pPr>
        <w:spacing w:line="360" w:lineRule="auto"/>
        <w:jc w:val="both"/>
        <w:rPr>
          <w:sz w:val="22"/>
          <w:szCs w:val="22"/>
        </w:rPr>
      </w:pPr>
      <w:r w:rsidRPr="001441D4">
        <w:rPr>
          <w:sz w:val="22"/>
          <w:szCs w:val="22"/>
        </w:rPr>
        <w:t>(12, 'Allen solly', 'image/9.jpg'),</w:t>
      </w:r>
    </w:p>
    <w:p w:rsidR="001441D4" w:rsidRPr="001441D4" w:rsidRDefault="001441D4" w:rsidP="001441D4">
      <w:pPr>
        <w:spacing w:line="360" w:lineRule="auto"/>
        <w:jc w:val="both"/>
        <w:rPr>
          <w:sz w:val="22"/>
          <w:szCs w:val="22"/>
        </w:rPr>
      </w:pPr>
      <w:r w:rsidRPr="001441D4">
        <w:rPr>
          <w:sz w:val="22"/>
          <w:szCs w:val="22"/>
        </w:rPr>
        <w:lastRenderedPageBreak/>
        <w:t>(13, 'Artistry', 'image/artistry_logo.jpg'),</w:t>
      </w:r>
    </w:p>
    <w:p w:rsidR="001441D4" w:rsidRPr="001441D4" w:rsidRDefault="001441D4" w:rsidP="001441D4">
      <w:pPr>
        <w:spacing w:line="360" w:lineRule="auto"/>
        <w:jc w:val="both"/>
        <w:rPr>
          <w:sz w:val="22"/>
          <w:szCs w:val="22"/>
        </w:rPr>
      </w:pPr>
      <w:r w:rsidRPr="001441D4">
        <w:rPr>
          <w:sz w:val="22"/>
          <w:szCs w:val="22"/>
        </w:rPr>
        <w:t>(14, 'Tanishq', 'image/images.jpg'),</w:t>
      </w:r>
    </w:p>
    <w:p w:rsidR="001441D4" w:rsidRPr="001441D4" w:rsidRDefault="001441D4" w:rsidP="001441D4">
      <w:pPr>
        <w:spacing w:line="360" w:lineRule="auto"/>
        <w:jc w:val="both"/>
        <w:rPr>
          <w:sz w:val="22"/>
          <w:szCs w:val="22"/>
        </w:rPr>
      </w:pPr>
      <w:r w:rsidRPr="001441D4">
        <w:rPr>
          <w:sz w:val="22"/>
          <w:szCs w:val="22"/>
        </w:rPr>
        <w:t>(15, 'American Swan', 'image/american-swan.jpg'),</w:t>
      </w:r>
    </w:p>
    <w:p w:rsidR="001441D4" w:rsidRPr="001441D4" w:rsidRDefault="001441D4" w:rsidP="001441D4">
      <w:pPr>
        <w:spacing w:line="360" w:lineRule="auto"/>
        <w:jc w:val="both"/>
        <w:rPr>
          <w:sz w:val="22"/>
          <w:szCs w:val="22"/>
        </w:rPr>
      </w:pPr>
      <w:r w:rsidRPr="001441D4">
        <w:rPr>
          <w:sz w:val="22"/>
          <w:szCs w:val="22"/>
        </w:rPr>
        <w:t>(16, 'Littel-kangaroos', 'image/');</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`cart`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`cart` (</w:t>
      </w:r>
    </w:p>
    <w:p w:rsidR="001441D4" w:rsidRPr="001441D4" w:rsidRDefault="001441D4" w:rsidP="001441D4">
      <w:pPr>
        <w:spacing w:line="360" w:lineRule="auto"/>
        <w:jc w:val="both"/>
        <w:rPr>
          <w:sz w:val="22"/>
          <w:szCs w:val="22"/>
        </w:rPr>
      </w:pPr>
      <w:r w:rsidRPr="001441D4">
        <w:rPr>
          <w:sz w:val="22"/>
          <w:szCs w:val="22"/>
        </w:rPr>
        <w:t xml:space="preserve">  `id` int(11) NOT NULL,</w:t>
      </w:r>
    </w:p>
    <w:p w:rsidR="001441D4" w:rsidRPr="001441D4" w:rsidRDefault="001441D4" w:rsidP="001441D4">
      <w:pPr>
        <w:spacing w:line="360" w:lineRule="auto"/>
        <w:jc w:val="both"/>
        <w:rPr>
          <w:sz w:val="22"/>
          <w:szCs w:val="22"/>
        </w:rPr>
      </w:pPr>
      <w:r w:rsidRPr="001441D4">
        <w:rPr>
          <w:sz w:val="22"/>
          <w:szCs w:val="22"/>
        </w:rPr>
        <w:t xml:space="preserve">  `user_id` varchar(20) NOT NULL,</w:t>
      </w:r>
    </w:p>
    <w:p w:rsidR="001441D4" w:rsidRPr="001441D4" w:rsidRDefault="001441D4" w:rsidP="001441D4">
      <w:pPr>
        <w:spacing w:line="360" w:lineRule="auto"/>
        <w:jc w:val="both"/>
        <w:rPr>
          <w:sz w:val="22"/>
          <w:szCs w:val="22"/>
        </w:rPr>
      </w:pPr>
      <w:r w:rsidRPr="001441D4">
        <w:rPr>
          <w:sz w:val="22"/>
          <w:szCs w:val="22"/>
        </w:rPr>
        <w:t xml:space="preserve">  `Product_id` varchar(20) NOT NULL</w:t>
      </w:r>
    </w:p>
    <w:p w:rsidR="001441D4" w:rsidRPr="001441D4" w:rsidRDefault="001441D4" w:rsidP="001441D4">
      <w:pPr>
        <w:spacing w:line="360" w:lineRule="auto"/>
        <w:jc w:val="both"/>
        <w:rPr>
          <w:sz w:val="22"/>
          <w:szCs w:val="22"/>
        </w:rPr>
      </w:pPr>
      <w:r w:rsidRPr="001441D4">
        <w:rPr>
          <w:sz w:val="22"/>
          <w:szCs w:val="22"/>
        </w:rPr>
        <w:t>) ENGINE=InnoDB AUTO_INCREMENT=10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`cart`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`cart` (`id`, `user_id`, `Product_id`) VALUES</w:t>
      </w:r>
    </w:p>
    <w:p w:rsidR="001441D4" w:rsidRPr="001441D4" w:rsidRDefault="001441D4" w:rsidP="001441D4">
      <w:pPr>
        <w:spacing w:line="360" w:lineRule="auto"/>
        <w:jc w:val="both"/>
        <w:rPr>
          <w:sz w:val="22"/>
          <w:szCs w:val="22"/>
        </w:rPr>
      </w:pPr>
      <w:r w:rsidRPr="001441D4">
        <w:rPr>
          <w:sz w:val="22"/>
          <w:szCs w:val="22"/>
        </w:rPr>
        <w:t>(1, '3', '3'),</w:t>
      </w:r>
    </w:p>
    <w:p w:rsidR="001441D4" w:rsidRPr="001441D4" w:rsidRDefault="001441D4" w:rsidP="001441D4">
      <w:pPr>
        <w:spacing w:line="360" w:lineRule="auto"/>
        <w:jc w:val="both"/>
        <w:rPr>
          <w:sz w:val="22"/>
          <w:szCs w:val="22"/>
        </w:rPr>
      </w:pPr>
      <w:r w:rsidRPr="001441D4">
        <w:rPr>
          <w:sz w:val="22"/>
          <w:szCs w:val="22"/>
        </w:rPr>
        <w:t>(4, '3', '3'),</w:t>
      </w:r>
    </w:p>
    <w:p w:rsidR="001441D4" w:rsidRPr="001441D4" w:rsidRDefault="001441D4" w:rsidP="001441D4">
      <w:pPr>
        <w:spacing w:line="360" w:lineRule="auto"/>
        <w:jc w:val="both"/>
        <w:rPr>
          <w:sz w:val="22"/>
          <w:szCs w:val="22"/>
        </w:rPr>
      </w:pPr>
      <w:r w:rsidRPr="001441D4">
        <w:rPr>
          <w:sz w:val="22"/>
          <w:szCs w:val="22"/>
        </w:rPr>
        <w:t>(5, '3', '3'),</w:t>
      </w:r>
    </w:p>
    <w:p w:rsidR="001441D4" w:rsidRPr="001441D4" w:rsidRDefault="001441D4" w:rsidP="001441D4">
      <w:pPr>
        <w:spacing w:line="360" w:lineRule="auto"/>
        <w:jc w:val="both"/>
        <w:rPr>
          <w:sz w:val="22"/>
          <w:szCs w:val="22"/>
        </w:rPr>
      </w:pPr>
      <w:r w:rsidRPr="001441D4">
        <w:rPr>
          <w:sz w:val="22"/>
          <w:szCs w:val="22"/>
        </w:rPr>
        <w:t>(6, '3', '3'),</w:t>
      </w:r>
    </w:p>
    <w:p w:rsidR="001441D4" w:rsidRPr="001441D4" w:rsidRDefault="001441D4" w:rsidP="001441D4">
      <w:pPr>
        <w:spacing w:line="360" w:lineRule="auto"/>
        <w:jc w:val="both"/>
        <w:rPr>
          <w:sz w:val="22"/>
          <w:szCs w:val="22"/>
        </w:rPr>
      </w:pPr>
      <w:r w:rsidRPr="001441D4">
        <w:rPr>
          <w:sz w:val="22"/>
          <w:szCs w:val="22"/>
        </w:rPr>
        <w:t>(7, '3', '73'),</w:t>
      </w:r>
    </w:p>
    <w:p w:rsidR="001441D4" w:rsidRPr="001441D4" w:rsidRDefault="001441D4" w:rsidP="001441D4">
      <w:pPr>
        <w:spacing w:line="360" w:lineRule="auto"/>
        <w:jc w:val="both"/>
        <w:rPr>
          <w:sz w:val="22"/>
          <w:szCs w:val="22"/>
        </w:rPr>
      </w:pPr>
      <w:r w:rsidRPr="001441D4">
        <w:rPr>
          <w:sz w:val="22"/>
          <w:szCs w:val="22"/>
        </w:rPr>
        <w:t>(8, '3', '3'),</w:t>
      </w:r>
    </w:p>
    <w:p w:rsidR="001441D4" w:rsidRPr="001441D4" w:rsidRDefault="001441D4" w:rsidP="001441D4">
      <w:pPr>
        <w:spacing w:line="360" w:lineRule="auto"/>
        <w:jc w:val="both"/>
        <w:rPr>
          <w:sz w:val="22"/>
          <w:szCs w:val="22"/>
        </w:rPr>
      </w:pPr>
      <w:r w:rsidRPr="001441D4">
        <w:rPr>
          <w:sz w:val="22"/>
          <w:szCs w:val="22"/>
        </w:rPr>
        <w:t>(9, '3', '73');</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lastRenderedPageBreak/>
        <w:t>-- Table structure for table `category`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`category` (</w:t>
      </w:r>
    </w:p>
    <w:p w:rsidR="001441D4" w:rsidRPr="001441D4" w:rsidRDefault="001441D4" w:rsidP="001441D4">
      <w:pPr>
        <w:spacing w:line="360" w:lineRule="auto"/>
        <w:jc w:val="both"/>
        <w:rPr>
          <w:sz w:val="22"/>
          <w:szCs w:val="22"/>
        </w:rPr>
      </w:pPr>
      <w:r w:rsidRPr="001441D4">
        <w:rPr>
          <w:sz w:val="22"/>
          <w:szCs w:val="22"/>
        </w:rPr>
        <w:t xml:space="preserve">  `Category_ID` int(11) NOT NULL,</w:t>
      </w:r>
    </w:p>
    <w:p w:rsidR="001441D4" w:rsidRPr="001441D4" w:rsidRDefault="001441D4" w:rsidP="001441D4">
      <w:pPr>
        <w:spacing w:line="360" w:lineRule="auto"/>
        <w:jc w:val="both"/>
        <w:rPr>
          <w:sz w:val="22"/>
          <w:szCs w:val="22"/>
        </w:rPr>
      </w:pPr>
      <w:r w:rsidRPr="001441D4">
        <w:rPr>
          <w:sz w:val="22"/>
          <w:szCs w:val="22"/>
        </w:rPr>
        <w:t xml:space="preserve">  `Name` varchar(50) NOT NULL</w:t>
      </w:r>
    </w:p>
    <w:p w:rsidR="001441D4" w:rsidRPr="001441D4" w:rsidRDefault="001441D4" w:rsidP="001441D4">
      <w:pPr>
        <w:spacing w:line="360" w:lineRule="auto"/>
        <w:jc w:val="both"/>
        <w:rPr>
          <w:sz w:val="22"/>
          <w:szCs w:val="22"/>
        </w:rPr>
      </w:pPr>
      <w:r w:rsidRPr="001441D4">
        <w:rPr>
          <w:sz w:val="22"/>
          <w:szCs w:val="22"/>
        </w:rPr>
        <w:t>) ENGINE=InnoDB AUTO_INCREMENT=10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`category` (`Category_ID`, `Name`) VALUES</w:t>
      </w:r>
    </w:p>
    <w:p w:rsidR="001441D4" w:rsidRPr="001441D4" w:rsidRDefault="001441D4" w:rsidP="001441D4">
      <w:pPr>
        <w:spacing w:line="360" w:lineRule="auto"/>
        <w:jc w:val="both"/>
        <w:rPr>
          <w:sz w:val="22"/>
          <w:szCs w:val="22"/>
        </w:rPr>
      </w:pPr>
      <w:r w:rsidRPr="001441D4">
        <w:rPr>
          <w:sz w:val="22"/>
          <w:szCs w:val="22"/>
        </w:rPr>
        <w:t>(2, 'Men'),</w:t>
      </w:r>
    </w:p>
    <w:p w:rsidR="001441D4" w:rsidRPr="001441D4" w:rsidRDefault="001441D4" w:rsidP="001441D4">
      <w:pPr>
        <w:spacing w:line="360" w:lineRule="auto"/>
        <w:jc w:val="both"/>
        <w:rPr>
          <w:sz w:val="22"/>
          <w:szCs w:val="22"/>
        </w:rPr>
      </w:pPr>
      <w:r w:rsidRPr="001441D4">
        <w:rPr>
          <w:sz w:val="22"/>
          <w:szCs w:val="22"/>
        </w:rPr>
        <w:t>(3, 'Women'),</w:t>
      </w:r>
    </w:p>
    <w:p w:rsidR="001441D4" w:rsidRPr="001441D4" w:rsidRDefault="001441D4" w:rsidP="001441D4">
      <w:pPr>
        <w:spacing w:line="360" w:lineRule="auto"/>
        <w:jc w:val="both"/>
        <w:rPr>
          <w:sz w:val="22"/>
          <w:szCs w:val="22"/>
        </w:rPr>
      </w:pPr>
      <w:r w:rsidRPr="001441D4">
        <w:rPr>
          <w:sz w:val="22"/>
          <w:szCs w:val="22"/>
        </w:rPr>
        <w:t>(4, 'Kids'),</w:t>
      </w:r>
    </w:p>
    <w:p w:rsidR="001441D4" w:rsidRPr="001441D4" w:rsidRDefault="001441D4" w:rsidP="001441D4">
      <w:pPr>
        <w:spacing w:line="360" w:lineRule="auto"/>
        <w:jc w:val="both"/>
        <w:rPr>
          <w:sz w:val="22"/>
          <w:szCs w:val="22"/>
        </w:rPr>
      </w:pPr>
      <w:r w:rsidRPr="001441D4">
        <w:rPr>
          <w:sz w:val="22"/>
          <w:szCs w:val="22"/>
        </w:rPr>
        <w:t>(5, 'Accessories'),</w:t>
      </w:r>
    </w:p>
    <w:p w:rsidR="001441D4" w:rsidRPr="001441D4" w:rsidRDefault="001441D4" w:rsidP="001441D4">
      <w:pPr>
        <w:spacing w:line="360" w:lineRule="auto"/>
        <w:jc w:val="both"/>
        <w:rPr>
          <w:sz w:val="22"/>
          <w:szCs w:val="22"/>
        </w:rPr>
      </w:pPr>
      <w:r w:rsidRPr="001441D4">
        <w:rPr>
          <w:sz w:val="22"/>
          <w:szCs w:val="22"/>
        </w:rPr>
        <w:t>(6, 'jewellery'),</w:t>
      </w:r>
    </w:p>
    <w:p w:rsidR="001441D4" w:rsidRPr="001441D4" w:rsidRDefault="001441D4" w:rsidP="001441D4">
      <w:pPr>
        <w:spacing w:line="360" w:lineRule="auto"/>
        <w:jc w:val="both"/>
        <w:rPr>
          <w:sz w:val="22"/>
          <w:szCs w:val="22"/>
        </w:rPr>
      </w:pPr>
      <w:r w:rsidRPr="001441D4">
        <w:rPr>
          <w:sz w:val="22"/>
          <w:szCs w:val="22"/>
        </w:rPr>
        <w:t>(7, 'festive wear'),</w:t>
      </w:r>
    </w:p>
    <w:p w:rsidR="001441D4" w:rsidRPr="001441D4" w:rsidRDefault="001441D4" w:rsidP="001441D4">
      <w:pPr>
        <w:spacing w:line="360" w:lineRule="auto"/>
        <w:jc w:val="both"/>
        <w:rPr>
          <w:sz w:val="22"/>
          <w:szCs w:val="22"/>
        </w:rPr>
      </w:pPr>
      <w:r w:rsidRPr="001441D4">
        <w:rPr>
          <w:sz w:val="22"/>
          <w:szCs w:val="22"/>
        </w:rPr>
        <w:t>(8, 'designers'),</w:t>
      </w:r>
    </w:p>
    <w:p w:rsidR="001441D4" w:rsidRPr="001441D4" w:rsidRDefault="001441D4" w:rsidP="001441D4">
      <w:pPr>
        <w:spacing w:line="360" w:lineRule="auto"/>
        <w:jc w:val="both"/>
        <w:rPr>
          <w:sz w:val="22"/>
          <w:szCs w:val="22"/>
        </w:rPr>
      </w:pPr>
      <w:r w:rsidRPr="001441D4">
        <w:rPr>
          <w:sz w:val="22"/>
          <w:szCs w:val="22"/>
        </w:rPr>
        <w:t>(9, 'top brands');</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`designer`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`designer` (</w:t>
      </w:r>
    </w:p>
    <w:p w:rsidR="001441D4" w:rsidRPr="001441D4" w:rsidRDefault="001441D4" w:rsidP="001441D4">
      <w:pPr>
        <w:spacing w:line="360" w:lineRule="auto"/>
        <w:jc w:val="both"/>
        <w:rPr>
          <w:sz w:val="22"/>
          <w:szCs w:val="22"/>
        </w:rPr>
      </w:pPr>
      <w:r w:rsidRPr="001441D4">
        <w:rPr>
          <w:sz w:val="22"/>
          <w:szCs w:val="22"/>
        </w:rPr>
        <w:t xml:space="preserve">  `D_ID` int(11) NOT NULL,</w:t>
      </w:r>
    </w:p>
    <w:p w:rsidR="001441D4" w:rsidRPr="001441D4" w:rsidRDefault="001441D4" w:rsidP="001441D4">
      <w:pPr>
        <w:spacing w:line="360" w:lineRule="auto"/>
        <w:jc w:val="both"/>
        <w:rPr>
          <w:sz w:val="22"/>
          <w:szCs w:val="22"/>
        </w:rPr>
      </w:pPr>
      <w:r w:rsidRPr="001441D4">
        <w:rPr>
          <w:sz w:val="22"/>
          <w:szCs w:val="22"/>
        </w:rPr>
        <w:t xml:space="preserve">  `D_Name` varchar(100) NOT NULL,</w:t>
      </w:r>
    </w:p>
    <w:p w:rsidR="001441D4" w:rsidRPr="001441D4" w:rsidRDefault="001441D4" w:rsidP="001441D4">
      <w:pPr>
        <w:spacing w:line="360" w:lineRule="auto"/>
        <w:jc w:val="both"/>
        <w:rPr>
          <w:sz w:val="22"/>
          <w:szCs w:val="22"/>
        </w:rPr>
      </w:pPr>
      <w:r w:rsidRPr="001441D4">
        <w:rPr>
          <w:sz w:val="22"/>
          <w:szCs w:val="22"/>
        </w:rPr>
        <w:t xml:space="preserve">  `Image` varchar(50) NOT NULL</w:t>
      </w:r>
    </w:p>
    <w:p w:rsidR="001441D4" w:rsidRPr="001441D4" w:rsidRDefault="001441D4" w:rsidP="001441D4">
      <w:pPr>
        <w:spacing w:line="360" w:lineRule="auto"/>
        <w:jc w:val="both"/>
        <w:rPr>
          <w:sz w:val="22"/>
          <w:szCs w:val="22"/>
        </w:rPr>
      </w:pPr>
      <w:r w:rsidRPr="001441D4">
        <w:rPr>
          <w:sz w:val="22"/>
          <w:szCs w:val="22"/>
        </w:rPr>
        <w:t>) ENGINE=InnoDB AUTO_INCREMENT=11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`designer`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`designer` (`D_ID`, `D_Name`, `Image`) VALUES</w:t>
      </w:r>
    </w:p>
    <w:p w:rsidR="001441D4" w:rsidRPr="001441D4" w:rsidRDefault="001441D4" w:rsidP="001441D4">
      <w:pPr>
        <w:spacing w:line="360" w:lineRule="auto"/>
        <w:jc w:val="both"/>
        <w:rPr>
          <w:sz w:val="22"/>
          <w:szCs w:val="22"/>
        </w:rPr>
      </w:pPr>
      <w:r w:rsidRPr="001441D4">
        <w:rPr>
          <w:sz w:val="22"/>
          <w:szCs w:val="22"/>
        </w:rPr>
        <w:t>(6, 'Anamika Khanna', 'image/anamika_khanna.jpg'),</w:t>
      </w:r>
    </w:p>
    <w:p w:rsidR="001441D4" w:rsidRPr="001441D4" w:rsidRDefault="001441D4" w:rsidP="001441D4">
      <w:pPr>
        <w:spacing w:line="360" w:lineRule="auto"/>
        <w:jc w:val="both"/>
        <w:rPr>
          <w:sz w:val="22"/>
          <w:szCs w:val="22"/>
        </w:rPr>
      </w:pPr>
      <w:r w:rsidRPr="001441D4">
        <w:rPr>
          <w:sz w:val="22"/>
          <w:szCs w:val="22"/>
        </w:rPr>
        <w:t>(7, 'Manish arora', 'image/manish-arora.jpg'),</w:t>
      </w:r>
    </w:p>
    <w:p w:rsidR="001441D4" w:rsidRPr="001441D4" w:rsidRDefault="001441D4" w:rsidP="001441D4">
      <w:pPr>
        <w:spacing w:line="360" w:lineRule="auto"/>
        <w:jc w:val="both"/>
        <w:rPr>
          <w:sz w:val="22"/>
          <w:szCs w:val="22"/>
        </w:rPr>
      </w:pPr>
      <w:r w:rsidRPr="001441D4">
        <w:rPr>
          <w:sz w:val="22"/>
          <w:szCs w:val="22"/>
        </w:rPr>
        <w:t>(8, 'Sonia jetley', 'image/sonia_jetley.jpg'),</w:t>
      </w:r>
    </w:p>
    <w:p w:rsidR="001441D4" w:rsidRPr="001441D4" w:rsidRDefault="001441D4" w:rsidP="001441D4">
      <w:pPr>
        <w:spacing w:line="360" w:lineRule="auto"/>
        <w:jc w:val="both"/>
        <w:rPr>
          <w:sz w:val="22"/>
          <w:szCs w:val="22"/>
        </w:rPr>
      </w:pPr>
      <w:r w:rsidRPr="001441D4">
        <w:rPr>
          <w:sz w:val="22"/>
          <w:szCs w:val="22"/>
        </w:rPr>
        <w:t>(9, 'Abhijeet khanna', 'image/abhijeet_khanna.jpg'),</w:t>
      </w:r>
    </w:p>
    <w:p w:rsidR="001441D4" w:rsidRPr="001441D4" w:rsidRDefault="001441D4" w:rsidP="001441D4">
      <w:pPr>
        <w:spacing w:line="360" w:lineRule="auto"/>
        <w:jc w:val="both"/>
        <w:rPr>
          <w:sz w:val="22"/>
          <w:szCs w:val="22"/>
        </w:rPr>
      </w:pPr>
      <w:r w:rsidRPr="001441D4">
        <w:rPr>
          <w:sz w:val="22"/>
          <w:szCs w:val="22"/>
        </w:rPr>
        <w:t>(10, 'rajdeep rawat', 'image/photo.jpg');</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`orderr`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`orderr` (</w:t>
      </w:r>
    </w:p>
    <w:p w:rsidR="001441D4" w:rsidRPr="001441D4" w:rsidRDefault="001441D4" w:rsidP="001441D4">
      <w:pPr>
        <w:spacing w:line="360" w:lineRule="auto"/>
        <w:jc w:val="both"/>
        <w:rPr>
          <w:sz w:val="22"/>
          <w:szCs w:val="22"/>
        </w:rPr>
      </w:pPr>
      <w:r w:rsidRPr="001441D4">
        <w:rPr>
          <w:sz w:val="22"/>
          <w:szCs w:val="22"/>
        </w:rPr>
        <w:t xml:space="preserve">  `id` int(11) NOT NULL,</w:t>
      </w:r>
    </w:p>
    <w:p w:rsidR="001441D4" w:rsidRPr="001441D4" w:rsidRDefault="001441D4" w:rsidP="001441D4">
      <w:pPr>
        <w:spacing w:line="360" w:lineRule="auto"/>
        <w:jc w:val="both"/>
        <w:rPr>
          <w:sz w:val="22"/>
          <w:szCs w:val="22"/>
        </w:rPr>
      </w:pPr>
      <w:r w:rsidRPr="001441D4">
        <w:rPr>
          <w:sz w:val="22"/>
          <w:szCs w:val="22"/>
        </w:rPr>
        <w:t xml:space="preserve">  `name` varchar(50) NOT NULL,</w:t>
      </w:r>
    </w:p>
    <w:p w:rsidR="001441D4" w:rsidRPr="001441D4" w:rsidRDefault="001441D4" w:rsidP="001441D4">
      <w:pPr>
        <w:spacing w:line="360" w:lineRule="auto"/>
        <w:jc w:val="both"/>
        <w:rPr>
          <w:sz w:val="22"/>
          <w:szCs w:val="22"/>
        </w:rPr>
      </w:pPr>
      <w:r w:rsidRPr="001441D4">
        <w:rPr>
          <w:sz w:val="22"/>
          <w:szCs w:val="22"/>
        </w:rPr>
        <w:t xml:space="preserve">  `address` varchar(50) NOT NULL,</w:t>
      </w:r>
    </w:p>
    <w:p w:rsidR="001441D4" w:rsidRPr="001441D4" w:rsidRDefault="001441D4" w:rsidP="001441D4">
      <w:pPr>
        <w:spacing w:line="360" w:lineRule="auto"/>
        <w:jc w:val="both"/>
        <w:rPr>
          <w:sz w:val="22"/>
          <w:szCs w:val="22"/>
        </w:rPr>
      </w:pPr>
      <w:r w:rsidRPr="001441D4">
        <w:rPr>
          <w:sz w:val="22"/>
          <w:szCs w:val="22"/>
        </w:rPr>
        <w:t xml:space="preserve">  `date` varchar(50) NOT NULL,</w:t>
      </w:r>
    </w:p>
    <w:p w:rsidR="001441D4" w:rsidRPr="001441D4" w:rsidRDefault="001441D4" w:rsidP="001441D4">
      <w:pPr>
        <w:spacing w:line="360" w:lineRule="auto"/>
        <w:jc w:val="both"/>
        <w:rPr>
          <w:sz w:val="22"/>
          <w:szCs w:val="22"/>
        </w:rPr>
      </w:pPr>
      <w:r w:rsidRPr="001441D4">
        <w:rPr>
          <w:sz w:val="22"/>
          <w:szCs w:val="22"/>
        </w:rPr>
        <w:t xml:space="preserve">  `mob_no` varchar(50) NOT NULL,</w:t>
      </w:r>
    </w:p>
    <w:p w:rsidR="001441D4" w:rsidRPr="001441D4" w:rsidRDefault="001441D4" w:rsidP="001441D4">
      <w:pPr>
        <w:spacing w:line="360" w:lineRule="auto"/>
        <w:jc w:val="both"/>
        <w:rPr>
          <w:sz w:val="22"/>
          <w:szCs w:val="22"/>
        </w:rPr>
      </w:pPr>
      <w:r w:rsidRPr="001441D4">
        <w:rPr>
          <w:sz w:val="22"/>
          <w:szCs w:val="22"/>
        </w:rPr>
        <w:t xml:space="preserve">  `email` varchar(50) NOT NULL</w:t>
      </w:r>
    </w:p>
    <w:p w:rsidR="001441D4" w:rsidRPr="001441D4" w:rsidRDefault="001441D4" w:rsidP="001441D4">
      <w:pPr>
        <w:spacing w:line="360" w:lineRule="auto"/>
        <w:jc w:val="both"/>
        <w:rPr>
          <w:sz w:val="22"/>
          <w:szCs w:val="22"/>
        </w:rPr>
      </w:pPr>
      <w:r w:rsidRPr="001441D4">
        <w:rPr>
          <w:sz w:val="22"/>
          <w:szCs w:val="22"/>
        </w:rPr>
        <w:t>) ENGINE=InnoDB AUTO_INCREMENT=3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`orderr`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`orderr` (`id`, `name`, `address`, `date`, `mob_no`, `email`) VALUES</w:t>
      </w:r>
    </w:p>
    <w:p w:rsidR="001441D4" w:rsidRPr="001441D4" w:rsidRDefault="001441D4" w:rsidP="001441D4">
      <w:pPr>
        <w:spacing w:line="360" w:lineRule="auto"/>
        <w:jc w:val="both"/>
        <w:rPr>
          <w:sz w:val="22"/>
          <w:szCs w:val="22"/>
        </w:rPr>
      </w:pPr>
      <w:r w:rsidRPr="001441D4">
        <w:rPr>
          <w:sz w:val="22"/>
          <w:szCs w:val="22"/>
        </w:rPr>
        <w:lastRenderedPageBreak/>
        <w:t>(1, 'ANOOP PASSI', '8/65 mp colony,bikaner', '2016-06-03 17:25:28', '8824592319', 'anooppassi66@gmail.com'),</w:t>
      </w:r>
    </w:p>
    <w:p w:rsidR="001441D4" w:rsidRPr="001441D4" w:rsidRDefault="001441D4" w:rsidP="001441D4">
      <w:pPr>
        <w:spacing w:line="360" w:lineRule="auto"/>
        <w:jc w:val="both"/>
        <w:rPr>
          <w:sz w:val="22"/>
          <w:szCs w:val="22"/>
        </w:rPr>
      </w:pPr>
      <w:r w:rsidRPr="001441D4">
        <w:rPr>
          <w:sz w:val="22"/>
          <w:szCs w:val="22"/>
        </w:rPr>
        <w:t>(2, 'divyanshu', 'Chandigarh', '2016-06-05 11:22:35', '85464464642', 'divyanshupareek@gmail.com');</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`product`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`product` (</w:t>
      </w:r>
    </w:p>
    <w:p w:rsidR="001441D4" w:rsidRPr="001441D4" w:rsidRDefault="001441D4" w:rsidP="001441D4">
      <w:pPr>
        <w:spacing w:line="360" w:lineRule="auto"/>
        <w:jc w:val="both"/>
        <w:rPr>
          <w:sz w:val="22"/>
          <w:szCs w:val="22"/>
        </w:rPr>
      </w:pPr>
      <w:r w:rsidRPr="001441D4">
        <w:rPr>
          <w:sz w:val="22"/>
          <w:szCs w:val="22"/>
        </w:rPr>
        <w:t xml:space="preserve">  `Product_ID` int(11) NOT NULL,</w:t>
      </w:r>
    </w:p>
    <w:p w:rsidR="001441D4" w:rsidRPr="001441D4" w:rsidRDefault="001441D4" w:rsidP="001441D4">
      <w:pPr>
        <w:spacing w:line="360" w:lineRule="auto"/>
        <w:jc w:val="both"/>
        <w:rPr>
          <w:sz w:val="22"/>
          <w:szCs w:val="22"/>
        </w:rPr>
      </w:pPr>
      <w:r w:rsidRPr="001441D4">
        <w:rPr>
          <w:sz w:val="22"/>
          <w:szCs w:val="22"/>
        </w:rPr>
        <w:t xml:space="preserve">  `Product_Name` varchar(100) NOT NULL,</w:t>
      </w:r>
    </w:p>
    <w:p w:rsidR="001441D4" w:rsidRPr="001441D4" w:rsidRDefault="001441D4" w:rsidP="001441D4">
      <w:pPr>
        <w:spacing w:line="360" w:lineRule="auto"/>
        <w:jc w:val="both"/>
        <w:rPr>
          <w:sz w:val="22"/>
          <w:szCs w:val="22"/>
        </w:rPr>
      </w:pPr>
      <w:r w:rsidRPr="001441D4">
        <w:rPr>
          <w:sz w:val="22"/>
          <w:szCs w:val="22"/>
        </w:rPr>
        <w:t xml:space="preserve">  `Category` varchar(50) NOT NULL,</w:t>
      </w:r>
    </w:p>
    <w:p w:rsidR="001441D4" w:rsidRPr="001441D4" w:rsidRDefault="001441D4" w:rsidP="001441D4">
      <w:pPr>
        <w:spacing w:line="360" w:lineRule="auto"/>
        <w:jc w:val="both"/>
        <w:rPr>
          <w:sz w:val="22"/>
          <w:szCs w:val="22"/>
        </w:rPr>
      </w:pPr>
      <w:r w:rsidRPr="001441D4">
        <w:rPr>
          <w:sz w:val="22"/>
          <w:szCs w:val="22"/>
        </w:rPr>
        <w:t xml:space="preserve">  `SubCategory` varchar(50) NOT NULL,</w:t>
      </w:r>
    </w:p>
    <w:p w:rsidR="001441D4" w:rsidRPr="001441D4" w:rsidRDefault="001441D4" w:rsidP="001441D4">
      <w:pPr>
        <w:spacing w:line="360" w:lineRule="auto"/>
        <w:jc w:val="both"/>
        <w:rPr>
          <w:sz w:val="22"/>
          <w:szCs w:val="22"/>
        </w:rPr>
      </w:pPr>
      <w:r w:rsidRPr="001441D4">
        <w:rPr>
          <w:sz w:val="22"/>
          <w:szCs w:val="22"/>
        </w:rPr>
        <w:t xml:space="preserve">  `Price` float NOT NULL,</w:t>
      </w:r>
    </w:p>
    <w:p w:rsidR="001441D4" w:rsidRPr="001441D4" w:rsidRDefault="001441D4" w:rsidP="001441D4">
      <w:pPr>
        <w:spacing w:line="360" w:lineRule="auto"/>
        <w:jc w:val="both"/>
        <w:rPr>
          <w:sz w:val="22"/>
          <w:szCs w:val="22"/>
        </w:rPr>
      </w:pPr>
      <w:r w:rsidRPr="001441D4">
        <w:rPr>
          <w:sz w:val="22"/>
          <w:szCs w:val="22"/>
        </w:rPr>
        <w:t xml:space="preserve">  `Color` varchar(50) NOT NULL,</w:t>
      </w:r>
    </w:p>
    <w:p w:rsidR="001441D4" w:rsidRPr="001441D4" w:rsidRDefault="001441D4" w:rsidP="001441D4">
      <w:pPr>
        <w:spacing w:line="360" w:lineRule="auto"/>
        <w:jc w:val="both"/>
        <w:rPr>
          <w:sz w:val="22"/>
          <w:szCs w:val="22"/>
        </w:rPr>
      </w:pPr>
      <w:r w:rsidRPr="001441D4">
        <w:rPr>
          <w:sz w:val="22"/>
          <w:szCs w:val="22"/>
        </w:rPr>
        <w:t xml:space="preserve">  `Designer` varchar(50) NOT NULL,</w:t>
      </w:r>
    </w:p>
    <w:p w:rsidR="001441D4" w:rsidRPr="001441D4" w:rsidRDefault="001441D4" w:rsidP="001441D4">
      <w:pPr>
        <w:spacing w:line="360" w:lineRule="auto"/>
        <w:jc w:val="both"/>
        <w:rPr>
          <w:sz w:val="22"/>
          <w:szCs w:val="22"/>
        </w:rPr>
      </w:pPr>
      <w:r w:rsidRPr="001441D4">
        <w:rPr>
          <w:sz w:val="22"/>
          <w:szCs w:val="22"/>
        </w:rPr>
        <w:t xml:space="preserve">  `Size` varchar(50) NOT NULL,</w:t>
      </w:r>
    </w:p>
    <w:p w:rsidR="001441D4" w:rsidRPr="001441D4" w:rsidRDefault="001441D4" w:rsidP="001441D4">
      <w:pPr>
        <w:spacing w:line="360" w:lineRule="auto"/>
        <w:jc w:val="both"/>
        <w:rPr>
          <w:sz w:val="22"/>
          <w:szCs w:val="22"/>
        </w:rPr>
      </w:pPr>
      <w:r w:rsidRPr="001441D4">
        <w:rPr>
          <w:sz w:val="22"/>
          <w:szCs w:val="22"/>
        </w:rPr>
        <w:t xml:space="preserve">  `Brand` varchar(50) NOT NULL,</w:t>
      </w:r>
    </w:p>
    <w:p w:rsidR="001441D4" w:rsidRPr="001441D4" w:rsidRDefault="001441D4" w:rsidP="001441D4">
      <w:pPr>
        <w:spacing w:line="360" w:lineRule="auto"/>
        <w:jc w:val="both"/>
        <w:rPr>
          <w:sz w:val="22"/>
          <w:szCs w:val="22"/>
        </w:rPr>
      </w:pPr>
      <w:r w:rsidRPr="001441D4">
        <w:rPr>
          <w:sz w:val="22"/>
          <w:szCs w:val="22"/>
        </w:rPr>
        <w:t xml:space="preserve">  `Description` varchar(1000) NOT NULL,</w:t>
      </w:r>
    </w:p>
    <w:p w:rsidR="001441D4" w:rsidRPr="001441D4" w:rsidRDefault="001441D4" w:rsidP="001441D4">
      <w:pPr>
        <w:spacing w:line="360" w:lineRule="auto"/>
        <w:jc w:val="both"/>
        <w:rPr>
          <w:sz w:val="22"/>
          <w:szCs w:val="22"/>
        </w:rPr>
      </w:pPr>
      <w:r w:rsidRPr="001441D4">
        <w:rPr>
          <w:sz w:val="22"/>
          <w:szCs w:val="22"/>
        </w:rPr>
        <w:t xml:space="preserve">  `Image` varchar(50) NOT NULL</w:t>
      </w:r>
    </w:p>
    <w:p w:rsidR="001441D4" w:rsidRPr="001441D4" w:rsidRDefault="001441D4" w:rsidP="001441D4">
      <w:pPr>
        <w:spacing w:line="360" w:lineRule="auto"/>
        <w:jc w:val="both"/>
        <w:rPr>
          <w:sz w:val="22"/>
          <w:szCs w:val="22"/>
        </w:rPr>
      </w:pPr>
      <w:r w:rsidRPr="001441D4">
        <w:rPr>
          <w:sz w:val="22"/>
          <w:szCs w:val="22"/>
        </w:rPr>
        <w:t>) ENGINE=InnoDB AUTO_INCREMENT=509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`product`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`product` (`Product_ID`, `Product_Name`, `Category`, `SubCategory`, `Price`, `Color`, `Designer`, `Size`, `Brand`, `Description`, `Image`) VALUES</w:t>
      </w:r>
    </w:p>
    <w:p w:rsidR="001441D4" w:rsidRPr="001441D4" w:rsidRDefault="001441D4" w:rsidP="001441D4">
      <w:pPr>
        <w:spacing w:line="360" w:lineRule="auto"/>
        <w:jc w:val="both"/>
        <w:rPr>
          <w:sz w:val="22"/>
          <w:szCs w:val="22"/>
        </w:rPr>
      </w:pPr>
      <w:r w:rsidRPr="001441D4">
        <w:rPr>
          <w:sz w:val="22"/>
          <w:szCs w:val="22"/>
        </w:rPr>
        <w:t>(73, 'Sports shoes', 'Men', 'Shoes', 1999, 'white', 'Manish arora', 'larger', 'reebok', 'durable', 'image/112.jpg'),</w:t>
      </w:r>
    </w:p>
    <w:p w:rsidR="001441D4" w:rsidRPr="001441D4" w:rsidRDefault="001441D4" w:rsidP="001441D4">
      <w:pPr>
        <w:spacing w:line="360" w:lineRule="auto"/>
        <w:jc w:val="both"/>
        <w:rPr>
          <w:sz w:val="22"/>
          <w:szCs w:val="22"/>
        </w:rPr>
      </w:pPr>
      <w:r w:rsidRPr="001441D4">
        <w:rPr>
          <w:sz w:val="22"/>
          <w:szCs w:val="22"/>
        </w:rPr>
        <w:lastRenderedPageBreak/>
        <w:t>(74, 'Sports shoes', 'Men', 'Shoes', 1999, 'black', 'Manish arora', 'larger', 'reebok', 'durable', 'image/113.jpg'),</w:t>
      </w:r>
    </w:p>
    <w:p w:rsidR="001441D4" w:rsidRPr="001441D4" w:rsidRDefault="001441D4" w:rsidP="001441D4">
      <w:pPr>
        <w:spacing w:line="360" w:lineRule="auto"/>
        <w:jc w:val="both"/>
        <w:rPr>
          <w:sz w:val="22"/>
          <w:szCs w:val="22"/>
        </w:rPr>
      </w:pPr>
      <w:r w:rsidRPr="001441D4">
        <w:rPr>
          <w:sz w:val="22"/>
          <w:szCs w:val="22"/>
        </w:rPr>
        <w:t>(75, 'Sports shoes', 'Men', 'Shoes', 1999, 'white-mid-blue', 'Manish arora', 'larger', 'reebok', 'durable', 'image/116.jpg'),</w:t>
      </w:r>
    </w:p>
    <w:p w:rsidR="001441D4" w:rsidRPr="001441D4" w:rsidRDefault="001441D4" w:rsidP="001441D4">
      <w:pPr>
        <w:spacing w:line="360" w:lineRule="auto"/>
        <w:jc w:val="both"/>
        <w:rPr>
          <w:sz w:val="22"/>
          <w:szCs w:val="22"/>
        </w:rPr>
      </w:pPr>
      <w:r w:rsidRPr="001441D4">
        <w:rPr>
          <w:sz w:val="22"/>
          <w:szCs w:val="22"/>
        </w:rPr>
        <w:t>(76, 'Sports shoes', 'Men', 'Shoes', 2000, 'white', 'Abhijeet khanna', 'larger', 'Adidas', '', 'image/102.jpg'),</w:t>
      </w:r>
    </w:p>
    <w:p w:rsidR="001441D4" w:rsidRPr="001441D4" w:rsidRDefault="001441D4" w:rsidP="001441D4">
      <w:pPr>
        <w:spacing w:line="360" w:lineRule="auto"/>
        <w:jc w:val="both"/>
        <w:rPr>
          <w:sz w:val="22"/>
          <w:szCs w:val="22"/>
        </w:rPr>
      </w:pPr>
      <w:r w:rsidRPr="001441D4">
        <w:rPr>
          <w:sz w:val="22"/>
          <w:szCs w:val="22"/>
        </w:rPr>
        <w:t>(77, 'Sports shoes', 'Men', 'Shoes', 2000, 'black', 'Abhijeet khanna', 'larger', 'Adidas', '', 'image/106.jpg'),</w:t>
      </w:r>
    </w:p>
    <w:p w:rsidR="001441D4" w:rsidRPr="001441D4" w:rsidRDefault="001441D4" w:rsidP="001441D4">
      <w:pPr>
        <w:spacing w:line="360" w:lineRule="auto"/>
        <w:jc w:val="both"/>
        <w:rPr>
          <w:sz w:val="22"/>
          <w:szCs w:val="22"/>
        </w:rPr>
      </w:pPr>
      <w:r w:rsidRPr="001441D4">
        <w:rPr>
          <w:sz w:val="22"/>
          <w:szCs w:val="22"/>
        </w:rPr>
        <w:t>(78, 'Sports shoes', 'Men', 'Shoes', 2000, 'grey', 'Abhijeet khanna', 'larger', 'Adidas', '', 'image/101.jpg'),</w:t>
      </w:r>
    </w:p>
    <w:p w:rsidR="001441D4" w:rsidRPr="001441D4" w:rsidRDefault="001441D4" w:rsidP="001441D4">
      <w:pPr>
        <w:spacing w:line="360" w:lineRule="auto"/>
        <w:jc w:val="both"/>
        <w:rPr>
          <w:sz w:val="22"/>
          <w:szCs w:val="22"/>
        </w:rPr>
      </w:pPr>
      <w:r w:rsidRPr="001441D4">
        <w:rPr>
          <w:sz w:val="22"/>
          <w:szCs w:val="22"/>
        </w:rPr>
        <w:t>(79, 'Sports shoes', 'Men', 'Shoes', 2000, 'black', 'rajdeep rawat', 'larger', 'NIKE', '', 'image/107.jpg'),</w:t>
      </w:r>
    </w:p>
    <w:p w:rsidR="001441D4" w:rsidRPr="001441D4" w:rsidRDefault="001441D4" w:rsidP="001441D4">
      <w:pPr>
        <w:spacing w:line="360" w:lineRule="auto"/>
        <w:jc w:val="both"/>
        <w:rPr>
          <w:sz w:val="22"/>
          <w:szCs w:val="22"/>
        </w:rPr>
      </w:pPr>
      <w:r w:rsidRPr="001441D4">
        <w:rPr>
          <w:sz w:val="22"/>
          <w:szCs w:val="22"/>
        </w:rPr>
        <w:t>(80, 'Sports shoes', 'Men', 'Shoes', 2000, 'grey', 'Abhijeet khanna', 'larger', 'NIKE', '', 'image/108.jpg'),</w:t>
      </w:r>
    </w:p>
    <w:p w:rsidR="001441D4" w:rsidRPr="001441D4" w:rsidRDefault="001441D4" w:rsidP="001441D4">
      <w:pPr>
        <w:spacing w:line="360" w:lineRule="auto"/>
        <w:jc w:val="both"/>
        <w:rPr>
          <w:sz w:val="22"/>
          <w:szCs w:val="22"/>
        </w:rPr>
      </w:pPr>
      <w:r w:rsidRPr="001441D4">
        <w:rPr>
          <w:sz w:val="22"/>
          <w:szCs w:val="22"/>
        </w:rPr>
        <w:t>(81, 'Sports shoes', 'Men', 'Shoes', 2000, 'grey-mid-blue', 'Abhijeet khanna', 'larger', 'NIKE', '', 'image/109.jpg'),</w:t>
      </w:r>
    </w:p>
    <w:p w:rsidR="001441D4" w:rsidRPr="001441D4" w:rsidRDefault="001441D4" w:rsidP="001441D4">
      <w:pPr>
        <w:spacing w:line="360" w:lineRule="auto"/>
        <w:jc w:val="both"/>
        <w:rPr>
          <w:sz w:val="22"/>
          <w:szCs w:val="22"/>
        </w:rPr>
      </w:pPr>
      <w:r w:rsidRPr="001441D4">
        <w:rPr>
          <w:sz w:val="22"/>
          <w:szCs w:val="22"/>
        </w:rPr>
        <w:t>(83, 'Girls tops', 'Women', 'top', 399, 'white', 'Anamika Khanna', 'medium', 'United color &amp; benetton', '', 'image/401.jpg'),</w:t>
      </w:r>
    </w:p>
    <w:p w:rsidR="001441D4" w:rsidRPr="001441D4" w:rsidRDefault="001441D4" w:rsidP="001441D4">
      <w:pPr>
        <w:spacing w:line="360" w:lineRule="auto"/>
        <w:jc w:val="both"/>
        <w:rPr>
          <w:sz w:val="22"/>
          <w:szCs w:val="22"/>
        </w:rPr>
      </w:pPr>
      <w:r w:rsidRPr="001441D4">
        <w:rPr>
          <w:sz w:val="22"/>
          <w:szCs w:val="22"/>
        </w:rPr>
        <w:t>(84, 'Girls tops', 'Women', 'top', 399, 'blue', 'Anamika Khanna', 'medium', 'United color &amp; benetton', '', 'image/402.jpg'),</w:t>
      </w:r>
    </w:p>
    <w:p w:rsidR="001441D4" w:rsidRPr="001441D4" w:rsidRDefault="001441D4" w:rsidP="001441D4">
      <w:pPr>
        <w:spacing w:line="360" w:lineRule="auto"/>
        <w:jc w:val="both"/>
        <w:rPr>
          <w:sz w:val="22"/>
          <w:szCs w:val="22"/>
        </w:rPr>
      </w:pPr>
      <w:r w:rsidRPr="001441D4">
        <w:rPr>
          <w:sz w:val="22"/>
          <w:szCs w:val="22"/>
        </w:rPr>
        <w:t>(85, 'Girls tops', 'Women', 'top', 399, 'browen', 'Anamika Khanna', 'medium', 'United color &amp; benetton', '', 'image/403.jpg'),</w:t>
      </w:r>
    </w:p>
    <w:p w:rsidR="001441D4" w:rsidRPr="001441D4" w:rsidRDefault="001441D4" w:rsidP="001441D4">
      <w:pPr>
        <w:spacing w:line="360" w:lineRule="auto"/>
        <w:jc w:val="both"/>
        <w:rPr>
          <w:sz w:val="22"/>
          <w:szCs w:val="22"/>
        </w:rPr>
      </w:pPr>
      <w:r w:rsidRPr="001441D4">
        <w:rPr>
          <w:sz w:val="22"/>
          <w:szCs w:val="22"/>
        </w:rPr>
        <w:t>(86, 'Long tops', 'Women', 'top', 499, 'red checks', 'Anamika Khanna', 'longer', 'Allen solly', '', 'image/409.jpg'),</w:t>
      </w:r>
    </w:p>
    <w:p w:rsidR="001441D4" w:rsidRPr="001441D4" w:rsidRDefault="001441D4" w:rsidP="001441D4">
      <w:pPr>
        <w:spacing w:line="360" w:lineRule="auto"/>
        <w:jc w:val="both"/>
        <w:rPr>
          <w:sz w:val="22"/>
          <w:szCs w:val="22"/>
        </w:rPr>
      </w:pPr>
      <w:r w:rsidRPr="001441D4">
        <w:rPr>
          <w:sz w:val="22"/>
          <w:szCs w:val="22"/>
        </w:rPr>
        <w:t>(87, 'Long tops', 'Women', 'top', 499, 'blue', 'Anamika Khanna', 'longer', 'Allen solly', '', 'image/412.jpg'),</w:t>
      </w:r>
    </w:p>
    <w:p w:rsidR="001441D4" w:rsidRPr="001441D4" w:rsidRDefault="001441D4" w:rsidP="001441D4">
      <w:pPr>
        <w:spacing w:line="360" w:lineRule="auto"/>
        <w:jc w:val="both"/>
        <w:rPr>
          <w:sz w:val="22"/>
          <w:szCs w:val="22"/>
        </w:rPr>
      </w:pPr>
      <w:r w:rsidRPr="001441D4">
        <w:rPr>
          <w:sz w:val="22"/>
          <w:szCs w:val="22"/>
        </w:rPr>
        <w:t>(88, 'Long tops', 'Women', 'top', 499, 'red checks', 'Anamika Khanna', 'longer', 'Allen solly', '', 'image/410.jpg'),</w:t>
      </w:r>
    </w:p>
    <w:p w:rsidR="001441D4" w:rsidRPr="001441D4" w:rsidRDefault="001441D4" w:rsidP="001441D4">
      <w:pPr>
        <w:spacing w:line="360" w:lineRule="auto"/>
        <w:jc w:val="both"/>
        <w:rPr>
          <w:sz w:val="22"/>
          <w:szCs w:val="22"/>
        </w:rPr>
      </w:pPr>
      <w:r w:rsidRPr="001441D4">
        <w:rPr>
          <w:sz w:val="22"/>
          <w:szCs w:val="22"/>
        </w:rPr>
        <w:t>(89, 'Pets-lying-dog', 'Kids', 'Toys', 299, 'off white', 'rajdeep rawat', 'small', 'American Swan', '', 'image/500.jpg'),</w:t>
      </w:r>
    </w:p>
    <w:p w:rsidR="001441D4" w:rsidRPr="001441D4" w:rsidRDefault="001441D4" w:rsidP="001441D4">
      <w:pPr>
        <w:spacing w:line="360" w:lineRule="auto"/>
        <w:jc w:val="both"/>
        <w:rPr>
          <w:sz w:val="22"/>
          <w:szCs w:val="22"/>
        </w:rPr>
      </w:pPr>
      <w:r w:rsidRPr="001441D4">
        <w:rPr>
          <w:sz w:val="22"/>
          <w:szCs w:val="22"/>
        </w:rPr>
        <w:t>(90, 'angery-birds', 'Kids', 'Toys', 299, 'red', 'Sonia jetley', 'small', 'American Swan', '', 'image/501.jpg'),</w:t>
      </w:r>
    </w:p>
    <w:p w:rsidR="001441D4" w:rsidRPr="001441D4" w:rsidRDefault="001441D4" w:rsidP="001441D4">
      <w:pPr>
        <w:spacing w:line="360" w:lineRule="auto"/>
        <w:jc w:val="both"/>
        <w:rPr>
          <w:sz w:val="22"/>
          <w:szCs w:val="22"/>
        </w:rPr>
      </w:pPr>
      <w:r w:rsidRPr="001441D4">
        <w:rPr>
          <w:sz w:val="22"/>
          <w:szCs w:val="22"/>
        </w:rPr>
        <w:t>(91, 'Disney-minnie-head', 'Kids', 'Toys', 299, 'pink', 'Sonia jetley', 'small', 'American Swan', '', 'image/502.jpg'),</w:t>
      </w:r>
    </w:p>
    <w:p w:rsidR="001441D4" w:rsidRPr="001441D4" w:rsidRDefault="001441D4" w:rsidP="001441D4">
      <w:pPr>
        <w:spacing w:line="360" w:lineRule="auto"/>
        <w:jc w:val="both"/>
        <w:rPr>
          <w:sz w:val="22"/>
          <w:szCs w:val="22"/>
        </w:rPr>
      </w:pPr>
      <w:r w:rsidRPr="001441D4">
        <w:rPr>
          <w:sz w:val="22"/>
          <w:szCs w:val="22"/>
        </w:rPr>
        <w:t>(92, 'Acctu-rabbit', 'Kids', 'Toys', 299, 'pink', 'Sonia jetley', 'small', 'Select a Brand', '', 'image/514.jpg'),</w:t>
      </w:r>
    </w:p>
    <w:p w:rsidR="001441D4" w:rsidRPr="001441D4" w:rsidRDefault="001441D4" w:rsidP="001441D4">
      <w:pPr>
        <w:spacing w:line="360" w:lineRule="auto"/>
        <w:jc w:val="both"/>
        <w:rPr>
          <w:sz w:val="22"/>
          <w:szCs w:val="22"/>
        </w:rPr>
      </w:pPr>
      <w:r w:rsidRPr="001441D4">
        <w:rPr>
          <w:sz w:val="22"/>
          <w:szCs w:val="22"/>
        </w:rPr>
        <w:t>(93, 'Acctu-elephant', 'Kids', 'Toys', 299, 'light-cream', 'Sonia jetley', 'small', 'Select a Brand', '', 'image/513.jpg'),</w:t>
      </w:r>
    </w:p>
    <w:p w:rsidR="001441D4" w:rsidRPr="001441D4" w:rsidRDefault="001441D4" w:rsidP="001441D4">
      <w:pPr>
        <w:spacing w:line="360" w:lineRule="auto"/>
        <w:jc w:val="both"/>
        <w:rPr>
          <w:sz w:val="22"/>
          <w:szCs w:val="22"/>
        </w:rPr>
      </w:pPr>
      <w:r w:rsidRPr="001441D4">
        <w:rPr>
          <w:sz w:val="22"/>
          <w:szCs w:val="22"/>
        </w:rPr>
        <w:t>(94, 'Pets-dog', 'Kids', 'Toys', 299, 'browen', 'Sonia jetley', 'small', 'Select a Brand', '', 'image/506.jpg'),</w:t>
      </w:r>
    </w:p>
    <w:p w:rsidR="001441D4" w:rsidRPr="001441D4" w:rsidRDefault="001441D4" w:rsidP="001441D4">
      <w:pPr>
        <w:spacing w:line="360" w:lineRule="auto"/>
        <w:jc w:val="both"/>
        <w:rPr>
          <w:sz w:val="22"/>
          <w:szCs w:val="22"/>
        </w:rPr>
      </w:pPr>
      <w:r w:rsidRPr="001441D4">
        <w:rPr>
          <w:sz w:val="22"/>
          <w:szCs w:val="22"/>
        </w:rPr>
        <w:lastRenderedPageBreak/>
        <w:t>(95, 'Superman-steel-man', 'Kids', 'Toys', 300, 'red', 'rajdeep rawat', 'medium', 'Select a Brand', '', 'image/508.jpg'),</w:t>
      </w:r>
    </w:p>
    <w:p w:rsidR="001441D4" w:rsidRPr="001441D4" w:rsidRDefault="001441D4" w:rsidP="001441D4">
      <w:pPr>
        <w:spacing w:line="360" w:lineRule="auto"/>
        <w:jc w:val="both"/>
        <w:rPr>
          <w:sz w:val="22"/>
          <w:szCs w:val="22"/>
        </w:rPr>
      </w:pPr>
      <w:r w:rsidRPr="001441D4">
        <w:rPr>
          <w:sz w:val="22"/>
          <w:szCs w:val="22"/>
        </w:rPr>
        <w:t>(96, 'Electrical guitar', 'Kids', 'Toys', 300, 'pink', 'rajdeep rawat', 'medium', 'Select a Brand', '', 'image/509.jpg'),</w:t>
      </w:r>
    </w:p>
    <w:p w:rsidR="001441D4" w:rsidRPr="001441D4" w:rsidRDefault="001441D4" w:rsidP="001441D4">
      <w:pPr>
        <w:spacing w:line="360" w:lineRule="auto"/>
        <w:jc w:val="both"/>
        <w:rPr>
          <w:sz w:val="22"/>
          <w:szCs w:val="22"/>
        </w:rPr>
      </w:pPr>
      <w:r w:rsidRPr="001441D4">
        <w:rPr>
          <w:sz w:val="22"/>
          <w:szCs w:val="22"/>
        </w:rPr>
        <w:t>(97, 'Newaray-steffi-doll', 'Kids', 'Toys', 200, '', 'Sonia jetley', 'medium', 'Select a Brand', '', 'image/512.jpg'),</w:t>
      </w:r>
    </w:p>
    <w:p w:rsidR="001441D4" w:rsidRPr="001441D4" w:rsidRDefault="001441D4" w:rsidP="001441D4">
      <w:pPr>
        <w:spacing w:line="360" w:lineRule="auto"/>
        <w:jc w:val="both"/>
        <w:rPr>
          <w:sz w:val="22"/>
          <w:szCs w:val="22"/>
        </w:rPr>
      </w:pPr>
      <w:r w:rsidRPr="001441D4">
        <w:rPr>
          <w:sz w:val="22"/>
          <w:szCs w:val="22"/>
        </w:rPr>
        <w:t>(98, 'WOMEN BAGS', 'Accessories', 'Bags', 999, 'nevy blue', 'Sonia jetley', 'medium', 'Puma', '', 'image/1.jpg'),</w:t>
      </w:r>
    </w:p>
    <w:p w:rsidR="001441D4" w:rsidRPr="001441D4" w:rsidRDefault="001441D4" w:rsidP="001441D4">
      <w:pPr>
        <w:spacing w:line="360" w:lineRule="auto"/>
        <w:jc w:val="both"/>
        <w:rPr>
          <w:sz w:val="22"/>
          <w:szCs w:val="22"/>
        </w:rPr>
      </w:pPr>
      <w:r w:rsidRPr="001441D4">
        <w:rPr>
          <w:sz w:val="22"/>
          <w:szCs w:val="22"/>
        </w:rPr>
        <w:t>(99, 'WOMEN BAGS', 'Accessories', 'Bags', 999, 'pink', 'Sonia jetley', 'medium', 'Puma', '', 'image/9.jpg'),</w:t>
      </w:r>
    </w:p>
    <w:p w:rsidR="001441D4" w:rsidRPr="001441D4" w:rsidRDefault="001441D4" w:rsidP="001441D4">
      <w:pPr>
        <w:spacing w:line="360" w:lineRule="auto"/>
        <w:jc w:val="both"/>
        <w:rPr>
          <w:sz w:val="22"/>
          <w:szCs w:val="22"/>
        </w:rPr>
      </w:pPr>
      <w:r w:rsidRPr="001441D4">
        <w:rPr>
          <w:sz w:val="22"/>
          <w:szCs w:val="22"/>
        </w:rPr>
        <w:t>(100, 'WOMEN BAGS', 'Accessories', 'Bags', 999, 'dark-blue', 'Sonia jetley', 'medium', 'Puma', '', 'image/5.jpg'),</w:t>
      </w:r>
    </w:p>
    <w:p w:rsidR="001441D4" w:rsidRPr="001441D4" w:rsidRDefault="001441D4" w:rsidP="001441D4">
      <w:pPr>
        <w:spacing w:line="360" w:lineRule="auto"/>
        <w:jc w:val="both"/>
        <w:rPr>
          <w:sz w:val="22"/>
          <w:szCs w:val="22"/>
        </w:rPr>
      </w:pPr>
      <w:r w:rsidRPr="001441D4">
        <w:rPr>
          <w:sz w:val="22"/>
          <w:szCs w:val="22"/>
        </w:rPr>
        <w:t>(101, 'WOMEN BAGS', 'Accessories', 'Bags', 1599, 'golden', 'Sonia jetley', 'medium', 'reebok', '', 'image/3.jpg'),</w:t>
      </w:r>
    </w:p>
    <w:p w:rsidR="001441D4" w:rsidRPr="001441D4" w:rsidRDefault="001441D4" w:rsidP="001441D4">
      <w:pPr>
        <w:spacing w:line="360" w:lineRule="auto"/>
        <w:jc w:val="both"/>
        <w:rPr>
          <w:sz w:val="22"/>
          <w:szCs w:val="22"/>
        </w:rPr>
      </w:pPr>
      <w:r w:rsidRPr="001441D4">
        <w:rPr>
          <w:sz w:val="22"/>
          <w:szCs w:val="22"/>
        </w:rPr>
        <w:t>(102, 'WOMEN BAGS', 'Accessories', 'Bags', 1599, 'black', 'Sonia jetley', 'medium', 'reebok', '', 'image/4.jpg'),</w:t>
      </w:r>
    </w:p>
    <w:p w:rsidR="001441D4" w:rsidRPr="001441D4" w:rsidRDefault="001441D4" w:rsidP="001441D4">
      <w:pPr>
        <w:spacing w:line="360" w:lineRule="auto"/>
        <w:jc w:val="both"/>
        <w:rPr>
          <w:sz w:val="22"/>
          <w:szCs w:val="22"/>
        </w:rPr>
      </w:pPr>
      <w:r w:rsidRPr="001441D4">
        <w:rPr>
          <w:sz w:val="22"/>
          <w:szCs w:val="22"/>
        </w:rPr>
        <w:t>(103, 'WOMEN BAGS', 'Accessories', 'Bags', 1599, 'black-white-pink', 'Sonia jetley', 'medium', 'Select a Brand', '', 'image/2.jpg'),</w:t>
      </w:r>
    </w:p>
    <w:p w:rsidR="001441D4" w:rsidRPr="001441D4" w:rsidRDefault="001441D4" w:rsidP="001441D4">
      <w:pPr>
        <w:spacing w:line="360" w:lineRule="auto"/>
        <w:jc w:val="both"/>
        <w:rPr>
          <w:sz w:val="22"/>
          <w:szCs w:val="22"/>
        </w:rPr>
      </w:pPr>
      <w:r w:rsidRPr="001441D4">
        <w:rPr>
          <w:sz w:val="22"/>
          <w:szCs w:val="22"/>
        </w:rPr>
        <w:t>(104, 'Puma-men-bags', 'Accessories', 'Bags', 1500, 'browen', 'Manish arora', 'medium', 'Puma', '', 'image/14.jpg'),</w:t>
      </w:r>
    </w:p>
    <w:p w:rsidR="001441D4" w:rsidRPr="001441D4" w:rsidRDefault="001441D4" w:rsidP="001441D4">
      <w:pPr>
        <w:spacing w:line="360" w:lineRule="auto"/>
        <w:jc w:val="both"/>
        <w:rPr>
          <w:sz w:val="22"/>
          <w:szCs w:val="22"/>
        </w:rPr>
      </w:pPr>
      <w:r w:rsidRPr="001441D4">
        <w:rPr>
          <w:sz w:val="22"/>
          <w:szCs w:val="22"/>
        </w:rPr>
        <w:t>(105, 'puma-men-bags', 'Accessories', 'Bags', 1599, 'black', 'Manish arora', 'medium', 'Puma', '', 'image/18.jpg'),</w:t>
      </w:r>
    </w:p>
    <w:p w:rsidR="001441D4" w:rsidRPr="001441D4" w:rsidRDefault="001441D4" w:rsidP="001441D4">
      <w:pPr>
        <w:spacing w:line="360" w:lineRule="auto"/>
        <w:jc w:val="both"/>
        <w:rPr>
          <w:sz w:val="22"/>
          <w:szCs w:val="22"/>
        </w:rPr>
      </w:pPr>
      <w:r w:rsidRPr="001441D4">
        <w:rPr>
          <w:sz w:val="22"/>
          <w:szCs w:val="22"/>
        </w:rPr>
        <w:t>(106, 'Addidas-men-bags', 'Accessories', 'Bags', 1699, 'black', 'Manish arora', 'medium', 'Puma', '', 'image/15.jpg'),</w:t>
      </w:r>
    </w:p>
    <w:p w:rsidR="001441D4" w:rsidRPr="001441D4" w:rsidRDefault="001441D4" w:rsidP="001441D4">
      <w:pPr>
        <w:spacing w:line="360" w:lineRule="auto"/>
        <w:jc w:val="both"/>
        <w:rPr>
          <w:sz w:val="22"/>
          <w:szCs w:val="22"/>
        </w:rPr>
      </w:pPr>
      <w:r w:rsidRPr="001441D4">
        <w:rPr>
          <w:sz w:val="22"/>
          <w:szCs w:val="22"/>
        </w:rPr>
        <w:t>(107, 'mens shades', 'Accessories', 'Sunglasses', 2000, 'black', 'Abhijeet khanna', 'medium', 'Puma', '', 'image/600.jpg'),</w:t>
      </w:r>
    </w:p>
    <w:p w:rsidR="001441D4" w:rsidRPr="001441D4" w:rsidRDefault="001441D4" w:rsidP="001441D4">
      <w:pPr>
        <w:spacing w:line="360" w:lineRule="auto"/>
        <w:jc w:val="both"/>
        <w:rPr>
          <w:sz w:val="22"/>
          <w:szCs w:val="22"/>
        </w:rPr>
      </w:pPr>
      <w:r w:rsidRPr="001441D4">
        <w:rPr>
          <w:sz w:val="22"/>
          <w:szCs w:val="22"/>
        </w:rPr>
        <w:t>(108, 'mens shades', 'Accessories', 'Sunglasses', 2000, 'blue', 'Abhijeet khanna', 'medium', 'Puma', '', 'image/601.JPG'),</w:t>
      </w:r>
    </w:p>
    <w:p w:rsidR="001441D4" w:rsidRPr="001441D4" w:rsidRDefault="001441D4" w:rsidP="001441D4">
      <w:pPr>
        <w:spacing w:line="360" w:lineRule="auto"/>
        <w:jc w:val="both"/>
        <w:rPr>
          <w:sz w:val="22"/>
          <w:szCs w:val="22"/>
        </w:rPr>
      </w:pPr>
      <w:r w:rsidRPr="001441D4">
        <w:rPr>
          <w:sz w:val="22"/>
          <w:szCs w:val="22"/>
        </w:rPr>
        <w:t>(109, 'mens shades', 'Accessories', 'Sunglasses', 2000, 'multi color', 'Abhijeet khanna', 'medium', 'Puma', '', 'image/602.jpg'),</w:t>
      </w:r>
    </w:p>
    <w:p w:rsidR="001441D4" w:rsidRPr="001441D4" w:rsidRDefault="001441D4" w:rsidP="001441D4">
      <w:pPr>
        <w:spacing w:line="360" w:lineRule="auto"/>
        <w:jc w:val="both"/>
        <w:rPr>
          <w:sz w:val="22"/>
          <w:szCs w:val="22"/>
        </w:rPr>
      </w:pPr>
      <w:r w:rsidRPr="001441D4">
        <w:rPr>
          <w:sz w:val="22"/>
          <w:szCs w:val="22"/>
        </w:rPr>
        <w:t>(110, 'Women shades', 'Accessories', 'Sunglasses', 1999, 'orange-black', 'Abhijeet khanna', 'medium', 'reebok', '', 'image/620.jpg'),</w:t>
      </w:r>
    </w:p>
    <w:p w:rsidR="001441D4" w:rsidRPr="001441D4" w:rsidRDefault="001441D4" w:rsidP="001441D4">
      <w:pPr>
        <w:spacing w:line="360" w:lineRule="auto"/>
        <w:jc w:val="both"/>
        <w:rPr>
          <w:sz w:val="22"/>
          <w:szCs w:val="22"/>
        </w:rPr>
      </w:pPr>
      <w:r w:rsidRPr="001441D4">
        <w:rPr>
          <w:sz w:val="22"/>
          <w:szCs w:val="22"/>
        </w:rPr>
        <w:lastRenderedPageBreak/>
        <w:t>(111, 'Women shades', 'Accessories', 'Sunglasses', 1999, 'black', 'Abhijeet khanna', 'medium', 'reebok', '', 'image/622.jpg'),</w:t>
      </w:r>
    </w:p>
    <w:p w:rsidR="001441D4" w:rsidRPr="001441D4" w:rsidRDefault="001441D4" w:rsidP="001441D4">
      <w:pPr>
        <w:spacing w:line="360" w:lineRule="auto"/>
        <w:jc w:val="both"/>
        <w:rPr>
          <w:sz w:val="22"/>
          <w:szCs w:val="22"/>
        </w:rPr>
      </w:pPr>
      <w:r w:rsidRPr="001441D4">
        <w:rPr>
          <w:sz w:val="22"/>
          <w:szCs w:val="22"/>
        </w:rPr>
        <w:t>(112, 'Women shades', 'Accessories', 'Sunglasses', 1000, 'transprent', 'Anamika Khanna', 'medium', 'Puma', '', 'image/625.jpg'),</w:t>
      </w:r>
    </w:p>
    <w:p w:rsidR="001441D4" w:rsidRPr="001441D4" w:rsidRDefault="001441D4" w:rsidP="001441D4">
      <w:pPr>
        <w:spacing w:line="360" w:lineRule="auto"/>
        <w:jc w:val="both"/>
        <w:rPr>
          <w:sz w:val="22"/>
          <w:szCs w:val="22"/>
        </w:rPr>
      </w:pPr>
      <w:r w:rsidRPr="001441D4">
        <w:rPr>
          <w:sz w:val="22"/>
          <w:szCs w:val="22"/>
        </w:rPr>
        <w:t>(113, 'Boys shades', 'Accessories', 'Sunglasses', 999, 'pink', 'Select a Designer', 'medium', 'Puma', '', 'image/603.jpg'),</w:t>
      </w:r>
    </w:p>
    <w:p w:rsidR="001441D4" w:rsidRPr="001441D4" w:rsidRDefault="001441D4" w:rsidP="001441D4">
      <w:pPr>
        <w:spacing w:line="360" w:lineRule="auto"/>
        <w:jc w:val="both"/>
        <w:rPr>
          <w:sz w:val="22"/>
          <w:szCs w:val="22"/>
        </w:rPr>
      </w:pPr>
      <w:r w:rsidRPr="001441D4">
        <w:rPr>
          <w:sz w:val="22"/>
          <w:szCs w:val="22"/>
        </w:rPr>
        <w:t>(114, 'Boys shades', 'Accessories', 'Sunglasses', 999, 'browen', 'Select a Designer', 'medium', 'Puma', '', 'image/604.jpg'),</w:t>
      </w:r>
    </w:p>
    <w:p w:rsidR="001441D4" w:rsidRPr="001441D4" w:rsidRDefault="001441D4" w:rsidP="001441D4">
      <w:pPr>
        <w:spacing w:line="360" w:lineRule="auto"/>
        <w:jc w:val="both"/>
        <w:rPr>
          <w:sz w:val="22"/>
          <w:szCs w:val="22"/>
        </w:rPr>
      </w:pPr>
      <w:r w:rsidRPr="001441D4">
        <w:rPr>
          <w:sz w:val="22"/>
          <w:szCs w:val="22"/>
        </w:rPr>
        <w:t>(115, 'Boys shades', 'Accessories', 'Sunglasses', 999, 'black', 'Select a Designer', 'medium', 'Puma', '', 'image/605.jpg'),</w:t>
      </w:r>
    </w:p>
    <w:p w:rsidR="001441D4" w:rsidRPr="001441D4" w:rsidRDefault="001441D4" w:rsidP="001441D4">
      <w:pPr>
        <w:spacing w:line="360" w:lineRule="auto"/>
        <w:jc w:val="both"/>
        <w:rPr>
          <w:sz w:val="22"/>
          <w:szCs w:val="22"/>
        </w:rPr>
      </w:pPr>
      <w:r w:rsidRPr="001441D4">
        <w:rPr>
          <w:sz w:val="22"/>
          <w:szCs w:val="22"/>
        </w:rPr>
        <w:t>(116, 'Hmt-mens-watches', 'Accessories', 'WATCHES', 1799, 'black', 'Select a Designer', 'medium', 'reebok', '', 'image/700.JPG'),</w:t>
      </w:r>
    </w:p>
    <w:p w:rsidR="001441D4" w:rsidRPr="001441D4" w:rsidRDefault="001441D4" w:rsidP="001441D4">
      <w:pPr>
        <w:spacing w:line="360" w:lineRule="auto"/>
        <w:jc w:val="both"/>
        <w:rPr>
          <w:sz w:val="22"/>
          <w:szCs w:val="22"/>
        </w:rPr>
      </w:pPr>
      <w:r w:rsidRPr="001441D4">
        <w:rPr>
          <w:sz w:val="22"/>
          <w:szCs w:val="22"/>
        </w:rPr>
        <w:t>(117, 'Hmt-mens-watches', 'Accessories', 'Watches', 1799, 'blue', 'Select a Designer', 'medium', 'Select a Brand', '', 'image/701.jpg'),</w:t>
      </w:r>
    </w:p>
    <w:p w:rsidR="001441D4" w:rsidRPr="001441D4" w:rsidRDefault="001441D4" w:rsidP="001441D4">
      <w:pPr>
        <w:spacing w:line="360" w:lineRule="auto"/>
        <w:jc w:val="both"/>
        <w:rPr>
          <w:sz w:val="22"/>
          <w:szCs w:val="22"/>
        </w:rPr>
      </w:pPr>
      <w:r w:rsidRPr="001441D4">
        <w:rPr>
          <w:sz w:val="22"/>
          <w:szCs w:val="22"/>
        </w:rPr>
        <w:t>(118, 'Hmt-ment-watches', 'Accessories', 'Watches', 1799, 'black', 'Select a Designer', 'medium', 'Select a Brand', '', 'image/707.JPG'),</w:t>
      </w:r>
    </w:p>
    <w:p w:rsidR="001441D4" w:rsidRPr="001441D4" w:rsidRDefault="001441D4" w:rsidP="001441D4">
      <w:pPr>
        <w:spacing w:line="360" w:lineRule="auto"/>
        <w:jc w:val="both"/>
        <w:rPr>
          <w:sz w:val="22"/>
          <w:szCs w:val="22"/>
        </w:rPr>
      </w:pPr>
      <w:r w:rsidRPr="001441D4">
        <w:rPr>
          <w:sz w:val="22"/>
          <w:szCs w:val="22"/>
        </w:rPr>
        <w:t>(119, 'puma-mens-watchs', 'Accessories', 'Watches', 2099, 'black-mid-blue', 'Select a Designer', 'larger', 'Puma', '', 'image/708.jpg'),</w:t>
      </w:r>
    </w:p>
    <w:p w:rsidR="001441D4" w:rsidRPr="001441D4" w:rsidRDefault="001441D4" w:rsidP="001441D4">
      <w:pPr>
        <w:spacing w:line="360" w:lineRule="auto"/>
        <w:jc w:val="both"/>
        <w:rPr>
          <w:sz w:val="22"/>
          <w:szCs w:val="22"/>
        </w:rPr>
      </w:pPr>
      <w:r w:rsidRPr="001441D4">
        <w:rPr>
          <w:sz w:val="22"/>
          <w:szCs w:val="22"/>
        </w:rPr>
        <w:t>(120, 'puma-mens-watches', 'Accessories', 'Watches', 2099, 'black-mid-red', 'Select a Designer', 'larger', 'Puma', '', 'image/711.jpg'),</w:t>
      </w:r>
    </w:p>
    <w:p w:rsidR="001441D4" w:rsidRPr="001441D4" w:rsidRDefault="001441D4" w:rsidP="001441D4">
      <w:pPr>
        <w:spacing w:line="360" w:lineRule="auto"/>
        <w:jc w:val="both"/>
        <w:rPr>
          <w:sz w:val="22"/>
          <w:szCs w:val="22"/>
        </w:rPr>
      </w:pPr>
      <w:r w:rsidRPr="001441D4">
        <w:rPr>
          <w:sz w:val="22"/>
          <w:szCs w:val="22"/>
        </w:rPr>
        <w:t>(121, 'puma-mens-watches', 'Accessories', 'Watches', 2099, 'grey', 'Select a Designer', 'larger', 'Puma', '', 'image/713.jpg'),</w:t>
      </w:r>
    </w:p>
    <w:p w:rsidR="001441D4" w:rsidRPr="001441D4" w:rsidRDefault="001441D4" w:rsidP="001441D4">
      <w:pPr>
        <w:spacing w:line="360" w:lineRule="auto"/>
        <w:jc w:val="both"/>
        <w:rPr>
          <w:sz w:val="22"/>
          <w:szCs w:val="22"/>
        </w:rPr>
      </w:pPr>
      <w:r w:rsidRPr="001441D4">
        <w:rPr>
          <w:sz w:val="22"/>
          <w:szCs w:val="22"/>
        </w:rPr>
        <w:t>(122, 'Women-watches', 'Accessories', 'Watches', 1899, 'black-pink', 'Select a Designer', 'medium', 'Puma', '', 'image/720.jpg'),</w:t>
      </w:r>
    </w:p>
    <w:p w:rsidR="001441D4" w:rsidRPr="001441D4" w:rsidRDefault="001441D4" w:rsidP="001441D4">
      <w:pPr>
        <w:spacing w:line="360" w:lineRule="auto"/>
        <w:jc w:val="both"/>
        <w:rPr>
          <w:sz w:val="22"/>
          <w:szCs w:val="22"/>
        </w:rPr>
      </w:pPr>
      <w:r w:rsidRPr="001441D4">
        <w:rPr>
          <w:sz w:val="22"/>
          <w:szCs w:val="22"/>
        </w:rPr>
        <w:t>(123, 'Women-red-watches', 'Accessories', 'Watches', 1899, 'red', 'Select a Designer', 'medium', 'Select a Brand', '', 'image/721.jpg'),</w:t>
      </w:r>
    </w:p>
    <w:p w:rsidR="001441D4" w:rsidRPr="001441D4" w:rsidRDefault="001441D4" w:rsidP="001441D4">
      <w:pPr>
        <w:spacing w:line="360" w:lineRule="auto"/>
        <w:jc w:val="both"/>
        <w:rPr>
          <w:sz w:val="22"/>
          <w:szCs w:val="22"/>
        </w:rPr>
      </w:pPr>
      <w:r w:rsidRPr="001441D4">
        <w:rPr>
          <w:sz w:val="22"/>
          <w:szCs w:val="22"/>
        </w:rPr>
        <w:t>(124, 'Women-watches', 'Accessories', 'Watches', 1899, '', 'Select a Designer', 'medium', 'Select a Brand', '', 'image/722.jpg'),</w:t>
      </w:r>
    </w:p>
    <w:p w:rsidR="001441D4" w:rsidRPr="001441D4" w:rsidRDefault="001441D4" w:rsidP="001441D4">
      <w:pPr>
        <w:spacing w:line="360" w:lineRule="auto"/>
        <w:jc w:val="both"/>
        <w:rPr>
          <w:sz w:val="22"/>
          <w:szCs w:val="22"/>
        </w:rPr>
      </w:pPr>
      <w:r w:rsidRPr="001441D4">
        <w:rPr>
          <w:sz w:val="22"/>
          <w:szCs w:val="22"/>
        </w:rPr>
        <w:t>(125, 'Women-watches', 'Accessories', 'Watches', 1899, '', 'Select a Designer', 'medium', 'Select a Brand', '', 'image/723.jpg'),</w:t>
      </w:r>
    </w:p>
    <w:p w:rsidR="001441D4" w:rsidRPr="001441D4" w:rsidRDefault="001441D4" w:rsidP="001441D4">
      <w:pPr>
        <w:spacing w:line="360" w:lineRule="auto"/>
        <w:jc w:val="both"/>
        <w:rPr>
          <w:sz w:val="22"/>
          <w:szCs w:val="22"/>
        </w:rPr>
      </w:pPr>
      <w:r w:rsidRPr="001441D4">
        <w:rPr>
          <w:sz w:val="22"/>
          <w:szCs w:val="22"/>
        </w:rPr>
        <w:t>(126, 'Women-silver-watches', 'Accessories', 'Watches', 1899, '', 'Select a Designer', 'medium', 'Select a Brand', '', 'image/724.jpg'),</w:t>
      </w:r>
    </w:p>
    <w:p w:rsidR="001441D4" w:rsidRPr="001441D4" w:rsidRDefault="001441D4" w:rsidP="001441D4">
      <w:pPr>
        <w:spacing w:line="360" w:lineRule="auto"/>
        <w:jc w:val="both"/>
        <w:rPr>
          <w:sz w:val="22"/>
          <w:szCs w:val="22"/>
        </w:rPr>
      </w:pPr>
      <w:r w:rsidRPr="001441D4">
        <w:rPr>
          <w:sz w:val="22"/>
          <w:szCs w:val="22"/>
        </w:rPr>
        <w:lastRenderedPageBreak/>
        <w:t>(127, 'Women-watches', 'Accessories', 'Watches', 1699, 'golden', 'Select a Designer', 'medium', 'Select a Brand', '', 'image/725.jpg'),</w:t>
      </w:r>
    </w:p>
    <w:p w:rsidR="001441D4" w:rsidRPr="001441D4" w:rsidRDefault="001441D4" w:rsidP="001441D4">
      <w:pPr>
        <w:spacing w:line="360" w:lineRule="auto"/>
        <w:jc w:val="both"/>
        <w:rPr>
          <w:sz w:val="22"/>
          <w:szCs w:val="22"/>
        </w:rPr>
      </w:pPr>
      <w:r w:rsidRPr="001441D4">
        <w:rPr>
          <w:sz w:val="22"/>
          <w:szCs w:val="22"/>
        </w:rPr>
        <w:t>(128, 'women-banana clip', 'Accessories', 'Hair accessories', 30, 'black', 'Select a Designer', '', 'Artistry', '', 'image/730.jpg'),</w:t>
      </w:r>
    </w:p>
    <w:p w:rsidR="001441D4" w:rsidRPr="001441D4" w:rsidRDefault="001441D4" w:rsidP="001441D4">
      <w:pPr>
        <w:spacing w:line="360" w:lineRule="auto"/>
        <w:jc w:val="both"/>
        <w:rPr>
          <w:sz w:val="22"/>
          <w:szCs w:val="22"/>
        </w:rPr>
      </w:pPr>
      <w:r w:rsidRPr="001441D4">
        <w:rPr>
          <w:sz w:val="22"/>
          <w:szCs w:val="22"/>
        </w:rPr>
        <w:t>(129, 'women-banana clip', 'Accessories', 'Hair accessories', 30, 'double shade', 'Select a Designer', '', 'Artistry', '', 'image/731.jpg'),</w:t>
      </w:r>
    </w:p>
    <w:p w:rsidR="001441D4" w:rsidRPr="001441D4" w:rsidRDefault="001441D4" w:rsidP="001441D4">
      <w:pPr>
        <w:spacing w:line="360" w:lineRule="auto"/>
        <w:jc w:val="both"/>
        <w:rPr>
          <w:sz w:val="22"/>
          <w:szCs w:val="22"/>
        </w:rPr>
      </w:pPr>
      <w:r w:rsidRPr="001441D4">
        <w:rPr>
          <w:sz w:val="22"/>
          <w:szCs w:val="22"/>
        </w:rPr>
        <w:t>(130, 'women-banana clip', 'Accessories', 'Hair accessories', 30, 'orange', 'Select a Designer', '', 'Artistry', '', 'image/738.jpg'),</w:t>
      </w:r>
    </w:p>
    <w:p w:rsidR="001441D4" w:rsidRPr="001441D4" w:rsidRDefault="001441D4" w:rsidP="001441D4">
      <w:pPr>
        <w:spacing w:line="360" w:lineRule="auto"/>
        <w:jc w:val="both"/>
        <w:rPr>
          <w:sz w:val="22"/>
          <w:szCs w:val="22"/>
        </w:rPr>
      </w:pPr>
      <w:r w:rsidRPr="001441D4">
        <w:rPr>
          <w:sz w:val="22"/>
          <w:szCs w:val="22"/>
        </w:rPr>
        <w:t>(131, 'women-Hair-pins', 'Accessories', 'Hair accessories', 20, 'sky blue', 'Select a Designer', '', 'Artistry', '', 'image/740.jpg'),</w:t>
      </w:r>
    </w:p>
    <w:p w:rsidR="001441D4" w:rsidRPr="001441D4" w:rsidRDefault="001441D4" w:rsidP="001441D4">
      <w:pPr>
        <w:spacing w:line="360" w:lineRule="auto"/>
        <w:jc w:val="both"/>
        <w:rPr>
          <w:sz w:val="22"/>
          <w:szCs w:val="22"/>
        </w:rPr>
      </w:pPr>
      <w:r w:rsidRPr="001441D4">
        <w:rPr>
          <w:sz w:val="22"/>
          <w:szCs w:val="22"/>
        </w:rPr>
        <w:t>(132, 'women-Hair-pins', 'Accessories', 'Hair accessories', 50, 'multi color', 'Select a Designer', '', 'Artistry', '', 'image/741.jpg'),</w:t>
      </w:r>
    </w:p>
    <w:p w:rsidR="001441D4" w:rsidRPr="001441D4" w:rsidRDefault="001441D4" w:rsidP="001441D4">
      <w:pPr>
        <w:spacing w:line="360" w:lineRule="auto"/>
        <w:jc w:val="both"/>
        <w:rPr>
          <w:sz w:val="22"/>
          <w:szCs w:val="22"/>
        </w:rPr>
      </w:pPr>
      <w:r w:rsidRPr="001441D4">
        <w:rPr>
          <w:sz w:val="22"/>
          <w:szCs w:val="22"/>
        </w:rPr>
        <w:t>(133, 'women-Hair-pins', 'Accessories', 'Hair accessories', 40, 'black', 'Select a Designer', '', 'Artistry', '', 'image/745.jpg'),</w:t>
      </w:r>
    </w:p>
    <w:p w:rsidR="001441D4" w:rsidRPr="001441D4" w:rsidRDefault="001441D4" w:rsidP="001441D4">
      <w:pPr>
        <w:spacing w:line="360" w:lineRule="auto"/>
        <w:jc w:val="both"/>
        <w:rPr>
          <w:sz w:val="22"/>
          <w:szCs w:val="22"/>
        </w:rPr>
      </w:pPr>
      <w:r w:rsidRPr="001441D4">
        <w:rPr>
          <w:sz w:val="22"/>
          <w:szCs w:val="22"/>
        </w:rPr>
        <w:t>(134, 'women-hair-Bands', 'Accessories', 'Hair accessories', 100, 'multi color', 'Select a Designer', '', 'Artistry', '', 'image/746.jpg'),</w:t>
      </w:r>
    </w:p>
    <w:p w:rsidR="001441D4" w:rsidRPr="001441D4" w:rsidRDefault="001441D4" w:rsidP="001441D4">
      <w:pPr>
        <w:spacing w:line="360" w:lineRule="auto"/>
        <w:jc w:val="both"/>
        <w:rPr>
          <w:sz w:val="22"/>
          <w:szCs w:val="22"/>
        </w:rPr>
      </w:pPr>
      <w:r w:rsidRPr="001441D4">
        <w:rPr>
          <w:sz w:val="22"/>
          <w:szCs w:val="22"/>
        </w:rPr>
        <w:t>(135, 'Women-Hair Bands', 'Accessories', 'Hair accessories', 20, '', 'Select a Designer', '', 'Artistry', '', 'image/750.jpg'),</w:t>
      </w:r>
    </w:p>
    <w:p w:rsidR="001441D4" w:rsidRPr="001441D4" w:rsidRDefault="001441D4" w:rsidP="001441D4">
      <w:pPr>
        <w:spacing w:line="360" w:lineRule="auto"/>
        <w:jc w:val="both"/>
        <w:rPr>
          <w:sz w:val="22"/>
          <w:szCs w:val="22"/>
        </w:rPr>
      </w:pPr>
      <w:r w:rsidRPr="001441D4">
        <w:rPr>
          <w:sz w:val="22"/>
          <w:szCs w:val="22"/>
        </w:rPr>
        <w:t>(136, 'Women-Hair Bands', 'Accessories', 'Hair accessories', 20, 'black', 'Select a Designer', '', 'Artistry', '', 'image/751.jpg'),</w:t>
      </w:r>
    </w:p>
    <w:p w:rsidR="001441D4" w:rsidRPr="001441D4" w:rsidRDefault="001441D4" w:rsidP="001441D4">
      <w:pPr>
        <w:spacing w:line="360" w:lineRule="auto"/>
        <w:jc w:val="both"/>
        <w:rPr>
          <w:sz w:val="22"/>
          <w:szCs w:val="22"/>
        </w:rPr>
      </w:pPr>
      <w:r w:rsidRPr="001441D4">
        <w:rPr>
          <w:sz w:val="22"/>
          <w:szCs w:val="22"/>
        </w:rPr>
        <w:t>(137, 'Women Hair Elestic', 'Accessories', 'Hair accessories', 50, 'multi color', 'Select a Designer', '', 'Select a Brand', '', 'image/754.jpg'),</w:t>
      </w:r>
    </w:p>
    <w:p w:rsidR="001441D4" w:rsidRPr="001441D4" w:rsidRDefault="001441D4" w:rsidP="001441D4">
      <w:pPr>
        <w:spacing w:line="360" w:lineRule="auto"/>
        <w:jc w:val="both"/>
        <w:rPr>
          <w:sz w:val="22"/>
          <w:szCs w:val="22"/>
        </w:rPr>
      </w:pPr>
      <w:r w:rsidRPr="001441D4">
        <w:rPr>
          <w:sz w:val="22"/>
          <w:szCs w:val="22"/>
        </w:rPr>
        <w:t>(138, 'Women Hair Elestic', 'Accessories', 'Hair accessories', 50, 'multi color', 'Select a Designer', '', 'Artistry', '', 'image/755.jpg'),</w:t>
      </w:r>
    </w:p>
    <w:p w:rsidR="001441D4" w:rsidRPr="001441D4" w:rsidRDefault="001441D4" w:rsidP="001441D4">
      <w:pPr>
        <w:spacing w:line="360" w:lineRule="auto"/>
        <w:jc w:val="both"/>
        <w:rPr>
          <w:sz w:val="22"/>
          <w:szCs w:val="22"/>
        </w:rPr>
      </w:pPr>
      <w:r w:rsidRPr="001441D4">
        <w:rPr>
          <w:sz w:val="22"/>
          <w:szCs w:val="22"/>
        </w:rPr>
        <w:t>(139, 'Women Hair Elestic', 'Accessories', 'Hair accessories', 50, 'multi color', 'Select a Designer', '', 'Artistry', '', 'image/756.jpg'),</w:t>
      </w:r>
    </w:p>
    <w:p w:rsidR="001441D4" w:rsidRPr="001441D4" w:rsidRDefault="001441D4" w:rsidP="001441D4">
      <w:pPr>
        <w:spacing w:line="360" w:lineRule="auto"/>
        <w:jc w:val="both"/>
        <w:rPr>
          <w:sz w:val="22"/>
          <w:szCs w:val="22"/>
        </w:rPr>
      </w:pPr>
      <w:r w:rsidRPr="001441D4">
        <w:rPr>
          <w:sz w:val="22"/>
          <w:szCs w:val="22"/>
        </w:rPr>
        <w:t>(140, 'women-hair-bands', 'Accessories', 'Other', 40, 'white', 'Select a Designer', '', 'Artistry', '', 'image/780.jpg'),</w:t>
      </w:r>
    </w:p>
    <w:p w:rsidR="001441D4" w:rsidRPr="001441D4" w:rsidRDefault="001441D4" w:rsidP="001441D4">
      <w:pPr>
        <w:spacing w:line="360" w:lineRule="auto"/>
        <w:jc w:val="both"/>
        <w:rPr>
          <w:sz w:val="22"/>
          <w:szCs w:val="22"/>
        </w:rPr>
      </w:pPr>
      <w:r w:rsidRPr="001441D4">
        <w:rPr>
          <w:sz w:val="22"/>
          <w:szCs w:val="22"/>
        </w:rPr>
        <w:t>(141, 'women-Hair clip', 'Accessories', 'Other', 70, 'pin', 'Select a Designer', '', 'Artistry', '', 'image/782.jpg'),</w:t>
      </w:r>
    </w:p>
    <w:p w:rsidR="001441D4" w:rsidRPr="001441D4" w:rsidRDefault="001441D4" w:rsidP="001441D4">
      <w:pPr>
        <w:spacing w:line="360" w:lineRule="auto"/>
        <w:jc w:val="both"/>
        <w:rPr>
          <w:sz w:val="22"/>
          <w:szCs w:val="22"/>
        </w:rPr>
      </w:pPr>
      <w:r w:rsidRPr="001441D4">
        <w:rPr>
          <w:sz w:val="22"/>
          <w:szCs w:val="22"/>
        </w:rPr>
        <w:t>(142, 'women-hair-bands', 'Accessories', 'Other', 150, 'multi color', 'Select a Designer', '', 'Artistry', '', 'image/784.jpg'),</w:t>
      </w:r>
    </w:p>
    <w:p w:rsidR="001441D4" w:rsidRPr="001441D4" w:rsidRDefault="001441D4" w:rsidP="001441D4">
      <w:pPr>
        <w:spacing w:line="360" w:lineRule="auto"/>
        <w:jc w:val="both"/>
        <w:rPr>
          <w:sz w:val="22"/>
          <w:szCs w:val="22"/>
        </w:rPr>
      </w:pPr>
      <w:r w:rsidRPr="001441D4">
        <w:rPr>
          <w:sz w:val="22"/>
          <w:szCs w:val="22"/>
        </w:rPr>
        <w:lastRenderedPageBreak/>
        <w:t>(143, 'Women Hair clutches', 'Accessories', 'Other', 150, 'multi color', 'Select a Designer', '', 'Artistry', '', 'image/785.jpg'),</w:t>
      </w:r>
    </w:p>
    <w:p w:rsidR="001441D4" w:rsidRPr="001441D4" w:rsidRDefault="001441D4" w:rsidP="001441D4">
      <w:pPr>
        <w:spacing w:line="360" w:lineRule="auto"/>
        <w:jc w:val="both"/>
        <w:rPr>
          <w:sz w:val="22"/>
          <w:szCs w:val="22"/>
        </w:rPr>
      </w:pPr>
      <w:r w:rsidRPr="001441D4">
        <w:rPr>
          <w:sz w:val="22"/>
          <w:szCs w:val="22"/>
        </w:rPr>
        <w:t>(144, 'women-hair-bands', 'Accessories', 'Other', 200, 'multi color', 'Select a Designer', '', 'Artistry', '', 'image/786.jpg'),</w:t>
      </w:r>
    </w:p>
    <w:p w:rsidR="001441D4" w:rsidRPr="001441D4" w:rsidRDefault="001441D4" w:rsidP="001441D4">
      <w:pPr>
        <w:spacing w:line="360" w:lineRule="auto"/>
        <w:jc w:val="both"/>
        <w:rPr>
          <w:sz w:val="22"/>
          <w:szCs w:val="22"/>
        </w:rPr>
      </w:pPr>
      <w:r w:rsidRPr="001441D4">
        <w:rPr>
          <w:sz w:val="22"/>
          <w:szCs w:val="22"/>
        </w:rPr>
        <w:t>(145, 'Women Hair Elestic', 'Accessories', 'Other', 50, 'multi color', 'Select a Designer', '', 'Artistry', '', 'image/783.jpg'),</w:t>
      </w:r>
    </w:p>
    <w:p w:rsidR="001441D4" w:rsidRPr="001441D4" w:rsidRDefault="001441D4" w:rsidP="001441D4">
      <w:pPr>
        <w:spacing w:line="360" w:lineRule="auto"/>
        <w:jc w:val="both"/>
        <w:rPr>
          <w:sz w:val="22"/>
          <w:szCs w:val="22"/>
        </w:rPr>
      </w:pPr>
      <w:r w:rsidRPr="001441D4">
        <w:rPr>
          <w:sz w:val="22"/>
          <w:szCs w:val="22"/>
        </w:rPr>
        <w:t>(149, 'Casual-men-shirts', 'Men', 'Shirts', 599, 'blue', 'Anamika Khanna', 'larger', 'United color &amp; benetton', '', 'image/311.jpg'),</w:t>
      </w:r>
    </w:p>
    <w:p w:rsidR="001441D4" w:rsidRPr="001441D4" w:rsidRDefault="001441D4" w:rsidP="001441D4">
      <w:pPr>
        <w:spacing w:line="360" w:lineRule="auto"/>
        <w:jc w:val="both"/>
        <w:rPr>
          <w:sz w:val="22"/>
          <w:szCs w:val="22"/>
        </w:rPr>
      </w:pPr>
      <w:r w:rsidRPr="001441D4">
        <w:rPr>
          <w:sz w:val="22"/>
          <w:szCs w:val="22"/>
        </w:rPr>
        <w:t>(151, 'Casual-men-shirts', 'Men', 'Shirts', 599, 'blue-checks-lines', 'Anamika Khanna', 'larger', 'United color &amp; benetton', '', 'image/314.jpg'),</w:t>
      </w:r>
    </w:p>
    <w:p w:rsidR="001441D4" w:rsidRPr="001441D4" w:rsidRDefault="001441D4" w:rsidP="001441D4">
      <w:pPr>
        <w:spacing w:line="360" w:lineRule="auto"/>
        <w:jc w:val="both"/>
        <w:rPr>
          <w:sz w:val="22"/>
          <w:szCs w:val="22"/>
        </w:rPr>
      </w:pPr>
      <w:r w:rsidRPr="001441D4">
        <w:rPr>
          <w:sz w:val="22"/>
          <w:szCs w:val="22"/>
        </w:rPr>
        <w:t>(158, 'Kittens- shoes', 'Kids', 'kids shoes', 399, 'black', 'Sonia jetley', 'small', 'Select a Brand', '', 'image/540.jpg'),</w:t>
      </w:r>
    </w:p>
    <w:p w:rsidR="001441D4" w:rsidRPr="001441D4" w:rsidRDefault="001441D4" w:rsidP="001441D4">
      <w:pPr>
        <w:spacing w:line="360" w:lineRule="auto"/>
        <w:jc w:val="both"/>
        <w:rPr>
          <w:sz w:val="22"/>
          <w:szCs w:val="22"/>
        </w:rPr>
      </w:pPr>
      <w:r w:rsidRPr="001441D4">
        <w:rPr>
          <w:sz w:val="22"/>
          <w:szCs w:val="22"/>
        </w:rPr>
        <w:t>(159, 'Kittens- shoes', 'Kids', 'kids shoes', 399, 'sky blue', 'Abhijeet khanna', 'small', 'reebok', '', 'image/541.jpg'),</w:t>
      </w:r>
    </w:p>
    <w:p w:rsidR="001441D4" w:rsidRPr="001441D4" w:rsidRDefault="001441D4" w:rsidP="001441D4">
      <w:pPr>
        <w:spacing w:line="360" w:lineRule="auto"/>
        <w:jc w:val="both"/>
        <w:rPr>
          <w:sz w:val="22"/>
          <w:szCs w:val="22"/>
        </w:rPr>
      </w:pPr>
      <w:r w:rsidRPr="001441D4">
        <w:rPr>
          <w:sz w:val="22"/>
          <w:szCs w:val="22"/>
        </w:rPr>
        <w:t>(160, 'Kittens-shoes', 'Kids', 'kids shoes', 399, 'black', 'Abhijeet khanna', 'small', 'reebok', '', 'image/543.jpg'),</w:t>
      </w:r>
    </w:p>
    <w:p w:rsidR="001441D4" w:rsidRPr="001441D4" w:rsidRDefault="001441D4" w:rsidP="001441D4">
      <w:pPr>
        <w:spacing w:line="360" w:lineRule="auto"/>
        <w:jc w:val="both"/>
        <w:rPr>
          <w:sz w:val="22"/>
          <w:szCs w:val="22"/>
        </w:rPr>
      </w:pPr>
      <w:r w:rsidRPr="001441D4">
        <w:rPr>
          <w:sz w:val="22"/>
          <w:szCs w:val="22"/>
        </w:rPr>
        <w:t>(161, 'scooby-sandals', 'Kids', 'kids shoes', 399, 'pink', 'Sonia jetley', 'small', 'Adidas', '', 'image/544.jpg'),</w:t>
      </w:r>
    </w:p>
    <w:p w:rsidR="001441D4" w:rsidRPr="001441D4" w:rsidRDefault="001441D4" w:rsidP="001441D4">
      <w:pPr>
        <w:spacing w:line="360" w:lineRule="auto"/>
        <w:jc w:val="both"/>
        <w:rPr>
          <w:sz w:val="22"/>
          <w:szCs w:val="22"/>
        </w:rPr>
      </w:pPr>
      <w:r w:rsidRPr="001441D4">
        <w:rPr>
          <w:sz w:val="22"/>
          <w:szCs w:val="22"/>
        </w:rPr>
        <w:t>(162, 'scooby-sandals', 'Kids', 'kids shoes', 299, 'blue', 'Abhijeet khanna', 'small', 'reebok', '', 'image/546.jpg'),</w:t>
      </w:r>
    </w:p>
    <w:p w:rsidR="001441D4" w:rsidRPr="001441D4" w:rsidRDefault="001441D4" w:rsidP="001441D4">
      <w:pPr>
        <w:spacing w:line="360" w:lineRule="auto"/>
        <w:jc w:val="both"/>
        <w:rPr>
          <w:sz w:val="22"/>
          <w:szCs w:val="22"/>
        </w:rPr>
      </w:pPr>
      <w:r w:rsidRPr="001441D4">
        <w:rPr>
          <w:sz w:val="22"/>
          <w:szCs w:val="22"/>
        </w:rPr>
        <w:t>(163, 'scooby-sandals', 'Kids', 'kids shoes', 299, 'black', 'Select a Designer', 'small', 'reebok', '', 'image/542.jpg'),</w:t>
      </w:r>
    </w:p>
    <w:p w:rsidR="001441D4" w:rsidRPr="001441D4" w:rsidRDefault="001441D4" w:rsidP="001441D4">
      <w:pPr>
        <w:spacing w:line="360" w:lineRule="auto"/>
        <w:jc w:val="both"/>
        <w:rPr>
          <w:sz w:val="22"/>
          <w:szCs w:val="22"/>
        </w:rPr>
      </w:pPr>
      <w:r w:rsidRPr="001441D4">
        <w:rPr>
          <w:sz w:val="22"/>
          <w:szCs w:val="22"/>
        </w:rPr>
        <w:t>(164, 'Kittens-red- shoes', 'Kids', 'kids shoes', 399, 'red', 'Abhijeet khanna', 'small', 'Adidas', '', 'image/552.jpg'),</w:t>
      </w:r>
    </w:p>
    <w:p w:rsidR="001441D4" w:rsidRPr="001441D4" w:rsidRDefault="001441D4" w:rsidP="001441D4">
      <w:pPr>
        <w:spacing w:line="360" w:lineRule="auto"/>
        <w:jc w:val="both"/>
        <w:rPr>
          <w:sz w:val="22"/>
          <w:szCs w:val="22"/>
        </w:rPr>
      </w:pPr>
      <w:r w:rsidRPr="001441D4">
        <w:rPr>
          <w:sz w:val="22"/>
          <w:szCs w:val="22"/>
        </w:rPr>
        <w:t>(165, 'Kittens-pink- shoes', 'Kids', 'kids shoes', 399, 'pink', 'Abhijeet khanna', 'small', 'Select a Brand', '', 'image/554.jpg'),</w:t>
      </w:r>
    </w:p>
    <w:p w:rsidR="001441D4" w:rsidRPr="001441D4" w:rsidRDefault="001441D4" w:rsidP="001441D4">
      <w:pPr>
        <w:spacing w:line="360" w:lineRule="auto"/>
        <w:jc w:val="both"/>
        <w:rPr>
          <w:sz w:val="22"/>
          <w:szCs w:val="22"/>
        </w:rPr>
      </w:pPr>
      <w:r w:rsidRPr="001441D4">
        <w:rPr>
          <w:sz w:val="22"/>
          <w:szCs w:val="22"/>
        </w:rPr>
        <w:t>(166, 'Kittens- shoes', 'Kids', 'kids shoes', 399, 'yellow', 'Abhijeet khanna', 'small', 'Adidas', '', 'image/553.jpg'),</w:t>
      </w:r>
    </w:p>
    <w:p w:rsidR="001441D4" w:rsidRPr="001441D4" w:rsidRDefault="001441D4" w:rsidP="001441D4">
      <w:pPr>
        <w:spacing w:line="360" w:lineRule="auto"/>
        <w:jc w:val="both"/>
        <w:rPr>
          <w:sz w:val="22"/>
          <w:szCs w:val="22"/>
        </w:rPr>
      </w:pPr>
      <w:r w:rsidRPr="001441D4">
        <w:rPr>
          <w:sz w:val="22"/>
          <w:szCs w:val="22"/>
        </w:rPr>
        <w:t>(173, ' shirts', 'Women', 'women shirts', 499, '', 'Select a Designer', '', 'United color &amp; benetton', '', 'image/470.jpg'),</w:t>
      </w:r>
    </w:p>
    <w:p w:rsidR="001441D4" w:rsidRPr="001441D4" w:rsidRDefault="001441D4" w:rsidP="001441D4">
      <w:pPr>
        <w:spacing w:line="360" w:lineRule="auto"/>
        <w:jc w:val="both"/>
        <w:rPr>
          <w:sz w:val="22"/>
          <w:szCs w:val="22"/>
        </w:rPr>
      </w:pPr>
      <w:r w:rsidRPr="001441D4">
        <w:rPr>
          <w:sz w:val="22"/>
          <w:szCs w:val="22"/>
        </w:rPr>
        <w:t>(174, 'shirts', 'Women', 'women shirts', 499, 'pink checks', 'Anamika Khanna', 'larger', 'United color &amp; benetton', '', 'image/471.jpg'),</w:t>
      </w:r>
    </w:p>
    <w:p w:rsidR="001441D4" w:rsidRPr="001441D4" w:rsidRDefault="001441D4" w:rsidP="001441D4">
      <w:pPr>
        <w:spacing w:line="360" w:lineRule="auto"/>
        <w:jc w:val="both"/>
        <w:rPr>
          <w:sz w:val="22"/>
          <w:szCs w:val="22"/>
        </w:rPr>
      </w:pPr>
      <w:r w:rsidRPr="001441D4">
        <w:rPr>
          <w:sz w:val="22"/>
          <w:szCs w:val="22"/>
        </w:rPr>
        <w:lastRenderedPageBreak/>
        <w:t>(175, 'shirts', 'Women', 'women shirts', 499, '', 'Manish arora', 'larger', 'United color &amp; benetton', '', 'image/472.jpg'),</w:t>
      </w:r>
    </w:p>
    <w:p w:rsidR="001441D4" w:rsidRPr="001441D4" w:rsidRDefault="001441D4" w:rsidP="001441D4">
      <w:pPr>
        <w:spacing w:line="360" w:lineRule="auto"/>
        <w:jc w:val="both"/>
        <w:rPr>
          <w:sz w:val="22"/>
          <w:szCs w:val="22"/>
        </w:rPr>
      </w:pPr>
      <w:r w:rsidRPr="001441D4">
        <w:rPr>
          <w:sz w:val="22"/>
          <w:szCs w:val="22"/>
        </w:rPr>
        <w:t>(176, 'T-shirt', 'Women', 'women t-shirts', 399, '', 'Select a Designer', 'medium', 'Select a Brand', '', 'image/440.jpg'),</w:t>
      </w:r>
    </w:p>
    <w:p w:rsidR="001441D4" w:rsidRPr="001441D4" w:rsidRDefault="001441D4" w:rsidP="001441D4">
      <w:pPr>
        <w:spacing w:line="360" w:lineRule="auto"/>
        <w:jc w:val="both"/>
        <w:rPr>
          <w:sz w:val="22"/>
          <w:szCs w:val="22"/>
        </w:rPr>
      </w:pPr>
      <w:r w:rsidRPr="001441D4">
        <w:rPr>
          <w:sz w:val="22"/>
          <w:szCs w:val="22"/>
        </w:rPr>
        <w:t>(177, 'T-shirt', 'Women', 'women t-shirts', 399, '', 'Select a Designer', '', 'United color &amp; benetton', '', 'image/431.jpg'),</w:t>
      </w:r>
    </w:p>
    <w:p w:rsidR="001441D4" w:rsidRPr="001441D4" w:rsidRDefault="001441D4" w:rsidP="001441D4">
      <w:pPr>
        <w:spacing w:line="360" w:lineRule="auto"/>
        <w:jc w:val="both"/>
        <w:rPr>
          <w:sz w:val="22"/>
          <w:szCs w:val="22"/>
        </w:rPr>
      </w:pPr>
      <w:r w:rsidRPr="001441D4">
        <w:rPr>
          <w:sz w:val="22"/>
          <w:szCs w:val="22"/>
        </w:rPr>
        <w:t>(178, 'T-shirt', 'Women', 'women t-shirts', 399, 'black', 'Select a Designer', '', 'United color &amp; benetton', '', 'image/440.jpg'),</w:t>
      </w:r>
    </w:p>
    <w:p w:rsidR="001441D4" w:rsidRPr="001441D4" w:rsidRDefault="001441D4" w:rsidP="001441D4">
      <w:pPr>
        <w:spacing w:line="360" w:lineRule="auto"/>
        <w:jc w:val="both"/>
        <w:rPr>
          <w:sz w:val="22"/>
          <w:szCs w:val="22"/>
        </w:rPr>
      </w:pPr>
      <w:r w:rsidRPr="001441D4">
        <w:rPr>
          <w:sz w:val="22"/>
          <w:szCs w:val="22"/>
        </w:rPr>
        <w:t>(179, 'T-shirt', 'Women', 'women t-shirts', 499, '', 'Select a Designer', 'larger', 'reebok', '', 'image/433.jpg'),</w:t>
      </w:r>
    </w:p>
    <w:p w:rsidR="001441D4" w:rsidRPr="001441D4" w:rsidRDefault="001441D4" w:rsidP="001441D4">
      <w:pPr>
        <w:spacing w:line="360" w:lineRule="auto"/>
        <w:jc w:val="both"/>
        <w:rPr>
          <w:sz w:val="22"/>
          <w:szCs w:val="22"/>
        </w:rPr>
      </w:pPr>
      <w:r w:rsidRPr="001441D4">
        <w:rPr>
          <w:sz w:val="22"/>
          <w:szCs w:val="22"/>
        </w:rPr>
        <w:t>(180, 'T-shirt', 'Women', 'women t-shirts', 499, '', 'Anamika Khanna', 'larger', 'reebok', '', 'image/434.jpg'),</w:t>
      </w:r>
    </w:p>
    <w:p w:rsidR="001441D4" w:rsidRPr="001441D4" w:rsidRDefault="001441D4" w:rsidP="001441D4">
      <w:pPr>
        <w:spacing w:line="360" w:lineRule="auto"/>
        <w:jc w:val="both"/>
        <w:rPr>
          <w:sz w:val="22"/>
          <w:szCs w:val="22"/>
        </w:rPr>
      </w:pPr>
      <w:r w:rsidRPr="001441D4">
        <w:rPr>
          <w:sz w:val="22"/>
          <w:szCs w:val="22"/>
        </w:rPr>
        <w:t>(181, 'T-shirt', 'Women', 'women t-shirts', 499, '', 'Manish arora', 'larger', 'reebok', '', 'image/435.jpg'),</w:t>
      </w:r>
    </w:p>
    <w:p w:rsidR="001441D4" w:rsidRPr="001441D4" w:rsidRDefault="001441D4" w:rsidP="001441D4">
      <w:pPr>
        <w:spacing w:line="360" w:lineRule="auto"/>
        <w:jc w:val="both"/>
        <w:rPr>
          <w:sz w:val="22"/>
          <w:szCs w:val="22"/>
        </w:rPr>
      </w:pPr>
      <w:r w:rsidRPr="001441D4">
        <w:rPr>
          <w:sz w:val="22"/>
          <w:szCs w:val="22"/>
        </w:rPr>
        <w:t>(185, 'T-shirt', 'Men', 'mens t shirts', 599, 'red', 'Manish arora', 'XL', 'United color &amp; benetton', '', 'image/303.jpg'),</w:t>
      </w:r>
    </w:p>
    <w:p w:rsidR="001441D4" w:rsidRPr="001441D4" w:rsidRDefault="001441D4" w:rsidP="001441D4">
      <w:pPr>
        <w:spacing w:line="360" w:lineRule="auto"/>
        <w:jc w:val="both"/>
        <w:rPr>
          <w:sz w:val="22"/>
          <w:szCs w:val="22"/>
        </w:rPr>
      </w:pPr>
      <w:r w:rsidRPr="001441D4">
        <w:rPr>
          <w:sz w:val="22"/>
          <w:szCs w:val="22"/>
        </w:rPr>
        <w:t>(189, 'mens sportswear', 'Men', 'Sportswear', 1500, 'black', 'Anamika Khanna', 'larger', 'NIKE', '', 'image/320.jpg'),</w:t>
      </w:r>
    </w:p>
    <w:p w:rsidR="001441D4" w:rsidRPr="001441D4" w:rsidRDefault="001441D4" w:rsidP="001441D4">
      <w:pPr>
        <w:spacing w:line="360" w:lineRule="auto"/>
        <w:jc w:val="both"/>
        <w:rPr>
          <w:sz w:val="22"/>
          <w:szCs w:val="22"/>
        </w:rPr>
      </w:pPr>
      <w:r w:rsidRPr="001441D4">
        <w:rPr>
          <w:sz w:val="22"/>
          <w:szCs w:val="22"/>
        </w:rPr>
        <w:t>(190, 'mens sportswear', 'Men', 'Sportswear', 1570, 'blue', 'rajdeep rawat', 'XL', 'reebok', '', 'image/322.jpg'),</w:t>
      </w:r>
    </w:p>
    <w:p w:rsidR="001441D4" w:rsidRPr="001441D4" w:rsidRDefault="001441D4" w:rsidP="001441D4">
      <w:pPr>
        <w:spacing w:line="360" w:lineRule="auto"/>
        <w:jc w:val="both"/>
        <w:rPr>
          <w:sz w:val="22"/>
          <w:szCs w:val="22"/>
        </w:rPr>
      </w:pPr>
      <w:r w:rsidRPr="001441D4">
        <w:rPr>
          <w:sz w:val="22"/>
          <w:szCs w:val="22"/>
        </w:rPr>
        <w:t>(191, 'mens sportswear', 'Men', 'Sportswear', 1588, 'white', 'rajdeep rawat', 'XL', 'reebok', '', 'image/323.jpg'),</w:t>
      </w:r>
    </w:p>
    <w:p w:rsidR="001441D4" w:rsidRPr="001441D4" w:rsidRDefault="001441D4" w:rsidP="001441D4">
      <w:pPr>
        <w:spacing w:line="360" w:lineRule="auto"/>
        <w:jc w:val="both"/>
        <w:rPr>
          <w:sz w:val="22"/>
          <w:szCs w:val="22"/>
        </w:rPr>
      </w:pPr>
      <w:r w:rsidRPr="001441D4">
        <w:rPr>
          <w:sz w:val="22"/>
          <w:szCs w:val="22"/>
        </w:rPr>
        <w:t>(192, 'mens sportswear', 'Men', 'Sportswear', 599, 'sky blue', 'Anamika Khanna', 'larger', 'puma', '', 'image/324.jpg'),</w:t>
      </w:r>
    </w:p>
    <w:p w:rsidR="001441D4" w:rsidRPr="001441D4" w:rsidRDefault="001441D4" w:rsidP="001441D4">
      <w:pPr>
        <w:spacing w:line="360" w:lineRule="auto"/>
        <w:jc w:val="both"/>
        <w:rPr>
          <w:sz w:val="22"/>
          <w:szCs w:val="22"/>
        </w:rPr>
      </w:pPr>
      <w:r w:rsidRPr="001441D4">
        <w:rPr>
          <w:sz w:val="22"/>
          <w:szCs w:val="22"/>
        </w:rPr>
        <w:t>(193, 'mens sportswear', 'Men', 'Sportswear', 599, 'black', 'Manish arora', 'XL', 'puma', '', 'image/325.jpg'),</w:t>
      </w:r>
    </w:p>
    <w:p w:rsidR="001441D4" w:rsidRPr="001441D4" w:rsidRDefault="001441D4" w:rsidP="001441D4">
      <w:pPr>
        <w:spacing w:line="360" w:lineRule="auto"/>
        <w:jc w:val="both"/>
        <w:rPr>
          <w:sz w:val="22"/>
          <w:szCs w:val="22"/>
        </w:rPr>
      </w:pPr>
      <w:r w:rsidRPr="001441D4">
        <w:rPr>
          <w:sz w:val="22"/>
          <w:szCs w:val="22"/>
        </w:rPr>
        <w:t>(194, 'mens sportswear', 'Men', 'Sportswear', 599, 'navy blue', 'Manish arora', 'XL', 'Adidas', '', 'image/326.jpg'),</w:t>
      </w:r>
    </w:p>
    <w:p w:rsidR="001441D4" w:rsidRPr="001441D4" w:rsidRDefault="001441D4" w:rsidP="001441D4">
      <w:pPr>
        <w:spacing w:line="360" w:lineRule="auto"/>
        <w:jc w:val="both"/>
        <w:rPr>
          <w:sz w:val="22"/>
          <w:szCs w:val="22"/>
        </w:rPr>
      </w:pPr>
      <w:r w:rsidRPr="001441D4">
        <w:rPr>
          <w:sz w:val="22"/>
          <w:szCs w:val="22"/>
        </w:rPr>
        <w:t>(195, 'mens slippers', 'Men', 'slippers', 799, 'green', 'Abhijeet khanna', 'larger', 'Nike', '', 'image/121.jpg'),</w:t>
      </w:r>
    </w:p>
    <w:p w:rsidR="001441D4" w:rsidRPr="001441D4" w:rsidRDefault="001441D4" w:rsidP="001441D4">
      <w:pPr>
        <w:spacing w:line="360" w:lineRule="auto"/>
        <w:jc w:val="both"/>
        <w:rPr>
          <w:sz w:val="22"/>
          <w:szCs w:val="22"/>
        </w:rPr>
      </w:pPr>
      <w:r w:rsidRPr="001441D4">
        <w:rPr>
          <w:sz w:val="22"/>
          <w:szCs w:val="22"/>
        </w:rPr>
        <w:t>(196, 'mens slippers', 'Men', 'slippers', 799, 'black', 'Abhijeet khanna', 'larger', 'NIKE', '', 'image/122.jpg'),</w:t>
      </w:r>
    </w:p>
    <w:p w:rsidR="001441D4" w:rsidRPr="001441D4" w:rsidRDefault="001441D4" w:rsidP="001441D4">
      <w:pPr>
        <w:spacing w:line="360" w:lineRule="auto"/>
        <w:jc w:val="both"/>
        <w:rPr>
          <w:sz w:val="22"/>
          <w:szCs w:val="22"/>
        </w:rPr>
      </w:pPr>
      <w:r w:rsidRPr="001441D4">
        <w:rPr>
          <w:sz w:val="22"/>
          <w:szCs w:val="22"/>
        </w:rPr>
        <w:t>(197, 'mens slippers', 'Men', 'slippers', 799, 'white', 'Abhijeet khanna', 'larger', 'NIKE', '', 'image/123.jpg'),</w:t>
      </w:r>
    </w:p>
    <w:p w:rsidR="001441D4" w:rsidRPr="001441D4" w:rsidRDefault="001441D4" w:rsidP="001441D4">
      <w:pPr>
        <w:spacing w:line="360" w:lineRule="auto"/>
        <w:jc w:val="both"/>
        <w:rPr>
          <w:sz w:val="22"/>
          <w:szCs w:val="22"/>
        </w:rPr>
      </w:pPr>
      <w:r w:rsidRPr="001441D4">
        <w:rPr>
          <w:sz w:val="22"/>
          <w:szCs w:val="22"/>
        </w:rPr>
        <w:t>(198, 'mens slippers', 'Men', 'slippers', 799, '', 'Abhijeet khanna', 'larger', 'NIKE', '', 'image/125.jpg'),</w:t>
      </w:r>
    </w:p>
    <w:p w:rsidR="001441D4" w:rsidRPr="001441D4" w:rsidRDefault="001441D4" w:rsidP="001441D4">
      <w:pPr>
        <w:spacing w:line="360" w:lineRule="auto"/>
        <w:jc w:val="both"/>
        <w:rPr>
          <w:sz w:val="22"/>
          <w:szCs w:val="22"/>
        </w:rPr>
      </w:pPr>
      <w:r w:rsidRPr="001441D4">
        <w:rPr>
          <w:sz w:val="22"/>
          <w:szCs w:val="22"/>
        </w:rPr>
        <w:lastRenderedPageBreak/>
        <w:t>(199, 'mens slippers', 'Men', 'slippers', 799, 'black', 'Abhijeet khanna', 'larger', 'Select a Brand', '', 'image/126.jpg'),</w:t>
      </w:r>
    </w:p>
    <w:p w:rsidR="001441D4" w:rsidRPr="001441D4" w:rsidRDefault="001441D4" w:rsidP="001441D4">
      <w:pPr>
        <w:spacing w:line="360" w:lineRule="auto"/>
        <w:jc w:val="both"/>
        <w:rPr>
          <w:sz w:val="22"/>
          <w:szCs w:val="22"/>
        </w:rPr>
      </w:pPr>
      <w:r w:rsidRPr="001441D4">
        <w:rPr>
          <w:sz w:val="22"/>
          <w:szCs w:val="22"/>
        </w:rPr>
        <w:t>(200, 'mens slippers', 'Men', 'slippers', 799, '', 'Abhijeet khanna', 'larger', 'Puma', '', 'image/124.jpg'),</w:t>
      </w:r>
    </w:p>
    <w:p w:rsidR="001441D4" w:rsidRPr="001441D4" w:rsidRDefault="001441D4" w:rsidP="001441D4">
      <w:pPr>
        <w:spacing w:line="360" w:lineRule="auto"/>
        <w:jc w:val="both"/>
        <w:rPr>
          <w:sz w:val="22"/>
          <w:szCs w:val="22"/>
        </w:rPr>
      </w:pPr>
      <w:r w:rsidRPr="001441D4">
        <w:rPr>
          <w:sz w:val="22"/>
          <w:szCs w:val="22"/>
        </w:rPr>
        <w:t>(201, 'formals shirts', 'Men', 'formals shirts', 599, 'light pink', 'Abhijeet khanna', 'larger', 'American Swan', '', 'image/200.jpg'),</w:t>
      </w:r>
    </w:p>
    <w:p w:rsidR="001441D4" w:rsidRPr="001441D4" w:rsidRDefault="001441D4" w:rsidP="001441D4">
      <w:pPr>
        <w:spacing w:line="360" w:lineRule="auto"/>
        <w:jc w:val="both"/>
        <w:rPr>
          <w:sz w:val="22"/>
          <w:szCs w:val="22"/>
        </w:rPr>
      </w:pPr>
      <w:r w:rsidRPr="001441D4">
        <w:rPr>
          <w:sz w:val="22"/>
          <w:szCs w:val="22"/>
        </w:rPr>
        <w:t>(202, 'formals shirts', 'Men', 'formals shirts', 599, 'black', 'Abhijeet khanna', 'larger', 'American Swan', '', 'image/201.jpg'),</w:t>
      </w:r>
    </w:p>
    <w:p w:rsidR="001441D4" w:rsidRPr="001441D4" w:rsidRDefault="001441D4" w:rsidP="001441D4">
      <w:pPr>
        <w:spacing w:line="360" w:lineRule="auto"/>
        <w:jc w:val="both"/>
        <w:rPr>
          <w:sz w:val="22"/>
          <w:szCs w:val="22"/>
        </w:rPr>
      </w:pPr>
      <w:r w:rsidRPr="001441D4">
        <w:rPr>
          <w:sz w:val="22"/>
          <w:szCs w:val="22"/>
        </w:rPr>
        <w:t>(203, 'formals shirts', 'Men', 'formals shirts', 599, 'blue', 'Abhijeet khanna', 'larger', 'American Swan', '', 'image/203.jpg'),</w:t>
      </w:r>
    </w:p>
    <w:p w:rsidR="001441D4" w:rsidRPr="001441D4" w:rsidRDefault="001441D4" w:rsidP="001441D4">
      <w:pPr>
        <w:spacing w:line="360" w:lineRule="auto"/>
        <w:jc w:val="both"/>
        <w:rPr>
          <w:sz w:val="22"/>
          <w:szCs w:val="22"/>
        </w:rPr>
      </w:pPr>
      <w:r w:rsidRPr="001441D4">
        <w:rPr>
          <w:sz w:val="22"/>
          <w:szCs w:val="22"/>
        </w:rPr>
        <w:t>(204, 'formals shirts', 'Men', 'formals shirts', 599, 'White-checks', 'Abhijeet khanna', 'larger', 'American Swan', '', 'image/205.jpg'),</w:t>
      </w:r>
    </w:p>
    <w:p w:rsidR="001441D4" w:rsidRPr="001441D4" w:rsidRDefault="001441D4" w:rsidP="001441D4">
      <w:pPr>
        <w:spacing w:line="360" w:lineRule="auto"/>
        <w:jc w:val="both"/>
        <w:rPr>
          <w:sz w:val="22"/>
          <w:szCs w:val="22"/>
        </w:rPr>
      </w:pPr>
      <w:r w:rsidRPr="001441D4">
        <w:rPr>
          <w:sz w:val="22"/>
          <w:szCs w:val="22"/>
        </w:rPr>
        <w:t>(205, 'formals shirts', 'Men', 'formals shirts', 599, 'black-checks', 'Select a Designer', 'larger', 'American Swan', '', 'image/206.jpg'),</w:t>
      </w:r>
    </w:p>
    <w:p w:rsidR="001441D4" w:rsidRPr="001441D4" w:rsidRDefault="001441D4" w:rsidP="001441D4">
      <w:pPr>
        <w:spacing w:line="360" w:lineRule="auto"/>
        <w:jc w:val="both"/>
        <w:rPr>
          <w:sz w:val="22"/>
          <w:szCs w:val="22"/>
        </w:rPr>
      </w:pPr>
      <w:r w:rsidRPr="001441D4">
        <w:rPr>
          <w:sz w:val="22"/>
          <w:szCs w:val="22"/>
        </w:rPr>
        <w:t>(206, 'formals shirts', 'Men', 'formals shirts', 599, 'red', 'Abhijeet khanna', 'larger', 'American Swan', '', 'image/208.jpg'),</w:t>
      </w:r>
    </w:p>
    <w:p w:rsidR="001441D4" w:rsidRPr="001441D4" w:rsidRDefault="001441D4" w:rsidP="001441D4">
      <w:pPr>
        <w:spacing w:line="360" w:lineRule="auto"/>
        <w:jc w:val="both"/>
        <w:rPr>
          <w:sz w:val="22"/>
          <w:szCs w:val="22"/>
        </w:rPr>
      </w:pPr>
      <w:r w:rsidRPr="001441D4">
        <w:rPr>
          <w:sz w:val="22"/>
          <w:szCs w:val="22"/>
        </w:rPr>
        <w:t>(207, '', 'Men', 'casuals', 2099, 'blue', 'Abhijeet khanna', 'XL', 'United color &amp; benetton', '', 'image/315.jpg'),</w:t>
      </w:r>
    </w:p>
    <w:p w:rsidR="001441D4" w:rsidRPr="001441D4" w:rsidRDefault="001441D4" w:rsidP="001441D4">
      <w:pPr>
        <w:spacing w:line="360" w:lineRule="auto"/>
        <w:jc w:val="both"/>
        <w:rPr>
          <w:sz w:val="22"/>
          <w:szCs w:val="22"/>
        </w:rPr>
      </w:pPr>
      <w:r w:rsidRPr="001441D4">
        <w:rPr>
          <w:sz w:val="22"/>
          <w:szCs w:val="22"/>
        </w:rPr>
        <w:t>(208, 'mens jeans', 'Men', 'casuals', 2099, 'light blue', 'Abhijeet khanna', 'XL', 'United color &amp; benetton', '', 'image/316.jpg'),</w:t>
      </w:r>
    </w:p>
    <w:p w:rsidR="001441D4" w:rsidRPr="001441D4" w:rsidRDefault="001441D4" w:rsidP="001441D4">
      <w:pPr>
        <w:spacing w:line="360" w:lineRule="auto"/>
        <w:jc w:val="both"/>
        <w:rPr>
          <w:sz w:val="22"/>
          <w:szCs w:val="22"/>
        </w:rPr>
      </w:pPr>
      <w:r w:rsidRPr="001441D4">
        <w:rPr>
          <w:sz w:val="22"/>
          <w:szCs w:val="22"/>
        </w:rPr>
        <w:t>(209, 'mens jeans', 'Men', 'casuals', 2099, 'grey', 'Abhijeet khanna', 'XL', 'United color &amp; benetton', '', 'image/317.jpg'),</w:t>
      </w:r>
    </w:p>
    <w:p w:rsidR="001441D4" w:rsidRPr="001441D4" w:rsidRDefault="001441D4" w:rsidP="001441D4">
      <w:pPr>
        <w:spacing w:line="360" w:lineRule="auto"/>
        <w:jc w:val="both"/>
        <w:rPr>
          <w:sz w:val="22"/>
          <w:szCs w:val="22"/>
        </w:rPr>
      </w:pPr>
      <w:r w:rsidRPr="001441D4">
        <w:rPr>
          <w:sz w:val="22"/>
          <w:szCs w:val="22"/>
        </w:rPr>
        <w:t>(210, 'shirts', 'Men', 'casuals', 599, 'browen', 'Abhijeet khanna', 'larger', 'Lee', '', 'image/318.jpg'),</w:t>
      </w:r>
    </w:p>
    <w:p w:rsidR="001441D4" w:rsidRPr="001441D4" w:rsidRDefault="001441D4" w:rsidP="001441D4">
      <w:pPr>
        <w:spacing w:line="360" w:lineRule="auto"/>
        <w:jc w:val="both"/>
        <w:rPr>
          <w:sz w:val="22"/>
          <w:szCs w:val="22"/>
        </w:rPr>
      </w:pPr>
      <w:r w:rsidRPr="001441D4">
        <w:rPr>
          <w:sz w:val="22"/>
          <w:szCs w:val="22"/>
        </w:rPr>
        <w:t>(211, 'shirts', 'Men', 'casuals', 599, 'White-checks', 'Abhijeet khanna', 'larger', 'Lee', '', 'image/319.jpg'),</w:t>
      </w:r>
    </w:p>
    <w:p w:rsidR="001441D4" w:rsidRPr="001441D4" w:rsidRDefault="001441D4" w:rsidP="001441D4">
      <w:pPr>
        <w:spacing w:line="360" w:lineRule="auto"/>
        <w:jc w:val="both"/>
        <w:rPr>
          <w:sz w:val="22"/>
          <w:szCs w:val="22"/>
        </w:rPr>
      </w:pPr>
      <w:r w:rsidRPr="001441D4">
        <w:rPr>
          <w:sz w:val="22"/>
          <w:szCs w:val="22"/>
        </w:rPr>
        <w:t>(212, 'shirts', 'Men', 'casuals', 599, 'blue', 'Abhijeet khanna', 'larger', 'Lee', '', 'image/320.jpg'),</w:t>
      </w:r>
    </w:p>
    <w:p w:rsidR="001441D4" w:rsidRPr="001441D4" w:rsidRDefault="001441D4" w:rsidP="001441D4">
      <w:pPr>
        <w:spacing w:line="360" w:lineRule="auto"/>
        <w:jc w:val="both"/>
        <w:rPr>
          <w:sz w:val="22"/>
          <w:szCs w:val="22"/>
        </w:rPr>
      </w:pPr>
      <w:r w:rsidRPr="001441D4">
        <w:rPr>
          <w:sz w:val="22"/>
          <w:szCs w:val="22"/>
        </w:rPr>
        <w:t>(213, 'mens jeans', 'Men', 'casuals', 1999, 'double shade', 'Abhijeet khanna', 'larger', 'Levis', '', 'image/321.jpg'),</w:t>
      </w:r>
    </w:p>
    <w:p w:rsidR="001441D4" w:rsidRPr="001441D4" w:rsidRDefault="001441D4" w:rsidP="001441D4">
      <w:pPr>
        <w:spacing w:line="360" w:lineRule="auto"/>
        <w:jc w:val="both"/>
        <w:rPr>
          <w:sz w:val="22"/>
          <w:szCs w:val="22"/>
        </w:rPr>
      </w:pPr>
      <w:r w:rsidRPr="001441D4">
        <w:rPr>
          <w:sz w:val="22"/>
          <w:szCs w:val="22"/>
        </w:rPr>
        <w:t>(214, 'mens jeans', 'Men', 'casuals', 1999, 'grey', 'Abhijeet khanna', 'larger', 'Levis', '', 'image/322.jpg'),</w:t>
      </w:r>
    </w:p>
    <w:p w:rsidR="001441D4" w:rsidRPr="001441D4" w:rsidRDefault="001441D4" w:rsidP="001441D4">
      <w:pPr>
        <w:spacing w:line="360" w:lineRule="auto"/>
        <w:jc w:val="both"/>
        <w:rPr>
          <w:sz w:val="22"/>
          <w:szCs w:val="22"/>
        </w:rPr>
      </w:pPr>
      <w:r w:rsidRPr="001441D4">
        <w:rPr>
          <w:sz w:val="22"/>
          <w:szCs w:val="22"/>
        </w:rPr>
        <w:t>(215, 'mens jeans', 'Men', 'casuals', 1999, 'dark-blue', 'Abhijeet khanna', 'larger', 'Levis', '', 'image/324.jpg'),</w:t>
      </w:r>
    </w:p>
    <w:p w:rsidR="001441D4" w:rsidRPr="001441D4" w:rsidRDefault="001441D4" w:rsidP="001441D4">
      <w:pPr>
        <w:spacing w:line="360" w:lineRule="auto"/>
        <w:jc w:val="both"/>
        <w:rPr>
          <w:sz w:val="22"/>
          <w:szCs w:val="22"/>
        </w:rPr>
      </w:pPr>
      <w:r w:rsidRPr="001441D4">
        <w:rPr>
          <w:sz w:val="22"/>
          <w:szCs w:val="22"/>
        </w:rPr>
        <w:t>(216, 'fashionable boots', 'Men', 'mens boots', 1899, 'black', 'Manish arora', 'larger', 'reebok', '', 'image/140.JPG'),</w:t>
      </w:r>
    </w:p>
    <w:p w:rsidR="001441D4" w:rsidRPr="001441D4" w:rsidRDefault="001441D4" w:rsidP="001441D4">
      <w:pPr>
        <w:spacing w:line="360" w:lineRule="auto"/>
        <w:jc w:val="both"/>
        <w:rPr>
          <w:sz w:val="22"/>
          <w:szCs w:val="22"/>
        </w:rPr>
      </w:pPr>
      <w:r w:rsidRPr="001441D4">
        <w:rPr>
          <w:sz w:val="22"/>
          <w:szCs w:val="22"/>
        </w:rPr>
        <w:t>(217, 'fashionable boots', 'Men', 'mens boots', 1899, 'browen', 'Manish arora', 'larger', 'reebok', '', 'image/141.JPG'),</w:t>
      </w:r>
    </w:p>
    <w:p w:rsidR="001441D4" w:rsidRPr="001441D4" w:rsidRDefault="001441D4" w:rsidP="001441D4">
      <w:pPr>
        <w:spacing w:line="360" w:lineRule="auto"/>
        <w:jc w:val="both"/>
        <w:rPr>
          <w:sz w:val="22"/>
          <w:szCs w:val="22"/>
        </w:rPr>
      </w:pPr>
      <w:r w:rsidRPr="001441D4">
        <w:rPr>
          <w:sz w:val="22"/>
          <w:szCs w:val="22"/>
        </w:rPr>
        <w:lastRenderedPageBreak/>
        <w:t>(218, 'fashionable boots', 'Men', 'mens boots', 1899, 'black', 'Manish arora', 'larger', 'reebok', '', 'image/142.JPG'),</w:t>
      </w:r>
    </w:p>
    <w:p w:rsidR="001441D4" w:rsidRPr="001441D4" w:rsidRDefault="001441D4" w:rsidP="001441D4">
      <w:pPr>
        <w:spacing w:line="360" w:lineRule="auto"/>
        <w:jc w:val="both"/>
        <w:rPr>
          <w:sz w:val="22"/>
          <w:szCs w:val="22"/>
        </w:rPr>
      </w:pPr>
      <w:r w:rsidRPr="001441D4">
        <w:rPr>
          <w:sz w:val="22"/>
          <w:szCs w:val="22"/>
        </w:rPr>
        <w:t>(219, 'fashionable boots', 'Men', 'mens boots', 1599, 'black', 'Manish arora', 'larger', 'Adidas', '', 'image/143.JPG'),</w:t>
      </w:r>
    </w:p>
    <w:p w:rsidR="001441D4" w:rsidRPr="001441D4" w:rsidRDefault="001441D4" w:rsidP="001441D4">
      <w:pPr>
        <w:spacing w:line="360" w:lineRule="auto"/>
        <w:jc w:val="both"/>
        <w:rPr>
          <w:sz w:val="22"/>
          <w:szCs w:val="22"/>
        </w:rPr>
      </w:pPr>
      <w:r w:rsidRPr="001441D4">
        <w:rPr>
          <w:sz w:val="22"/>
          <w:szCs w:val="22"/>
        </w:rPr>
        <w:t>(220, 'fashionable boots', 'Men', 'mens boots', 1599, 'browen', 'Manish arora', 'larger', 'Adidas', '', 'image/144.JPG'),</w:t>
      </w:r>
    </w:p>
    <w:p w:rsidR="001441D4" w:rsidRPr="001441D4" w:rsidRDefault="001441D4" w:rsidP="001441D4">
      <w:pPr>
        <w:spacing w:line="360" w:lineRule="auto"/>
        <w:jc w:val="both"/>
        <w:rPr>
          <w:sz w:val="22"/>
          <w:szCs w:val="22"/>
        </w:rPr>
      </w:pPr>
      <w:r w:rsidRPr="001441D4">
        <w:rPr>
          <w:sz w:val="22"/>
          <w:szCs w:val="22"/>
        </w:rPr>
        <w:t>(221, 'fashionable boots', 'Men', 'mens boots', 1599, 'black', 'Manish arora', 'larger', 'Adidas', '', 'image/145.JPG'),</w:t>
      </w:r>
    </w:p>
    <w:p w:rsidR="001441D4" w:rsidRPr="001441D4" w:rsidRDefault="001441D4" w:rsidP="001441D4">
      <w:pPr>
        <w:spacing w:line="360" w:lineRule="auto"/>
        <w:jc w:val="both"/>
        <w:rPr>
          <w:sz w:val="22"/>
          <w:szCs w:val="22"/>
        </w:rPr>
      </w:pPr>
      <w:r w:rsidRPr="001441D4">
        <w:rPr>
          <w:sz w:val="22"/>
          <w:szCs w:val="22"/>
        </w:rPr>
        <w:t>(222, 'fashionable boots', 'Men', 'mens boots', 1599, 'black', 'Manish arora', 'larger', 'Adidas', '', 'image/145.JPG'),</w:t>
      </w:r>
    </w:p>
    <w:p w:rsidR="001441D4" w:rsidRPr="001441D4" w:rsidRDefault="001441D4" w:rsidP="001441D4">
      <w:pPr>
        <w:spacing w:line="360" w:lineRule="auto"/>
        <w:jc w:val="both"/>
        <w:rPr>
          <w:sz w:val="22"/>
          <w:szCs w:val="22"/>
        </w:rPr>
      </w:pPr>
      <w:r w:rsidRPr="001441D4">
        <w:rPr>
          <w:sz w:val="22"/>
          <w:szCs w:val="22"/>
        </w:rPr>
        <w:t>(224, 'Liberty-fortune-sandals', 'Men', 'men sandal', 799, 'browen', 'Select a Designer', 'larger', 'Lee', '', 'image/147.jpg'),</w:t>
      </w:r>
    </w:p>
    <w:p w:rsidR="001441D4" w:rsidRPr="001441D4" w:rsidRDefault="001441D4" w:rsidP="001441D4">
      <w:pPr>
        <w:spacing w:line="360" w:lineRule="auto"/>
        <w:jc w:val="both"/>
        <w:rPr>
          <w:sz w:val="22"/>
          <w:szCs w:val="22"/>
        </w:rPr>
      </w:pPr>
      <w:r w:rsidRPr="001441D4">
        <w:rPr>
          <w:sz w:val="22"/>
          <w:szCs w:val="22"/>
        </w:rPr>
        <w:t>(226, 'Lee-cooper-sandals', 'Men', 'men sandal', 799, 'black', 'Manish arora', 'larger', 'Lee', '', 'image/148.jpg'),</w:t>
      </w:r>
    </w:p>
    <w:p w:rsidR="001441D4" w:rsidRPr="001441D4" w:rsidRDefault="001441D4" w:rsidP="001441D4">
      <w:pPr>
        <w:spacing w:line="360" w:lineRule="auto"/>
        <w:jc w:val="both"/>
        <w:rPr>
          <w:sz w:val="22"/>
          <w:szCs w:val="22"/>
        </w:rPr>
      </w:pPr>
      <w:r w:rsidRPr="001441D4">
        <w:rPr>
          <w:sz w:val="22"/>
          <w:szCs w:val="22"/>
        </w:rPr>
        <w:t>(227, 'Lee-cooper-sandals', 'Men', 'men sandal', 799, 'black', 'Manish arora', 'larger', 'Lee', '', 'image/146.jpg'),</w:t>
      </w:r>
    </w:p>
    <w:p w:rsidR="001441D4" w:rsidRPr="001441D4" w:rsidRDefault="001441D4" w:rsidP="001441D4">
      <w:pPr>
        <w:spacing w:line="360" w:lineRule="auto"/>
        <w:jc w:val="both"/>
        <w:rPr>
          <w:sz w:val="22"/>
          <w:szCs w:val="22"/>
        </w:rPr>
      </w:pPr>
      <w:r w:rsidRPr="001441D4">
        <w:rPr>
          <w:sz w:val="22"/>
          <w:szCs w:val="22"/>
        </w:rPr>
        <w:t>(228, 'Liberty-fortune-sandals', 'Men', 'men sandal', 799, 'browen', 'Manish arora', 'larger', 'Select a Brand', '', 'image/150.jpg'),</w:t>
      </w:r>
    </w:p>
    <w:p w:rsidR="001441D4" w:rsidRPr="001441D4" w:rsidRDefault="001441D4" w:rsidP="001441D4">
      <w:pPr>
        <w:spacing w:line="360" w:lineRule="auto"/>
        <w:jc w:val="both"/>
        <w:rPr>
          <w:sz w:val="22"/>
          <w:szCs w:val="22"/>
        </w:rPr>
      </w:pPr>
      <w:r w:rsidRPr="001441D4">
        <w:rPr>
          <w:sz w:val="22"/>
          <w:szCs w:val="22"/>
        </w:rPr>
        <w:t>(229, 'men sneakers', 'Men', 'Sneakers', 1459, 'blue', 'Manish arora', 'larger', 'Adidas', '', 'image/162.jpg'),</w:t>
      </w:r>
    </w:p>
    <w:p w:rsidR="001441D4" w:rsidRPr="001441D4" w:rsidRDefault="001441D4" w:rsidP="001441D4">
      <w:pPr>
        <w:spacing w:line="360" w:lineRule="auto"/>
        <w:jc w:val="both"/>
        <w:rPr>
          <w:sz w:val="22"/>
          <w:szCs w:val="22"/>
        </w:rPr>
      </w:pPr>
      <w:r w:rsidRPr="001441D4">
        <w:rPr>
          <w:sz w:val="22"/>
          <w:szCs w:val="22"/>
        </w:rPr>
        <w:t>(230, 'men sneakers', 'Men', 'Sneakers', 1459, 'grey', 'Manish arora', 'larger', 'Adidas', '', 'image/163.jpg'),</w:t>
      </w:r>
    </w:p>
    <w:p w:rsidR="001441D4" w:rsidRPr="001441D4" w:rsidRDefault="001441D4" w:rsidP="001441D4">
      <w:pPr>
        <w:spacing w:line="360" w:lineRule="auto"/>
        <w:jc w:val="both"/>
        <w:rPr>
          <w:sz w:val="22"/>
          <w:szCs w:val="22"/>
        </w:rPr>
      </w:pPr>
      <w:r w:rsidRPr="001441D4">
        <w:rPr>
          <w:sz w:val="22"/>
          <w:szCs w:val="22"/>
        </w:rPr>
        <w:t>(233, 'men sneakers', 'Men', 'Sneakers', 1459, '', 'Manish arora', 'larger', 'reebok', '', 'image/166.jpg'),</w:t>
      </w:r>
    </w:p>
    <w:p w:rsidR="001441D4" w:rsidRPr="001441D4" w:rsidRDefault="001441D4" w:rsidP="001441D4">
      <w:pPr>
        <w:spacing w:line="360" w:lineRule="auto"/>
        <w:jc w:val="both"/>
        <w:rPr>
          <w:sz w:val="22"/>
          <w:szCs w:val="22"/>
        </w:rPr>
      </w:pPr>
      <w:r w:rsidRPr="001441D4">
        <w:rPr>
          <w:sz w:val="22"/>
          <w:szCs w:val="22"/>
        </w:rPr>
        <w:t>(234, 'men sneakers', 'Men', 'Sneakers', 1599, 'black', 'Manish arora', 'larger', 'reebok', '', 'image/167.jpg'),</w:t>
      </w:r>
    </w:p>
    <w:p w:rsidR="001441D4" w:rsidRPr="001441D4" w:rsidRDefault="001441D4" w:rsidP="001441D4">
      <w:pPr>
        <w:spacing w:line="360" w:lineRule="auto"/>
        <w:jc w:val="both"/>
        <w:rPr>
          <w:sz w:val="22"/>
          <w:szCs w:val="22"/>
        </w:rPr>
      </w:pPr>
      <w:r w:rsidRPr="001441D4">
        <w:rPr>
          <w:sz w:val="22"/>
          <w:szCs w:val="22"/>
        </w:rPr>
        <w:t>(235, 'mens slippers', 'Men', 'Sneakers', 1599, 'red', 'Manish arora', 'larger', 'reebok', '', 'image/164.jpg'),</w:t>
      </w:r>
    </w:p>
    <w:p w:rsidR="001441D4" w:rsidRPr="001441D4" w:rsidRDefault="001441D4" w:rsidP="001441D4">
      <w:pPr>
        <w:spacing w:line="360" w:lineRule="auto"/>
        <w:jc w:val="both"/>
        <w:rPr>
          <w:sz w:val="22"/>
          <w:szCs w:val="22"/>
        </w:rPr>
      </w:pPr>
      <w:r w:rsidRPr="001441D4">
        <w:rPr>
          <w:sz w:val="22"/>
          <w:szCs w:val="22"/>
        </w:rPr>
        <w:t>(236, 'men sneakers', 'Men', 'Sneakers', 1599, 'black', 'Manish arora', 'larger', 'reebok', '', 'image/160.jpg'),</w:t>
      </w:r>
    </w:p>
    <w:p w:rsidR="001441D4" w:rsidRPr="001441D4" w:rsidRDefault="001441D4" w:rsidP="001441D4">
      <w:pPr>
        <w:spacing w:line="360" w:lineRule="auto"/>
        <w:jc w:val="both"/>
        <w:rPr>
          <w:sz w:val="22"/>
          <w:szCs w:val="22"/>
        </w:rPr>
      </w:pPr>
      <w:r w:rsidRPr="001441D4">
        <w:rPr>
          <w:sz w:val="22"/>
          <w:szCs w:val="22"/>
        </w:rPr>
        <w:t>(237, '', 'Men', 'men trousers', 1000, 'black', 'Abhijeet khanna', 'XL', 'Select a Brand', '', 'image/170.jpg'),</w:t>
      </w:r>
    </w:p>
    <w:p w:rsidR="001441D4" w:rsidRPr="001441D4" w:rsidRDefault="001441D4" w:rsidP="001441D4">
      <w:pPr>
        <w:spacing w:line="360" w:lineRule="auto"/>
        <w:jc w:val="both"/>
        <w:rPr>
          <w:sz w:val="22"/>
          <w:szCs w:val="22"/>
        </w:rPr>
      </w:pPr>
      <w:r w:rsidRPr="001441D4">
        <w:rPr>
          <w:sz w:val="22"/>
          <w:szCs w:val="22"/>
        </w:rPr>
        <w:t>(238, '', 'Men', 'men trousers', 1000, 'grey', 'Abhijeet khanna', 'XL', 'American Swan', '', 'image/171.jpg'),</w:t>
      </w:r>
    </w:p>
    <w:p w:rsidR="001441D4" w:rsidRPr="001441D4" w:rsidRDefault="001441D4" w:rsidP="001441D4">
      <w:pPr>
        <w:spacing w:line="360" w:lineRule="auto"/>
        <w:jc w:val="both"/>
        <w:rPr>
          <w:sz w:val="22"/>
          <w:szCs w:val="22"/>
        </w:rPr>
      </w:pPr>
      <w:r w:rsidRPr="001441D4">
        <w:rPr>
          <w:sz w:val="22"/>
          <w:szCs w:val="22"/>
        </w:rPr>
        <w:t>(239, '', 'Men', 'men trousers', 1000, 'black', 'Abhijeet khanna', 'XL', 'American Swan', '', 'image/172.jpg'),</w:t>
      </w:r>
    </w:p>
    <w:p w:rsidR="001441D4" w:rsidRPr="001441D4" w:rsidRDefault="001441D4" w:rsidP="001441D4">
      <w:pPr>
        <w:spacing w:line="360" w:lineRule="auto"/>
        <w:jc w:val="both"/>
        <w:rPr>
          <w:sz w:val="22"/>
          <w:szCs w:val="22"/>
        </w:rPr>
      </w:pPr>
      <w:r w:rsidRPr="001441D4">
        <w:rPr>
          <w:sz w:val="22"/>
          <w:szCs w:val="22"/>
        </w:rPr>
        <w:lastRenderedPageBreak/>
        <w:t>(240, '', 'Men', 'men trousers', 1000, 'browen', 'Abhijeet khanna', 'XL', 'American Swan', '', 'image/174.jpg'),</w:t>
      </w:r>
    </w:p>
    <w:p w:rsidR="001441D4" w:rsidRPr="001441D4" w:rsidRDefault="001441D4" w:rsidP="001441D4">
      <w:pPr>
        <w:spacing w:line="360" w:lineRule="auto"/>
        <w:jc w:val="both"/>
        <w:rPr>
          <w:sz w:val="22"/>
          <w:szCs w:val="22"/>
        </w:rPr>
      </w:pPr>
      <w:r w:rsidRPr="001441D4">
        <w:rPr>
          <w:sz w:val="22"/>
          <w:szCs w:val="22"/>
        </w:rPr>
        <w:t>(241, '', 'Men', 'men trousers', 100, 'blue', 'Abhijeet khanna', 'XL', 'American Swan', '', 'image/173.jpg'),</w:t>
      </w:r>
    </w:p>
    <w:p w:rsidR="001441D4" w:rsidRPr="001441D4" w:rsidRDefault="001441D4" w:rsidP="001441D4">
      <w:pPr>
        <w:spacing w:line="360" w:lineRule="auto"/>
        <w:jc w:val="both"/>
        <w:rPr>
          <w:sz w:val="22"/>
          <w:szCs w:val="22"/>
        </w:rPr>
      </w:pPr>
      <w:r w:rsidRPr="001441D4">
        <w:rPr>
          <w:sz w:val="22"/>
          <w:szCs w:val="22"/>
        </w:rPr>
        <w:t>(242, '', 'Men', 'men trousers', 1000, 'off white', 'Abhijeet khanna', 'XL', 'American Swan', '', 'image/176.jpg'),</w:t>
      </w:r>
    </w:p>
    <w:p w:rsidR="001441D4" w:rsidRPr="001441D4" w:rsidRDefault="001441D4" w:rsidP="001441D4">
      <w:pPr>
        <w:spacing w:line="360" w:lineRule="auto"/>
        <w:jc w:val="both"/>
        <w:rPr>
          <w:sz w:val="22"/>
          <w:szCs w:val="22"/>
        </w:rPr>
      </w:pPr>
      <w:r w:rsidRPr="001441D4">
        <w:rPr>
          <w:sz w:val="22"/>
          <w:szCs w:val="22"/>
        </w:rPr>
        <w:t>(243, '', 'Men', 'men shorts', 599, 'browen-check', 'rajdeep rawat', 'XL', 'Select a Brand', '', 'image/180.jpg'),</w:t>
      </w:r>
    </w:p>
    <w:p w:rsidR="001441D4" w:rsidRPr="001441D4" w:rsidRDefault="001441D4" w:rsidP="001441D4">
      <w:pPr>
        <w:spacing w:line="360" w:lineRule="auto"/>
        <w:jc w:val="both"/>
        <w:rPr>
          <w:sz w:val="22"/>
          <w:szCs w:val="22"/>
        </w:rPr>
      </w:pPr>
      <w:r w:rsidRPr="001441D4">
        <w:rPr>
          <w:sz w:val="22"/>
          <w:szCs w:val="22"/>
        </w:rPr>
        <w:t>(244, '', 'Men', 'men shorts', 599, 'blue-checks', 'rajdeep rawat', 'larger', 'American Swan', '', 'image/181.jpg'),</w:t>
      </w:r>
    </w:p>
    <w:p w:rsidR="001441D4" w:rsidRPr="001441D4" w:rsidRDefault="001441D4" w:rsidP="001441D4">
      <w:pPr>
        <w:spacing w:line="360" w:lineRule="auto"/>
        <w:jc w:val="both"/>
        <w:rPr>
          <w:sz w:val="22"/>
          <w:szCs w:val="22"/>
        </w:rPr>
      </w:pPr>
      <w:r w:rsidRPr="001441D4">
        <w:rPr>
          <w:sz w:val="22"/>
          <w:szCs w:val="22"/>
        </w:rPr>
        <w:t>(245, '', 'Men', 'men shorts', 599, 'blue-checks', 'rajdeep rawat', 'larger', 'American Swan', '', 'image/182.jpg'),</w:t>
      </w:r>
    </w:p>
    <w:p w:rsidR="001441D4" w:rsidRPr="001441D4" w:rsidRDefault="001441D4" w:rsidP="001441D4">
      <w:pPr>
        <w:spacing w:line="360" w:lineRule="auto"/>
        <w:jc w:val="both"/>
        <w:rPr>
          <w:sz w:val="22"/>
          <w:szCs w:val="22"/>
        </w:rPr>
      </w:pPr>
      <w:r w:rsidRPr="001441D4">
        <w:rPr>
          <w:sz w:val="22"/>
          <w:szCs w:val="22"/>
        </w:rPr>
        <w:t>(246, '', 'Men', 'men shorts', 599, 'cream color', 'rajdeep rawat', 'larger', 'American Swan', '', 'image/183.jpg'),</w:t>
      </w:r>
    </w:p>
    <w:p w:rsidR="001441D4" w:rsidRPr="001441D4" w:rsidRDefault="001441D4" w:rsidP="001441D4">
      <w:pPr>
        <w:spacing w:line="360" w:lineRule="auto"/>
        <w:jc w:val="both"/>
        <w:rPr>
          <w:sz w:val="22"/>
          <w:szCs w:val="22"/>
        </w:rPr>
      </w:pPr>
      <w:r w:rsidRPr="001441D4">
        <w:rPr>
          <w:sz w:val="22"/>
          <w:szCs w:val="22"/>
        </w:rPr>
        <w:t>(247, '', 'Men', 'men shorts', 599, 'browen', 'rajdeep rawat', 'larger', 'American Swan', '', 'image/184.jpg'),</w:t>
      </w:r>
    </w:p>
    <w:p w:rsidR="001441D4" w:rsidRPr="001441D4" w:rsidRDefault="001441D4" w:rsidP="001441D4">
      <w:pPr>
        <w:spacing w:line="360" w:lineRule="auto"/>
        <w:jc w:val="both"/>
        <w:rPr>
          <w:sz w:val="22"/>
          <w:szCs w:val="22"/>
        </w:rPr>
      </w:pPr>
      <w:r w:rsidRPr="001441D4">
        <w:rPr>
          <w:sz w:val="22"/>
          <w:szCs w:val="22"/>
        </w:rPr>
        <w:t>(248, '', 'Men', 'men shorts', 599, 'dark-blue', 'rajdeep rawat', 'larger', 'American Swan', '', 'image/185.jpg'),</w:t>
      </w:r>
    </w:p>
    <w:p w:rsidR="001441D4" w:rsidRPr="001441D4" w:rsidRDefault="001441D4" w:rsidP="001441D4">
      <w:pPr>
        <w:spacing w:line="360" w:lineRule="auto"/>
        <w:jc w:val="both"/>
        <w:rPr>
          <w:sz w:val="22"/>
          <w:szCs w:val="22"/>
        </w:rPr>
      </w:pPr>
      <w:r w:rsidRPr="001441D4">
        <w:rPr>
          <w:sz w:val="22"/>
          <w:szCs w:val="22"/>
        </w:rPr>
        <w:t>(249, 'sports wear', 'Women', 'women sports', 699, '', 'Anamika Khanna', 'larger', 'NIKE', '', 'image/250.jpg'),</w:t>
      </w:r>
    </w:p>
    <w:p w:rsidR="001441D4" w:rsidRPr="001441D4" w:rsidRDefault="001441D4" w:rsidP="001441D4">
      <w:pPr>
        <w:spacing w:line="360" w:lineRule="auto"/>
        <w:jc w:val="both"/>
        <w:rPr>
          <w:sz w:val="22"/>
          <w:szCs w:val="22"/>
        </w:rPr>
      </w:pPr>
      <w:r w:rsidRPr="001441D4">
        <w:rPr>
          <w:sz w:val="22"/>
          <w:szCs w:val="22"/>
        </w:rPr>
        <w:t>(250, 'sports wear', 'Women', 'women sports', 699, '', 'Anamika Khanna', 'larger', 'NIKE', '', 'image/260.jpg'),</w:t>
      </w:r>
    </w:p>
    <w:p w:rsidR="001441D4" w:rsidRPr="001441D4" w:rsidRDefault="001441D4" w:rsidP="001441D4">
      <w:pPr>
        <w:spacing w:line="360" w:lineRule="auto"/>
        <w:jc w:val="both"/>
        <w:rPr>
          <w:sz w:val="22"/>
          <w:szCs w:val="22"/>
        </w:rPr>
      </w:pPr>
      <w:r w:rsidRPr="001441D4">
        <w:rPr>
          <w:sz w:val="22"/>
          <w:szCs w:val="22"/>
        </w:rPr>
        <w:t>(251, 'sports wear', 'Women', 'women sports', 699, 'multi color', 'Anamika Khanna', 'larger', 'NIKE', '', 'image/251.jpg'),</w:t>
      </w:r>
    </w:p>
    <w:p w:rsidR="001441D4" w:rsidRPr="001441D4" w:rsidRDefault="001441D4" w:rsidP="001441D4">
      <w:pPr>
        <w:spacing w:line="360" w:lineRule="auto"/>
        <w:jc w:val="both"/>
        <w:rPr>
          <w:sz w:val="22"/>
          <w:szCs w:val="22"/>
        </w:rPr>
      </w:pPr>
      <w:r w:rsidRPr="001441D4">
        <w:rPr>
          <w:sz w:val="22"/>
          <w:szCs w:val="22"/>
        </w:rPr>
        <w:t>(252, 'sports wear', 'Women', 'women sports', 599, '', 'Anamika Khanna', 'larger', 'Puma', '', 'image/252.jpg'),</w:t>
      </w:r>
    </w:p>
    <w:p w:rsidR="001441D4" w:rsidRPr="001441D4" w:rsidRDefault="001441D4" w:rsidP="001441D4">
      <w:pPr>
        <w:spacing w:line="360" w:lineRule="auto"/>
        <w:jc w:val="both"/>
        <w:rPr>
          <w:sz w:val="22"/>
          <w:szCs w:val="22"/>
        </w:rPr>
      </w:pPr>
      <w:r w:rsidRPr="001441D4">
        <w:rPr>
          <w:sz w:val="22"/>
          <w:szCs w:val="22"/>
        </w:rPr>
        <w:t>(253, 'sports wear', 'Women', 'women sports', 699, '', 'Anamika Khanna', 'larger', 'reebok', '', 'image/253.jpg'),</w:t>
      </w:r>
    </w:p>
    <w:p w:rsidR="001441D4" w:rsidRPr="001441D4" w:rsidRDefault="001441D4" w:rsidP="001441D4">
      <w:pPr>
        <w:spacing w:line="360" w:lineRule="auto"/>
        <w:jc w:val="both"/>
        <w:rPr>
          <w:sz w:val="22"/>
          <w:szCs w:val="22"/>
        </w:rPr>
      </w:pPr>
      <w:r w:rsidRPr="001441D4">
        <w:rPr>
          <w:sz w:val="22"/>
          <w:szCs w:val="22"/>
        </w:rPr>
        <w:t>(263, '', 'Women', 'women trousers', 1200, 'grey', 'Anamika Khanna', 'larger', 'Select a Brand', '', 'image/270.jpg'),</w:t>
      </w:r>
    </w:p>
    <w:p w:rsidR="001441D4" w:rsidRPr="001441D4" w:rsidRDefault="001441D4" w:rsidP="001441D4">
      <w:pPr>
        <w:spacing w:line="360" w:lineRule="auto"/>
        <w:jc w:val="both"/>
        <w:rPr>
          <w:sz w:val="22"/>
          <w:szCs w:val="22"/>
        </w:rPr>
      </w:pPr>
      <w:r w:rsidRPr="001441D4">
        <w:rPr>
          <w:sz w:val="22"/>
          <w:szCs w:val="22"/>
        </w:rPr>
        <w:t>(264, '', 'Women', 'women trousers', 699, 'printed-black', 'Anamika Khanna', 'medium', 'United color &amp; benetton', '', 'image/271.jpg'),</w:t>
      </w:r>
    </w:p>
    <w:p w:rsidR="001441D4" w:rsidRPr="001441D4" w:rsidRDefault="001441D4" w:rsidP="001441D4">
      <w:pPr>
        <w:spacing w:line="360" w:lineRule="auto"/>
        <w:jc w:val="both"/>
        <w:rPr>
          <w:sz w:val="22"/>
          <w:szCs w:val="22"/>
        </w:rPr>
      </w:pPr>
      <w:r w:rsidRPr="001441D4">
        <w:rPr>
          <w:sz w:val="22"/>
          <w:szCs w:val="22"/>
        </w:rPr>
        <w:t>(265, '', 'Women', 'women trousers', 699, 'red', 'Anamika Khanna', 'medium', 'reebok', '', 'image/272.jpg'),</w:t>
      </w:r>
    </w:p>
    <w:p w:rsidR="001441D4" w:rsidRPr="001441D4" w:rsidRDefault="001441D4" w:rsidP="001441D4">
      <w:pPr>
        <w:spacing w:line="360" w:lineRule="auto"/>
        <w:jc w:val="both"/>
        <w:rPr>
          <w:sz w:val="22"/>
          <w:szCs w:val="22"/>
        </w:rPr>
      </w:pPr>
      <w:r w:rsidRPr="001441D4">
        <w:rPr>
          <w:sz w:val="22"/>
          <w:szCs w:val="22"/>
        </w:rPr>
        <w:lastRenderedPageBreak/>
        <w:t>(266, '', 'Women', 'women trousers', 499, 'black', 'Anamika Khanna', 'larger', 'Adidas', '', 'image/273.jpg'),</w:t>
      </w:r>
    </w:p>
    <w:p w:rsidR="001441D4" w:rsidRPr="001441D4" w:rsidRDefault="001441D4" w:rsidP="001441D4">
      <w:pPr>
        <w:spacing w:line="360" w:lineRule="auto"/>
        <w:jc w:val="both"/>
        <w:rPr>
          <w:sz w:val="22"/>
          <w:szCs w:val="22"/>
        </w:rPr>
      </w:pPr>
      <w:r w:rsidRPr="001441D4">
        <w:rPr>
          <w:sz w:val="22"/>
          <w:szCs w:val="22"/>
        </w:rPr>
        <w:t>(267, '', 'Women', 'women trousers', 499, 'red checks', 'Anamika Khanna', 'larger', 'Select a Brand', '', 'image/274.jpg'),</w:t>
      </w:r>
    </w:p>
    <w:p w:rsidR="001441D4" w:rsidRPr="001441D4" w:rsidRDefault="001441D4" w:rsidP="001441D4">
      <w:pPr>
        <w:spacing w:line="360" w:lineRule="auto"/>
        <w:jc w:val="both"/>
        <w:rPr>
          <w:sz w:val="22"/>
          <w:szCs w:val="22"/>
        </w:rPr>
      </w:pPr>
      <w:r w:rsidRPr="001441D4">
        <w:rPr>
          <w:sz w:val="22"/>
          <w:szCs w:val="22"/>
        </w:rPr>
        <w:t>(268, '', 'Women', 'women trousers', 499, 'browen', 'Anamika Khanna', 'larger', 'reebok', '', 'image/275.jpg'),</w:t>
      </w:r>
    </w:p>
    <w:p w:rsidR="001441D4" w:rsidRPr="001441D4" w:rsidRDefault="001441D4" w:rsidP="001441D4">
      <w:pPr>
        <w:spacing w:line="360" w:lineRule="auto"/>
        <w:jc w:val="both"/>
        <w:rPr>
          <w:sz w:val="22"/>
          <w:szCs w:val="22"/>
        </w:rPr>
      </w:pPr>
      <w:r w:rsidRPr="001441D4">
        <w:rPr>
          <w:sz w:val="22"/>
          <w:szCs w:val="22"/>
        </w:rPr>
        <w:t>(269, '', 'Women', 'women shorts', 999, 'blue', 'Anamika Khanna', 'small', 'reebok', '', 'image/279.jpg'),</w:t>
      </w:r>
    </w:p>
    <w:p w:rsidR="001441D4" w:rsidRPr="001441D4" w:rsidRDefault="001441D4" w:rsidP="001441D4">
      <w:pPr>
        <w:spacing w:line="360" w:lineRule="auto"/>
        <w:jc w:val="both"/>
        <w:rPr>
          <w:sz w:val="22"/>
          <w:szCs w:val="22"/>
        </w:rPr>
      </w:pPr>
      <w:r w:rsidRPr="001441D4">
        <w:rPr>
          <w:sz w:val="22"/>
          <w:szCs w:val="22"/>
        </w:rPr>
        <w:t>(270, '', 'Women', 'women shorts', 599, 'blue', 'Anamika Khanna', 'small', 'reebok', '', 'image/276.jpg'),</w:t>
      </w:r>
    </w:p>
    <w:p w:rsidR="001441D4" w:rsidRPr="001441D4" w:rsidRDefault="001441D4" w:rsidP="001441D4">
      <w:pPr>
        <w:spacing w:line="360" w:lineRule="auto"/>
        <w:jc w:val="both"/>
        <w:rPr>
          <w:sz w:val="22"/>
          <w:szCs w:val="22"/>
        </w:rPr>
      </w:pPr>
      <w:r w:rsidRPr="001441D4">
        <w:rPr>
          <w:sz w:val="22"/>
          <w:szCs w:val="22"/>
        </w:rPr>
        <w:t>(271, '', 'Women', 'women shorts', 399, 'yellow', 'Anamika Khanna', 'small', 'reebok', '', 'image/277.jpg'),</w:t>
      </w:r>
    </w:p>
    <w:p w:rsidR="001441D4" w:rsidRPr="001441D4" w:rsidRDefault="001441D4" w:rsidP="001441D4">
      <w:pPr>
        <w:spacing w:line="360" w:lineRule="auto"/>
        <w:jc w:val="both"/>
        <w:rPr>
          <w:sz w:val="22"/>
          <w:szCs w:val="22"/>
        </w:rPr>
      </w:pPr>
      <w:r w:rsidRPr="001441D4">
        <w:rPr>
          <w:sz w:val="22"/>
          <w:szCs w:val="22"/>
        </w:rPr>
        <w:t>(272, '', 'Women', 'women shorts', 499, 'black', 'Anamika Khanna', 'medium', 'Puma', '', 'image/280.jpg'),</w:t>
      </w:r>
    </w:p>
    <w:p w:rsidR="001441D4" w:rsidRPr="001441D4" w:rsidRDefault="001441D4" w:rsidP="001441D4">
      <w:pPr>
        <w:spacing w:line="360" w:lineRule="auto"/>
        <w:jc w:val="both"/>
        <w:rPr>
          <w:sz w:val="22"/>
          <w:szCs w:val="22"/>
        </w:rPr>
      </w:pPr>
      <w:r w:rsidRPr="001441D4">
        <w:rPr>
          <w:sz w:val="22"/>
          <w:szCs w:val="22"/>
        </w:rPr>
        <w:t>(273, '', 'Women', 'women shorts', 499, 'white', 'Anamika Khanna', 'medium', 'Puma', '', 'image/281.jpg'),</w:t>
      </w:r>
    </w:p>
    <w:p w:rsidR="001441D4" w:rsidRPr="001441D4" w:rsidRDefault="001441D4" w:rsidP="001441D4">
      <w:pPr>
        <w:spacing w:line="360" w:lineRule="auto"/>
        <w:jc w:val="both"/>
        <w:rPr>
          <w:sz w:val="22"/>
          <w:szCs w:val="22"/>
        </w:rPr>
      </w:pPr>
      <w:r w:rsidRPr="001441D4">
        <w:rPr>
          <w:sz w:val="22"/>
          <w:szCs w:val="22"/>
        </w:rPr>
        <w:t>(274, '', 'Women', 'women shorts', 499, 'browen', 'Anamika Khanna', 'medium', 'Puma', '', 'image/284.jpg'),</w:t>
      </w:r>
    </w:p>
    <w:p w:rsidR="001441D4" w:rsidRPr="001441D4" w:rsidRDefault="001441D4" w:rsidP="001441D4">
      <w:pPr>
        <w:spacing w:line="360" w:lineRule="auto"/>
        <w:jc w:val="both"/>
        <w:rPr>
          <w:sz w:val="22"/>
          <w:szCs w:val="22"/>
        </w:rPr>
      </w:pPr>
      <w:r w:rsidRPr="001441D4">
        <w:rPr>
          <w:sz w:val="22"/>
          <w:szCs w:val="22"/>
        </w:rPr>
        <w:t>(277, '', 'Women', 'nightwear', 599, 'blue', 'Anamika Khanna', '', 'Allen solly', '', 'image/1000.jpg'),</w:t>
      </w:r>
    </w:p>
    <w:p w:rsidR="001441D4" w:rsidRPr="001441D4" w:rsidRDefault="001441D4" w:rsidP="001441D4">
      <w:pPr>
        <w:spacing w:line="360" w:lineRule="auto"/>
        <w:jc w:val="both"/>
        <w:rPr>
          <w:sz w:val="22"/>
          <w:szCs w:val="22"/>
        </w:rPr>
      </w:pPr>
      <w:r w:rsidRPr="001441D4">
        <w:rPr>
          <w:sz w:val="22"/>
          <w:szCs w:val="22"/>
        </w:rPr>
        <w:t>(278, '', 'Women', 'nightwear', 699, 'white', 'Anamika Khanna', 'larger', 'Allen solly', '', 'image/1001.jpg'),</w:t>
      </w:r>
    </w:p>
    <w:p w:rsidR="001441D4" w:rsidRPr="001441D4" w:rsidRDefault="001441D4" w:rsidP="001441D4">
      <w:pPr>
        <w:spacing w:line="360" w:lineRule="auto"/>
        <w:jc w:val="both"/>
        <w:rPr>
          <w:sz w:val="22"/>
          <w:szCs w:val="22"/>
        </w:rPr>
      </w:pPr>
      <w:r w:rsidRPr="001441D4">
        <w:rPr>
          <w:sz w:val="22"/>
          <w:szCs w:val="22"/>
        </w:rPr>
        <w:t>(279, '', 'Women', 'nightwear', 699, 'blue', 'Anamika Khanna', 'larger', 'Allen solly', '', 'image/1002.jpg'),</w:t>
      </w:r>
    </w:p>
    <w:p w:rsidR="001441D4" w:rsidRPr="001441D4" w:rsidRDefault="001441D4" w:rsidP="001441D4">
      <w:pPr>
        <w:spacing w:line="360" w:lineRule="auto"/>
        <w:jc w:val="both"/>
        <w:rPr>
          <w:sz w:val="22"/>
          <w:szCs w:val="22"/>
        </w:rPr>
      </w:pPr>
      <w:r w:rsidRPr="001441D4">
        <w:rPr>
          <w:sz w:val="22"/>
          <w:szCs w:val="22"/>
        </w:rPr>
        <w:t>(280, '', 'Women', 'nightwear', 699, 'black', 'Anamika Khanna', 'larger', 'Allen solly', '', 'image/1003.jpg'),</w:t>
      </w:r>
    </w:p>
    <w:p w:rsidR="001441D4" w:rsidRPr="001441D4" w:rsidRDefault="001441D4" w:rsidP="001441D4">
      <w:pPr>
        <w:spacing w:line="360" w:lineRule="auto"/>
        <w:jc w:val="both"/>
        <w:rPr>
          <w:sz w:val="22"/>
          <w:szCs w:val="22"/>
        </w:rPr>
      </w:pPr>
      <w:r w:rsidRPr="001441D4">
        <w:rPr>
          <w:sz w:val="22"/>
          <w:szCs w:val="22"/>
        </w:rPr>
        <w:t>(281, '', 'Women', 'nightwear', 699, 'off white', 'Anamika Khanna', 'larger', 'Allen solly', '', 'image/1004.jpg'),</w:t>
      </w:r>
    </w:p>
    <w:p w:rsidR="001441D4" w:rsidRPr="001441D4" w:rsidRDefault="001441D4" w:rsidP="001441D4">
      <w:pPr>
        <w:spacing w:line="360" w:lineRule="auto"/>
        <w:jc w:val="both"/>
        <w:rPr>
          <w:sz w:val="22"/>
          <w:szCs w:val="22"/>
        </w:rPr>
      </w:pPr>
      <w:r w:rsidRPr="001441D4">
        <w:rPr>
          <w:sz w:val="22"/>
          <w:szCs w:val="22"/>
        </w:rPr>
        <w:t>(283, 'fashionable skirts', 'Women', 'skirts', 599, 'printed-white', 'Anamika Khanna', 'small', 'Allen solly', '', 'image/284.jpg'),</w:t>
      </w:r>
    </w:p>
    <w:p w:rsidR="001441D4" w:rsidRPr="001441D4" w:rsidRDefault="001441D4" w:rsidP="001441D4">
      <w:pPr>
        <w:spacing w:line="360" w:lineRule="auto"/>
        <w:jc w:val="both"/>
        <w:rPr>
          <w:sz w:val="22"/>
          <w:szCs w:val="22"/>
        </w:rPr>
      </w:pPr>
      <w:r w:rsidRPr="001441D4">
        <w:rPr>
          <w:sz w:val="22"/>
          <w:szCs w:val="22"/>
        </w:rPr>
        <w:t>(284, 'fashionable skirts', 'Women', 'skirts', 499, 'printed-pink', 'Anamika Khanna', 'small', 'Allen solly', '', 'image/285.jpg'),</w:t>
      </w:r>
    </w:p>
    <w:p w:rsidR="001441D4" w:rsidRPr="001441D4" w:rsidRDefault="001441D4" w:rsidP="001441D4">
      <w:pPr>
        <w:spacing w:line="360" w:lineRule="auto"/>
        <w:jc w:val="both"/>
        <w:rPr>
          <w:sz w:val="22"/>
          <w:szCs w:val="22"/>
        </w:rPr>
      </w:pPr>
      <w:r w:rsidRPr="001441D4">
        <w:rPr>
          <w:sz w:val="22"/>
          <w:szCs w:val="22"/>
        </w:rPr>
        <w:t>(285, 'fashionable skirts', 'Women', 'skirts', 599, 'printed-white', 'Anamika Khanna', 'small', 'Allen solly', '', 'image/287.jpg'),</w:t>
      </w:r>
    </w:p>
    <w:p w:rsidR="001441D4" w:rsidRPr="001441D4" w:rsidRDefault="001441D4" w:rsidP="001441D4">
      <w:pPr>
        <w:spacing w:line="360" w:lineRule="auto"/>
        <w:jc w:val="both"/>
        <w:rPr>
          <w:sz w:val="22"/>
          <w:szCs w:val="22"/>
        </w:rPr>
      </w:pPr>
      <w:r w:rsidRPr="001441D4">
        <w:rPr>
          <w:sz w:val="22"/>
          <w:szCs w:val="22"/>
        </w:rPr>
        <w:t>(286, 'fashionable skirts', 'Women', 'skirts', 699, 'printed-blue', 'Anamika Khanna', 'longer', 'Allen solly', '', 'image/288.jpg'),</w:t>
      </w:r>
    </w:p>
    <w:p w:rsidR="001441D4" w:rsidRPr="001441D4" w:rsidRDefault="001441D4" w:rsidP="001441D4">
      <w:pPr>
        <w:spacing w:line="360" w:lineRule="auto"/>
        <w:jc w:val="both"/>
        <w:rPr>
          <w:sz w:val="22"/>
          <w:szCs w:val="22"/>
        </w:rPr>
      </w:pPr>
      <w:r w:rsidRPr="001441D4">
        <w:rPr>
          <w:sz w:val="22"/>
          <w:szCs w:val="22"/>
        </w:rPr>
        <w:t>(287, 'fashionable skirts', 'Women', 'skirts', 799, 'printed-sky', 'Anamika Khanna', 'longer', 'Allen solly', '', 'image/289.jpg'),</w:t>
      </w:r>
    </w:p>
    <w:p w:rsidR="001441D4" w:rsidRPr="001441D4" w:rsidRDefault="001441D4" w:rsidP="001441D4">
      <w:pPr>
        <w:spacing w:line="360" w:lineRule="auto"/>
        <w:jc w:val="both"/>
        <w:rPr>
          <w:sz w:val="22"/>
          <w:szCs w:val="22"/>
        </w:rPr>
      </w:pPr>
      <w:r w:rsidRPr="001441D4">
        <w:rPr>
          <w:sz w:val="22"/>
          <w:szCs w:val="22"/>
        </w:rPr>
        <w:t>(288, 'fashionable skirts', 'Women', 'skirts', 799, 'printed-light-blue', 'Anamika Khanna', 'longer', 'Allen solly', '', 'image/290.jpg'),</w:t>
      </w:r>
    </w:p>
    <w:p w:rsidR="001441D4" w:rsidRPr="001441D4" w:rsidRDefault="001441D4" w:rsidP="001441D4">
      <w:pPr>
        <w:spacing w:line="360" w:lineRule="auto"/>
        <w:jc w:val="both"/>
        <w:rPr>
          <w:sz w:val="22"/>
          <w:szCs w:val="22"/>
        </w:rPr>
      </w:pPr>
      <w:r w:rsidRPr="001441D4">
        <w:rPr>
          <w:sz w:val="22"/>
          <w:szCs w:val="22"/>
        </w:rPr>
        <w:lastRenderedPageBreak/>
        <w:t>(289, 'fashionable shoes', 'Women', 'women shoes', 699, 'black', 'Sonia jetley', 'larger', 'Select a Brand', '', 'image/290.jpg'),</w:t>
      </w:r>
    </w:p>
    <w:p w:rsidR="001441D4" w:rsidRPr="001441D4" w:rsidRDefault="001441D4" w:rsidP="001441D4">
      <w:pPr>
        <w:spacing w:line="360" w:lineRule="auto"/>
        <w:jc w:val="both"/>
        <w:rPr>
          <w:sz w:val="22"/>
          <w:szCs w:val="22"/>
        </w:rPr>
      </w:pPr>
      <w:r w:rsidRPr="001441D4">
        <w:rPr>
          <w:sz w:val="22"/>
          <w:szCs w:val="22"/>
        </w:rPr>
        <w:t>(290, 'fashionable shoes', 'Women', 'women shoes', 699, 'black', 'Sonia jetley', 'larger', 'Adidas', '', 'image/291.jpg'),</w:t>
      </w:r>
    </w:p>
    <w:p w:rsidR="001441D4" w:rsidRPr="001441D4" w:rsidRDefault="001441D4" w:rsidP="001441D4">
      <w:pPr>
        <w:spacing w:line="360" w:lineRule="auto"/>
        <w:jc w:val="both"/>
        <w:rPr>
          <w:sz w:val="22"/>
          <w:szCs w:val="22"/>
        </w:rPr>
      </w:pPr>
      <w:r w:rsidRPr="001441D4">
        <w:rPr>
          <w:sz w:val="22"/>
          <w:szCs w:val="22"/>
        </w:rPr>
        <w:t>(291, 'fashionable shoes', 'Women', 'women shoes', 799, 'black', 'Sonia jetley', 'larger', 'Adidas', '', 'image/292.jpg'),</w:t>
      </w:r>
    </w:p>
    <w:p w:rsidR="001441D4" w:rsidRPr="001441D4" w:rsidRDefault="001441D4" w:rsidP="001441D4">
      <w:pPr>
        <w:spacing w:line="360" w:lineRule="auto"/>
        <w:jc w:val="both"/>
        <w:rPr>
          <w:sz w:val="22"/>
          <w:szCs w:val="22"/>
        </w:rPr>
      </w:pPr>
      <w:r w:rsidRPr="001441D4">
        <w:rPr>
          <w:sz w:val="22"/>
          <w:szCs w:val="22"/>
        </w:rPr>
        <w:t>(292, 'fashionable shoes', 'Women', 'women shoes', 999, 'black', 'Select a Designer', 'larger', 'Adidas', '', 'image/295.jpg'),</w:t>
      </w:r>
    </w:p>
    <w:p w:rsidR="001441D4" w:rsidRPr="001441D4" w:rsidRDefault="001441D4" w:rsidP="001441D4">
      <w:pPr>
        <w:spacing w:line="360" w:lineRule="auto"/>
        <w:jc w:val="both"/>
        <w:rPr>
          <w:sz w:val="22"/>
          <w:szCs w:val="22"/>
        </w:rPr>
      </w:pPr>
      <w:r w:rsidRPr="001441D4">
        <w:rPr>
          <w:sz w:val="22"/>
          <w:szCs w:val="22"/>
        </w:rPr>
        <w:t>(293, 'fashionable shoes', 'Women', 'women shoes', 699, 'black-checks', 'Sonia jetley', 'medium', 'Adidas', '', 'image/297.jpg'),</w:t>
      </w:r>
    </w:p>
    <w:p w:rsidR="001441D4" w:rsidRPr="001441D4" w:rsidRDefault="001441D4" w:rsidP="001441D4">
      <w:pPr>
        <w:spacing w:line="360" w:lineRule="auto"/>
        <w:jc w:val="both"/>
        <w:rPr>
          <w:sz w:val="22"/>
          <w:szCs w:val="22"/>
        </w:rPr>
      </w:pPr>
      <w:r w:rsidRPr="001441D4">
        <w:rPr>
          <w:sz w:val="22"/>
          <w:szCs w:val="22"/>
        </w:rPr>
        <w:t>(294, 'fashionable shoes', 'Women', 'women shoes', 999, 'pink', 'Sonia jetley', 'medium', 'Puma', '', 'image/296.jpg'),</w:t>
      </w:r>
    </w:p>
    <w:p w:rsidR="001441D4" w:rsidRPr="001441D4" w:rsidRDefault="001441D4" w:rsidP="001441D4">
      <w:pPr>
        <w:spacing w:line="360" w:lineRule="auto"/>
        <w:jc w:val="both"/>
        <w:rPr>
          <w:sz w:val="22"/>
          <w:szCs w:val="22"/>
        </w:rPr>
      </w:pPr>
      <w:r w:rsidRPr="001441D4">
        <w:rPr>
          <w:sz w:val="22"/>
          <w:szCs w:val="22"/>
        </w:rPr>
        <w:t>(295, 'fashionable shoes', 'Women', 'women shoes', 999, '', 'Sonia jetley', 'medium', 'Puma', '', 'image/298.jpg'),</w:t>
      </w:r>
    </w:p>
    <w:p w:rsidR="001441D4" w:rsidRPr="001441D4" w:rsidRDefault="001441D4" w:rsidP="001441D4">
      <w:pPr>
        <w:spacing w:line="360" w:lineRule="auto"/>
        <w:jc w:val="both"/>
        <w:rPr>
          <w:sz w:val="22"/>
          <w:szCs w:val="22"/>
        </w:rPr>
      </w:pPr>
      <w:r w:rsidRPr="001441D4">
        <w:rPr>
          <w:sz w:val="22"/>
          <w:szCs w:val="22"/>
        </w:rPr>
        <w:t>(296, '', 'Women', 'women shoes', 999, 'pink', 'Sonia jetley', 'larger', 'reebok', '', 'image/299.jpg'),</w:t>
      </w:r>
    </w:p>
    <w:p w:rsidR="001441D4" w:rsidRPr="001441D4" w:rsidRDefault="001441D4" w:rsidP="001441D4">
      <w:pPr>
        <w:spacing w:line="360" w:lineRule="auto"/>
        <w:jc w:val="both"/>
        <w:rPr>
          <w:sz w:val="22"/>
          <w:szCs w:val="22"/>
        </w:rPr>
      </w:pPr>
      <w:r w:rsidRPr="001441D4">
        <w:rPr>
          <w:sz w:val="22"/>
          <w:szCs w:val="22"/>
        </w:rPr>
        <w:t>(297, '', 'Women', 'women shoes', 999, 'black-pink', 'Sonia jetley', 'medium', 'Select a Brand', '', 'image/282.jpg'),</w:t>
      </w:r>
    </w:p>
    <w:p w:rsidR="001441D4" w:rsidRPr="001441D4" w:rsidRDefault="001441D4" w:rsidP="001441D4">
      <w:pPr>
        <w:spacing w:line="360" w:lineRule="auto"/>
        <w:jc w:val="both"/>
        <w:rPr>
          <w:sz w:val="22"/>
          <w:szCs w:val="22"/>
        </w:rPr>
      </w:pPr>
      <w:r w:rsidRPr="001441D4">
        <w:rPr>
          <w:sz w:val="22"/>
          <w:szCs w:val="22"/>
        </w:rPr>
        <w:t>(299, 'z-collection', 'Women', 'sandals', 1799, 'browen', 'Sonia jetley', 'medium', 'Select a Brand', '', 'image/300.jpg'),</w:t>
      </w:r>
    </w:p>
    <w:p w:rsidR="001441D4" w:rsidRPr="001441D4" w:rsidRDefault="001441D4" w:rsidP="001441D4">
      <w:pPr>
        <w:spacing w:line="360" w:lineRule="auto"/>
        <w:jc w:val="both"/>
        <w:rPr>
          <w:sz w:val="22"/>
          <w:szCs w:val="22"/>
        </w:rPr>
      </w:pPr>
      <w:r w:rsidRPr="001441D4">
        <w:rPr>
          <w:sz w:val="22"/>
          <w:szCs w:val="22"/>
        </w:rPr>
        <w:t>(300, 'portia-beige', 'Women', 'sandals', 1799, 'blue', 'Sonia jetley', 'medium', 'reebok', '', 'image/301.jpg'),</w:t>
      </w:r>
    </w:p>
    <w:p w:rsidR="001441D4" w:rsidRPr="001441D4" w:rsidRDefault="001441D4" w:rsidP="001441D4">
      <w:pPr>
        <w:spacing w:line="360" w:lineRule="auto"/>
        <w:jc w:val="both"/>
        <w:rPr>
          <w:sz w:val="22"/>
          <w:szCs w:val="22"/>
        </w:rPr>
      </w:pPr>
      <w:r w:rsidRPr="001441D4">
        <w:rPr>
          <w:sz w:val="22"/>
          <w:szCs w:val="22"/>
        </w:rPr>
        <w:t>(301, 'MB-collection-orange', 'Women', 'sandals', 1799, 'orange', 'Sonia jetley', 'medium', 'reebok', '', 'image/302.jpg'),</w:t>
      </w:r>
    </w:p>
    <w:p w:rsidR="001441D4" w:rsidRPr="001441D4" w:rsidRDefault="001441D4" w:rsidP="001441D4">
      <w:pPr>
        <w:spacing w:line="360" w:lineRule="auto"/>
        <w:jc w:val="both"/>
        <w:rPr>
          <w:sz w:val="22"/>
          <w:szCs w:val="22"/>
        </w:rPr>
      </w:pPr>
      <w:r w:rsidRPr="001441D4">
        <w:rPr>
          <w:sz w:val="22"/>
          <w:szCs w:val="22"/>
        </w:rPr>
        <w:t>(302, 'portia-white', 'Women', 'sandals', 1500, 'white', 'Sonia jetley', 'medium', 'reebok', '', 'image/304.jpg'),</w:t>
      </w:r>
    </w:p>
    <w:p w:rsidR="001441D4" w:rsidRPr="001441D4" w:rsidRDefault="001441D4" w:rsidP="001441D4">
      <w:pPr>
        <w:spacing w:line="360" w:lineRule="auto"/>
        <w:jc w:val="both"/>
        <w:rPr>
          <w:sz w:val="22"/>
          <w:szCs w:val="22"/>
        </w:rPr>
      </w:pPr>
      <w:r w:rsidRPr="001441D4">
        <w:rPr>
          <w:sz w:val="22"/>
          <w:szCs w:val="22"/>
        </w:rPr>
        <w:t>(304, 'z-collection-black', 'Women', 'sandals', 1500, 'black', 'Sonia jetley', 'medium', 'reebok', '', 'image/305.jpg'),</w:t>
      </w:r>
    </w:p>
    <w:p w:rsidR="001441D4" w:rsidRPr="001441D4" w:rsidRDefault="001441D4" w:rsidP="001441D4">
      <w:pPr>
        <w:spacing w:line="360" w:lineRule="auto"/>
        <w:jc w:val="both"/>
        <w:rPr>
          <w:sz w:val="22"/>
          <w:szCs w:val="22"/>
        </w:rPr>
      </w:pPr>
      <w:r w:rsidRPr="001441D4">
        <w:rPr>
          <w:sz w:val="22"/>
          <w:szCs w:val="22"/>
        </w:rPr>
        <w:t>(305, 'MB-collection-browen', 'Women', 'sandals', 1500, 'browen', 'Sonia jetley', 'medium', 'Select a Brand', '', 'image/306.jpg'),</w:t>
      </w:r>
    </w:p>
    <w:p w:rsidR="001441D4" w:rsidRPr="001441D4" w:rsidRDefault="001441D4" w:rsidP="001441D4">
      <w:pPr>
        <w:spacing w:line="360" w:lineRule="auto"/>
        <w:jc w:val="both"/>
        <w:rPr>
          <w:sz w:val="22"/>
          <w:szCs w:val="22"/>
        </w:rPr>
      </w:pPr>
      <w:r w:rsidRPr="001441D4">
        <w:rPr>
          <w:sz w:val="22"/>
          <w:szCs w:val="22"/>
        </w:rPr>
        <w:t>(306, 'MB-collection', 'Women', 'sandals', 1500, 'green', 'Sonia jetley', 'larger', 'Select a Brand', '', 'image/308.jpg'),</w:t>
      </w:r>
    </w:p>
    <w:p w:rsidR="001441D4" w:rsidRPr="001441D4" w:rsidRDefault="001441D4" w:rsidP="001441D4">
      <w:pPr>
        <w:spacing w:line="360" w:lineRule="auto"/>
        <w:jc w:val="both"/>
        <w:rPr>
          <w:sz w:val="22"/>
          <w:szCs w:val="22"/>
        </w:rPr>
      </w:pPr>
      <w:r w:rsidRPr="001441D4">
        <w:rPr>
          <w:sz w:val="22"/>
          <w:szCs w:val="22"/>
        </w:rPr>
        <w:t>(307, 'MB-collection', 'Women', 'sandals', 750, 'orange', 'Sonia jetley', 'larger', 'Select a Brand', '', 'image/309.jpg'),</w:t>
      </w:r>
    </w:p>
    <w:p w:rsidR="001441D4" w:rsidRPr="001441D4" w:rsidRDefault="001441D4" w:rsidP="001441D4">
      <w:pPr>
        <w:spacing w:line="360" w:lineRule="auto"/>
        <w:jc w:val="both"/>
        <w:rPr>
          <w:sz w:val="22"/>
          <w:szCs w:val="22"/>
        </w:rPr>
      </w:pPr>
      <w:r w:rsidRPr="001441D4">
        <w:rPr>
          <w:sz w:val="22"/>
          <w:szCs w:val="22"/>
        </w:rPr>
        <w:lastRenderedPageBreak/>
        <w:t>(308, 'MB-collection', 'Women', 'sandals', 750, 'black', 'Sonia jetley', 'larger', 'Select a Brand', '', 'image/307.jpg'),</w:t>
      </w:r>
    </w:p>
    <w:p w:rsidR="001441D4" w:rsidRPr="001441D4" w:rsidRDefault="001441D4" w:rsidP="001441D4">
      <w:pPr>
        <w:spacing w:line="360" w:lineRule="auto"/>
        <w:jc w:val="both"/>
        <w:rPr>
          <w:sz w:val="22"/>
          <w:szCs w:val="22"/>
        </w:rPr>
      </w:pPr>
      <w:r w:rsidRPr="001441D4">
        <w:rPr>
          <w:sz w:val="22"/>
          <w:szCs w:val="22"/>
        </w:rPr>
        <w:t>(331, '', 'Women', 'nightwear', 699, '', 'Anamika Khanna', '', 'Allen solly', '', 'image/1006.jpg'),</w:t>
      </w:r>
    </w:p>
    <w:p w:rsidR="001441D4" w:rsidRPr="001441D4" w:rsidRDefault="001441D4" w:rsidP="001441D4">
      <w:pPr>
        <w:spacing w:line="360" w:lineRule="auto"/>
        <w:jc w:val="both"/>
        <w:rPr>
          <w:sz w:val="22"/>
          <w:szCs w:val="22"/>
        </w:rPr>
      </w:pPr>
      <w:r w:rsidRPr="001441D4">
        <w:rPr>
          <w:sz w:val="22"/>
          <w:szCs w:val="22"/>
        </w:rPr>
        <w:t>(332, '\nElle-denium-jeans', 'Women', 'jeans', 1700, '', 'Anamika khana', '', 'Select a Brand', '', 'image/2001.jpg'),</w:t>
      </w:r>
    </w:p>
    <w:p w:rsidR="001441D4" w:rsidRPr="001441D4" w:rsidRDefault="001441D4" w:rsidP="001441D4">
      <w:pPr>
        <w:spacing w:line="360" w:lineRule="auto"/>
        <w:jc w:val="both"/>
        <w:rPr>
          <w:sz w:val="22"/>
          <w:szCs w:val="22"/>
        </w:rPr>
      </w:pPr>
      <w:r w:rsidRPr="001441D4">
        <w:rPr>
          <w:sz w:val="22"/>
          <w:szCs w:val="22"/>
        </w:rPr>
        <w:t>(333, 'French-deep-stone', 'Women', 'jeans', 1600, 'black', 'Anamika Khanna', 'larger', 'Select a Brand', '', 'image/2002.jpg'),</w:t>
      </w:r>
    </w:p>
    <w:p w:rsidR="001441D4" w:rsidRPr="001441D4" w:rsidRDefault="001441D4" w:rsidP="001441D4">
      <w:pPr>
        <w:spacing w:line="360" w:lineRule="auto"/>
        <w:jc w:val="both"/>
        <w:rPr>
          <w:sz w:val="22"/>
          <w:szCs w:val="22"/>
        </w:rPr>
      </w:pPr>
      <w:r w:rsidRPr="001441D4">
        <w:rPr>
          <w:sz w:val="22"/>
          <w:szCs w:val="22"/>
        </w:rPr>
        <w:t>(334, 'Harpa-solide-jeans', 'Women', 'jeans', 1599, 'green', 'Anamika Khanna', 'larger', 'Select a Brand', '', 'image/2004.jpg'),</w:t>
      </w:r>
    </w:p>
    <w:p w:rsidR="001441D4" w:rsidRPr="001441D4" w:rsidRDefault="001441D4" w:rsidP="001441D4">
      <w:pPr>
        <w:spacing w:line="360" w:lineRule="auto"/>
        <w:jc w:val="both"/>
        <w:rPr>
          <w:sz w:val="22"/>
          <w:szCs w:val="22"/>
        </w:rPr>
      </w:pPr>
      <w:r w:rsidRPr="001441D4">
        <w:rPr>
          <w:sz w:val="22"/>
          <w:szCs w:val="22"/>
        </w:rPr>
        <w:t>(335, 'printed-pink-jeans', 'Women', 'jeans', 1699, 'pink', 'Anamika Khanna', 'larger', 'Select a Brand', '', 'image/2003.jpg'),</w:t>
      </w:r>
    </w:p>
    <w:p w:rsidR="001441D4" w:rsidRPr="001441D4" w:rsidRDefault="001441D4" w:rsidP="001441D4">
      <w:pPr>
        <w:spacing w:line="360" w:lineRule="auto"/>
        <w:jc w:val="both"/>
        <w:rPr>
          <w:sz w:val="22"/>
          <w:szCs w:val="22"/>
        </w:rPr>
      </w:pPr>
      <w:r w:rsidRPr="001441D4">
        <w:rPr>
          <w:sz w:val="22"/>
          <w:szCs w:val="22"/>
        </w:rPr>
        <w:t>(336, 'calvin-strechable', 'Women', 'jeans', 1999, 'dark-blue', 'Anamika Khanna', 'larger', 'Select a Brand', '', 'image/2005.jpg'),</w:t>
      </w:r>
    </w:p>
    <w:p w:rsidR="001441D4" w:rsidRPr="001441D4" w:rsidRDefault="001441D4" w:rsidP="001441D4">
      <w:pPr>
        <w:spacing w:line="360" w:lineRule="auto"/>
        <w:jc w:val="both"/>
        <w:rPr>
          <w:sz w:val="22"/>
          <w:szCs w:val="22"/>
        </w:rPr>
      </w:pPr>
      <w:r w:rsidRPr="001441D4">
        <w:rPr>
          <w:sz w:val="22"/>
          <w:szCs w:val="22"/>
        </w:rPr>
        <w:t>(338, 'Identiti-solid-jeans', 'Women', 'jeans', 1700, 'dark-blue', 'Anamika Khanna', 'larger', 'United color &amp; benetton', '', 'image/2008.jpg'),</w:t>
      </w:r>
    </w:p>
    <w:p w:rsidR="001441D4" w:rsidRPr="001441D4" w:rsidRDefault="001441D4" w:rsidP="001441D4">
      <w:pPr>
        <w:spacing w:line="360" w:lineRule="auto"/>
        <w:jc w:val="both"/>
        <w:rPr>
          <w:sz w:val="22"/>
          <w:szCs w:val="22"/>
        </w:rPr>
      </w:pPr>
      <w:r w:rsidRPr="001441D4">
        <w:rPr>
          <w:sz w:val="22"/>
          <w:szCs w:val="22"/>
        </w:rPr>
        <w:t>(339, 'kids blue jeans', 'Kids', 'kids jeans', 999, 'blue', 'Abhijeet khanna', 'small', 'United color &amp; benetton', '', 'image/3002.jpg'),</w:t>
      </w:r>
    </w:p>
    <w:p w:rsidR="001441D4" w:rsidRPr="001441D4" w:rsidRDefault="001441D4" w:rsidP="001441D4">
      <w:pPr>
        <w:spacing w:line="360" w:lineRule="auto"/>
        <w:jc w:val="both"/>
        <w:rPr>
          <w:sz w:val="22"/>
          <w:szCs w:val="22"/>
        </w:rPr>
      </w:pPr>
      <w:r w:rsidRPr="001441D4">
        <w:rPr>
          <w:sz w:val="22"/>
          <w:szCs w:val="22"/>
        </w:rPr>
        <w:t>(340, 'kids grey jeans', 'Kids', 'kids jeans', 999, 'grey', 'Abhijeet khanna', 'small', 'United color &amp; benetton', '', 'image/3003.jpg'),</w:t>
      </w:r>
    </w:p>
    <w:p w:rsidR="001441D4" w:rsidRPr="001441D4" w:rsidRDefault="001441D4" w:rsidP="001441D4">
      <w:pPr>
        <w:spacing w:line="360" w:lineRule="auto"/>
        <w:jc w:val="both"/>
        <w:rPr>
          <w:sz w:val="22"/>
          <w:szCs w:val="22"/>
        </w:rPr>
      </w:pPr>
      <w:r w:rsidRPr="001441D4">
        <w:rPr>
          <w:sz w:val="22"/>
          <w:szCs w:val="22"/>
        </w:rPr>
        <w:t>(341, 'kids neay-blue jeans', 'Kids', 'kids jeans', 999, 'navy blue', 'Abhijeet khanna', 'small', 'United color &amp; benetton', '', 'image/3004.jpg'),</w:t>
      </w:r>
    </w:p>
    <w:p w:rsidR="001441D4" w:rsidRPr="001441D4" w:rsidRDefault="001441D4" w:rsidP="001441D4">
      <w:pPr>
        <w:spacing w:line="360" w:lineRule="auto"/>
        <w:jc w:val="both"/>
        <w:rPr>
          <w:sz w:val="22"/>
          <w:szCs w:val="22"/>
        </w:rPr>
      </w:pPr>
      <w:r w:rsidRPr="001441D4">
        <w:rPr>
          <w:sz w:val="22"/>
          <w:szCs w:val="22"/>
        </w:rPr>
        <w:t>(342, 'kids pink jeans', 'Kids', 'kids jeans', 999, 'pink', 'Abhijeet khanna', 'small', 'United color &amp; benetton', '', 'image/3005.jpg'),</w:t>
      </w:r>
    </w:p>
    <w:p w:rsidR="001441D4" w:rsidRPr="001441D4" w:rsidRDefault="001441D4" w:rsidP="001441D4">
      <w:pPr>
        <w:spacing w:line="360" w:lineRule="auto"/>
        <w:jc w:val="both"/>
        <w:rPr>
          <w:sz w:val="22"/>
          <w:szCs w:val="22"/>
        </w:rPr>
      </w:pPr>
      <w:r w:rsidRPr="001441D4">
        <w:rPr>
          <w:sz w:val="22"/>
          <w:szCs w:val="22"/>
        </w:rPr>
        <w:t>(343, 'kids yellow jeans', 'Kids', 'kids jeans', 999, 'yellow', 'Abhijeet khanna', 'small', 'United color &amp; benetton', '', 'image/3007.jpg'),</w:t>
      </w:r>
    </w:p>
    <w:p w:rsidR="001441D4" w:rsidRPr="001441D4" w:rsidRDefault="001441D4" w:rsidP="001441D4">
      <w:pPr>
        <w:spacing w:line="360" w:lineRule="auto"/>
        <w:jc w:val="both"/>
        <w:rPr>
          <w:sz w:val="22"/>
          <w:szCs w:val="22"/>
        </w:rPr>
      </w:pPr>
      <w:r w:rsidRPr="001441D4">
        <w:rPr>
          <w:sz w:val="22"/>
          <w:szCs w:val="22"/>
        </w:rPr>
        <w:t>(344, 'kids  jeans', 'Kids', 'kids jeans', 999, 'dark-pink', 'Abhijeet khanna', 'small', 'United color &amp; benetton', '', 'image/3006.jpg'),</w:t>
      </w:r>
    </w:p>
    <w:p w:rsidR="001441D4" w:rsidRPr="001441D4" w:rsidRDefault="001441D4" w:rsidP="001441D4">
      <w:pPr>
        <w:spacing w:line="360" w:lineRule="auto"/>
        <w:jc w:val="both"/>
        <w:rPr>
          <w:sz w:val="22"/>
          <w:szCs w:val="22"/>
        </w:rPr>
      </w:pPr>
      <w:r w:rsidRPr="001441D4">
        <w:rPr>
          <w:sz w:val="22"/>
          <w:szCs w:val="22"/>
        </w:rPr>
        <w:t>(345, 'Red-shirt', 'Kids', 'kids shirts', 799, 'red', 'Abhijeet khanna', 'small', 'Lee', '', 'image/3010.jpg'),</w:t>
      </w:r>
    </w:p>
    <w:p w:rsidR="001441D4" w:rsidRPr="001441D4" w:rsidRDefault="001441D4" w:rsidP="001441D4">
      <w:pPr>
        <w:spacing w:line="360" w:lineRule="auto"/>
        <w:jc w:val="both"/>
        <w:rPr>
          <w:sz w:val="22"/>
          <w:szCs w:val="22"/>
        </w:rPr>
      </w:pPr>
      <w:r w:rsidRPr="001441D4">
        <w:rPr>
          <w:sz w:val="22"/>
          <w:szCs w:val="22"/>
        </w:rPr>
        <w:t>(346, 'Red-shirt', 'Kids', 'kids shirts', 799, 'red', 'Abhijeet khanna', 'small', 'Lee', '', 'image/3011.jpg'),</w:t>
      </w:r>
    </w:p>
    <w:p w:rsidR="001441D4" w:rsidRPr="001441D4" w:rsidRDefault="001441D4" w:rsidP="001441D4">
      <w:pPr>
        <w:spacing w:line="360" w:lineRule="auto"/>
        <w:jc w:val="both"/>
        <w:rPr>
          <w:sz w:val="22"/>
          <w:szCs w:val="22"/>
        </w:rPr>
      </w:pPr>
      <w:r w:rsidRPr="001441D4">
        <w:rPr>
          <w:sz w:val="22"/>
          <w:szCs w:val="22"/>
        </w:rPr>
        <w:t>(347, 'White-checks', 'Kids', 'kids shirts', 799, 'White-checks', 'Abhijeet khanna', 'small', 'Lee', '', 'image/3012.jpg'),</w:t>
      </w:r>
    </w:p>
    <w:p w:rsidR="001441D4" w:rsidRPr="001441D4" w:rsidRDefault="001441D4" w:rsidP="001441D4">
      <w:pPr>
        <w:spacing w:line="360" w:lineRule="auto"/>
        <w:jc w:val="both"/>
        <w:rPr>
          <w:sz w:val="22"/>
          <w:szCs w:val="22"/>
        </w:rPr>
      </w:pPr>
      <w:r w:rsidRPr="001441D4">
        <w:rPr>
          <w:sz w:val="22"/>
          <w:szCs w:val="22"/>
        </w:rPr>
        <w:t>(348, 'yellow-shirts', 'Kids', 'kids shirts', 799, 'yellow', 'Abhijeet khanna', 'small', 'Lee', '', 'image/3013.jpg'),</w:t>
      </w:r>
    </w:p>
    <w:p w:rsidR="001441D4" w:rsidRPr="001441D4" w:rsidRDefault="001441D4" w:rsidP="001441D4">
      <w:pPr>
        <w:spacing w:line="360" w:lineRule="auto"/>
        <w:jc w:val="both"/>
        <w:rPr>
          <w:sz w:val="22"/>
          <w:szCs w:val="22"/>
        </w:rPr>
      </w:pPr>
      <w:r w:rsidRPr="001441D4">
        <w:rPr>
          <w:sz w:val="22"/>
          <w:szCs w:val="22"/>
        </w:rPr>
        <w:lastRenderedPageBreak/>
        <w:t>(349, 'green-shirts', 'Kids', 'kids shirts', 799, 'green', 'Abhijeet khanna', 'small', 'Lee', '', 'image/3014.jpg'),</w:t>
      </w:r>
    </w:p>
    <w:p w:rsidR="001441D4" w:rsidRPr="001441D4" w:rsidRDefault="001441D4" w:rsidP="001441D4">
      <w:pPr>
        <w:spacing w:line="360" w:lineRule="auto"/>
        <w:jc w:val="both"/>
        <w:rPr>
          <w:sz w:val="22"/>
          <w:szCs w:val="22"/>
        </w:rPr>
      </w:pPr>
      <w:r w:rsidRPr="001441D4">
        <w:rPr>
          <w:sz w:val="22"/>
          <w:szCs w:val="22"/>
        </w:rPr>
        <w:t>(350, 'White-checks', 'Kids', 'kids shirts', 799, '', 'Abhijeet khanna', 'small', 'Lee', '', 'image/3015.jpg'),</w:t>
      </w:r>
    </w:p>
    <w:p w:rsidR="001441D4" w:rsidRPr="001441D4" w:rsidRDefault="001441D4" w:rsidP="001441D4">
      <w:pPr>
        <w:spacing w:line="360" w:lineRule="auto"/>
        <w:jc w:val="both"/>
        <w:rPr>
          <w:sz w:val="22"/>
          <w:szCs w:val="22"/>
        </w:rPr>
      </w:pPr>
      <w:r w:rsidRPr="001441D4">
        <w:rPr>
          <w:sz w:val="22"/>
          <w:szCs w:val="22"/>
        </w:rPr>
        <w:t>(351, 'Miss-blue-pyajama', 'Kids', 'kids nightwear', 599, 'blue', 'Sonia jetley', 'small', 'United color &amp; benetton', '', 'image/3020.jpg'),</w:t>
      </w:r>
    </w:p>
    <w:p w:rsidR="001441D4" w:rsidRPr="001441D4" w:rsidRDefault="001441D4" w:rsidP="001441D4">
      <w:pPr>
        <w:spacing w:line="360" w:lineRule="auto"/>
        <w:jc w:val="both"/>
        <w:rPr>
          <w:sz w:val="22"/>
          <w:szCs w:val="22"/>
        </w:rPr>
      </w:pPr>
      <w:r w:rsidRPr="001441D4">
        <w:rPr>
          <w:sz w:val="22"/>
          <w:szCs w:val="22"/>
        </w:rPr>
        <w:t>(352, 'Miss-white-pyajama', 'Kids', 'kids nightwear', 599, 'white', 'Sonia jetley', 'small', 'United color &amp; benetton', '', 'image/3021.jpg'),</w:t>
      </w:r>
    </w:p>
    <w:p w:rsidR="001441D4" w:rsidRPr="001441D4" w:rsidRDefault="001441D4" w:rsidP="001441D4">
      <w:pPr>
        <w:spacing w:line="360" w:lineRule="auto"/>
        <w:jc w:val="both"/>
        <w:rPr>
          <w:sz w:val="22"/>
          <w:szCs w:val="22"/>
        </w:rPr>
      </w:pPr>
      <w:r w:rsidRPr="001441D4">
        <w:rPr>
          <w:sz w:val="22"/>
          <w:szCs w:val="22"/>
        </w:rPr>
        <w:t>(353, 'jumpsuit', 'Kids', 'kids nightwear', 599, 'pink', 'Sonia jetley', 'small', 'United color &amp; benetton', '', 'image/3023.jpg'),</w:t>
      </w:r>
    </w:p>
    <w:p w:rsidR="001441D4" w:rsidRPr="001441D4" w:rsidRDefault="001441D4" w:rsidP="001441D4">
      <w:pPr>
        <w:spacing w:line="360" w:lineRule="auto"/>
        <w:jc w:val="both"/>
        <w:rPr>
          <w:sz w:val="22"/>
          <w:szCs w:val="22"/>
        </w:rPr>
      </w:pPr>
      <w:r w:rsidRPr="001441D4">
        <w:rPr>
          <w:sz w:val="22"/>
          <w:szCs w:val="22"/>
        </w:rPr>
        <w:t>(354, 'Top-with-capri', 'Kids', 'kids nightwear', 599, 'blue', 'Sonia jetley', 'small', 'United color &amp; benetton', '', 'image/3027.jpg'),</w:t>
      </w:r>
    </w:p>
    <w:p w:rsidR="001441D4" w:rsidRPr="001441D4" w:rsidRDefault="001441D4" w:rsidP="001441D4">
      <w:pPr>
        <w:spacing w:line="360" w:lineRule="auto"/>
        <w:jc w:val="both"/>
        <w:rPr>
          <w:sz w:val="22"/>
          <w:szCs w:val="22"/>
        </w:rPr>
      </w:pPr>
      <w:r w:rsidRPr="001441D4">
        <w:rPr>
          <w:sz w:val="22"/>
          <w:szCs w:val="22"/>
        </w:rPr>
        <w:t>(355, 'Top-with-capri', 'Kids', 'kids nightwear', 599, 'white-black', 'Sonia jetley', 'small', 'United color &amp; benetton', '', 'image/3028.jpg'),</w:t>
      </w:r>
    </w:p>
    <w:p w:rsidR="001441D4" w:rsidRPr="001441D4" w:rsidRDefault="001441D4" w:rsidP="001441D4">
      <w:pPr>
        <w:spacing w:line="360" w:lineRule="auto"/>
        <w:jc w:val="both"/>
        <w:rPr>
          <w:sz w:val="22"/>
          <w:szCs w:val="22"/>
        </w:rPr>
      </w:pPr>
      <w:r w:rsidRPr="001441D4">
        <w:rPr>
          <w:sz w:val="22"/>
          <w:szCs w:val="22"/>
        </w:rPr>
        <w:t>(356, 'Top-with-capri', 'Kids', 'kids nightwear', 599, 'red', 'Sonia jetley', 'small', 'United color &amp; benetton', '', 'image/3029.jpg'),</w:t>
      </w:r>
    </w:p>
    <w:p w:rsidR="001441D4" w:rsidRPr="001441D4" w:rsidRDefault="001441D4" w:rsidP="001441D4">
      <w:pPr>
        <w:spacing w:line="360" w:lineRule="auto"/>
        <w:jc w:val="both"/>
        <w:rPr>
          <w:sz w:val="22"/>
          <w:szCs w:val="22"/>
        </w:rPr>
      </w:pPr>
      <w:r w:rsidRPr="001441D4">
        <w:rPr>
          <w:sz w:val="22"/>
          <w:szCs w:val="22"/>
        </w:rPr>
        <w:t>(358, 'Tracksuit', 'Kids', 'kids sportswears', 1000, 'black', 'Sonia jetley', 'small', 'United color &amp; benetton', '', 'image/3030.jpg'),</w:t>
      </w:r>
    </w:p>
    <w:p w:rsidR="001441D4" w:rsidRPr="001441D4" w:rsidRDefault="001441D4" w:rsidP="001441D4">
      <w:pPr>
        <w:spacing w:line="360" w:lineRule="auto"/>
        <w:jc w:val="both"/>
        <w:rPr>
          <w:sz w:val="22"/>
          <w:szCs w:val="22"/>
        </w:rPr>
      </w:pPr>
      <w:r w:rsidRPr="001441D4">
        <w:rPr>
          <w:sz w:val="22"/>
          <w:szCs w:val="22"/>
        </w:rPr>
        <w:t>(359, 'Tracksuit', 'Kids', 'kids sportswears', 1000, 'pink', 'Sonia jetley', 'small', 'United color &amp; benetton', '', 'image/3035.jpg'),</w:t>
      </w:r>
    </w:p>
    <w:p w:rsidR="001441D4" w:rsidRPr="001441D4" w:rsidRDefault="001441D4" w:rsidP="001441D4">
      <w:pPr>
        <w:spacing w:line="360" w:lineRule="auto"/>
        <w:jc w:val="both"/>
        <w:rPr>
          <w:sz w:val="22"/>
          <w:szCs w:val="22"/>
        </w:rPr>
      </w:pPr>
      <w:r w:rsidRPr="001441D4">
        <w:rPr>
          <w:sz w:val="22"/>
          <w:szCs w:val="22"/>
        </w:rPr>
        <w:t>(360, 'Tracksuit', 'Kids', 'kids sportswears', 1000, 'blue', 'Sonia jetley', 'small', 'United color &amp; benetton', '', 'image/3036.jpg'),</w:t>
      </w:r>
    </w:p>
    <w:p w:rsidR="001441D4" w:rsidRPr="001441D4" w:rsidRDefault="001441D4" w:rsidP="001441D4">
      <w:pPr>
        <w:spacing w:line="360" w:lineRule="auto"/>
        <w:jc w:val="both"/>
        <w:rPr>
          <w:sz w:val="22"/>
          <w:szCs w:val="22"/>
        </w:rPr>
      </w:pPr>
      <w:r w:rsidRPr="001441D4">
        <w:rPr>
          <w:sz w:val="22"/>
          <w:szCs w:val="22"/>
        </w:rPr>
        <w:t>(362, 'Black-track-pants', 'Kids', 'kids sportswears', 500, 'black', 'Sonia jetley', 'medium', 'United color &amp; benetton', '', 'image/3031.jpg'),</w:t>
      </w:r>
    </w:p>
    <w:p w:rsidR="001441D4" w:rsidRPr="001441D4" w:rsidRDefault="001441D4" w:rsidP="001441D4">
      <w:pPr>
        <w:spacing w:line="360" w:lineRule="auto"/>
        <w:jc w:val="both"/>
        <w:rPr>
          <w:sz w:val="22"/>
          <w:szCs w:val="22"/>
        </w:rPr>
      </w:pPr>
      <w:r w:rsidRPr="001441D4">
        <w:rPr>
          <w:sz w:val="22"/>
          <w:szCs w:val="22"/>
        </w:rPr>
        <w:t>(363, 'Track-pants', 'Kids', 'kids sportswears', 500, 'purple', 'Sonia jetley', 'medium', 'United color &amp; benetton', '', 'image/3034.jpg'),</w:t>
      </w:r>
    </w:p>
    <w:p w:rsidR="001441D4" w:rsidRPr="001441D4" w:rsidRDefault="001441D4" w:rsidP="001441D4">
      <w:pPr>
        <w:spacing w:line="360" w:lineRule="auto"/>
        <w:jc w:val="both"/>
        <w:rPr>
          <w:sz w:val="22"/>
          <w:szCs w:val="22"/>
        </w:rPr>
      </w:pPr>
      <w:r w:rsidRPr="001441D4">
        <w:rPr>
          <w:sz w:val="22"/>
          <w:szCs w:val="22"/>
        </w:rPr>
        <w:t>(364, 'Track-pants', 'Kids', 'kids sportswears', 500, 'red', 'Sonia jetley', 'medium', 'United color &amp; benetton', '', 'image/3033.jpg'),</w:t>
      </w:r>
    </w:p>
    <w:p w:rsidR="001441D4" w:rsidRPr="001441D4" w:rsidRDefault="001441D4" w:rsidP="001441D4">
      <w:pPr>
        <w:spacing w:line="360" w:lineRule="auto"/>
        <w:jc w:val="both"/>
        <w:rPr>
          <w:sz w:val="22"/>
          <w:szCs w:val="22"/>
        </w:rPr>
      </w:pPr>
      <w:r w:rsidRPr="001441D4">
        <w:rPr>
          <w:sz w:val="22"/>
          <w:szCs w:val="22"/>
        </w:rPr>
        <w:t>(365, 'Green-jamaicans', 'Kids', 'kids shorts', 299, 'green', 'Sonia jetley', 'small', 'Levis', '', 'image/3040.jpg'),</w:t>
      </w:r>
    </w:p>
    <w:p w:rsidR="001441D4" w:rsidRPr="001441D4" w:rsidRDefault="001441D4" w:rsidP="001441D4">
      <w:pPr>
        <w:spacing w:line="360" w:lineRule="auto"/>
        <w:jc w:val="both"/>
        <w:rPr>
          <w:sz w:val="22"/>
          <w:szCs w:val="22"/>
        </w:rPr>
      </w:pPr>
      <w:r w:rsidRPr="001441D4">
        <w:rPr>
          <w:sz w:val="22"/>
          <w:szCs w:val="22"/>
        </w:rPr>
        <w:t>(366, 'Blue-jamaicans', 'Kids', 'kids shorts', 299, 'blue', 'Sonia jetley', 'small', 'Levis', '', 'image/3041.jpg'),</w:t>
      </w:r>
    </w:p>
    <w:p w:rsidR="001441D4" w:rsidRPr="001441D4" w:rsidRDefault="001441D4" w:rsidP="001441D4">
      <w:pPr>
        <w:spacing w:line="360" w:lineRule="auto"/>
        <w:jc w:val="both"/>
        <w:rPr>
          <w:sz w:val="22"/>
          <w:szCs w:val="22"/>
        </w:rPr>
      </w:pPr>
      <w:r w:rsidRPr="001441D4">
        <w:rPr>
          <w:sz w:val="22"/>
          <w:szCs w:val="22"/>
        </w:rPr>
        <w:t>(367, 'Grey-jamaicans', 'Kids', 'kids shorts', 299, 'grey', 'Sonia jetley', 'small', 'Levis', '', 'image/3042.jpg'),</w:t>
      </w:r>
    </w:p>
    <w:p w:rsidR="001441D4" w:rsidRPr="001441D4" w:rsidRDefault="001441D4" w:rsidP="001441D4">
      <w:pPr>
        <w:spacing w:line="360" w:lineRule="auto"/>
        <w:jc w:val="both"/>
        <w:rPr>
          <w:sz w:val="22"/>
          <w:szCs w:val="22"/>
        </w:rPr>
      </w:pPr>
      <w:r w:rsidRPr="001441D4">
        <w:rPr>
          <w:sz w:val="22"/>
          <w:szCs w:val="22"/>
        </w:rPr>
        <w:lastRenderedPageBreak/>
        <w:t>(368, 'Girl-Blue-shorts', 'Kids', 'kids shorts', 299, 'blue', 'Sonia jetley', 'small', 'United color &amp; benetton', '', 'image/3044.jpg'),</w:t>
      </w:r>
    </w:p>
    <w:p w:rsidR="001441D4" w:rsidRPr="001441D4" w:rsidRDefault="001441D4" w:rsidP="001441D4">
      <w:pPr>
        <w:spacing w:line="360" w:lineRule="auto"/>
        <w:jc w:val="both"/>
        <w:rPr>
          <w:sz w:val="22"/>
          <w:szCs w:val="22"/>
        </w:rPr>
      </w:pPr>
      <w:r w:rsidRPr="001441D4">
        <w:rPr>
          <w:sz w:val="22"/>
          <w:szCs w:val="22"/>
        </w:rPr>
        <w:t>(369, 'Girl-Blue-shorts', 'Kids', 'kids shorts', 399, 'blue', 'Sonia jetley', 'small', 'United color &amp; benetton', '', 'image/3045.jpg'),</w:t>
      </w:r>
    </w:p>
    <w:p w:rsidR="001441D4" w:rsidRPr="001441D4" w:rsidRDefault="001441D4" w:rsidP="001441D4">
      <w:pPr>
        <w:spacing w:line="360" w:lineRule="auto"/>
        <w:jc w:val="both"/>
        <w:rPr>
          <w:sz w:val="22"/>
          <w:szCs w:val="22"/>
        </w:rPr>
      </w:pPr>
      <w:r w:rsidRPr="001441D4">
        <w:rPr>
          <w:sz w:val="22"/>
          <w:szCs w:val="22"/>
        </w:rPr>
        <w:t>(370, 'Girl-Blue-shorts', 'Kids', 'kids shorts', 399, 'blue', 'Sonia jetley', 'small', 'United color &amp; benetton', '', 'image/3046.jpg'),</w:t>
      </w:r>
    </w:p>
    <w:p w:rsidR="001441D4" w:rsidRPr="001441D4" w:rsidRDefault="001441D4" w:rsidP="001441D4">
      <w:pPr>
        <w:spacing w:line="360" w:lineRule="auto"/>
        <w:jc w:val="both"/>
        <w:rPr>
          <w:sz w:val="22"/>
          <w:szCs w:val="22"/>
        </w:rPr>
      </w:pPr>
      <w:r w:rsidRPr="001441D4">
        <w:rPr>
          <w:sz w:val="22"/>
          <w:szCs w:val="22"/>
        </w:rPr>
        <w:t>(371, 'Littel-kangaroos-trousers', 'Kids', 'kids trousers', 899, 'blue', 'Sonia jetley', 'medium', 'Littel-kangaroos', '', 'image/3050.jpg'),</w:t>
      </w:r>
    </w:p>
    <w:p w:rsidR="001441D4" w:rsidRPr="001441D4" w:rsidRDefault="001441D4" w:rsidP="001441D4">
      <w:pPr>
        <w:spacing w:line="360" w:lineRule="auto"/>
        <w:jc w:val="both"/>
        <w:rPr>
          <w:sz w:val="22"/>
          <w:szCs w:val="22"/>
        </w:rPr>
      </w:pPr>
      <w:r w:rsidRPr="001441D4">
        <w:rPr>
          <w:sz w:val="22"/>
          <w:szCs w:val="22"/>
        </w:rPr>
        <w:t>(372, 'Littel-kangaroos-trousers', 'Kids', 'kids trousers', 599, 'green', 'Sonia jetley', 'small', 'Littel-kangaroos', '', 'image/3051.jpg'),</w:t>
      </w:r>
    </w:p>
    <w:p w:rsidR="001441D4" w:rsidRPr="001441D4" w:rsidRDefault="001441D4" w:rsidP="001441D4">
      <w:pPr>
        <w:spacing w:line="360" w:lineRule="auto"/>
        <w:jc w:val="both"/>
        <w:rPr>
          <w:sz w:val="22"/>
          <w:szCs w:val="22"/>
        </w:rPr>
      </w:pPr>
      <w:r w:rsidRPr="001441D4">
        <w:rPr>
          <w:sz w:val="22"/>
          <w:szCs w:val="22"/>
        </w:rPr>
        <w:t>(373, 'Littel-kangaroos-trousers', 'Kids', 'kids trousers', 599, 'green', 'Sonia jetley', 'medium', 'Littel-kangaroos', '', 'image/3052.jpg'),</w:t>
      </w:r>
    </w:p>
    <w:p w:rsidR="001441D4" w:rsidRPr="001441D4" w:rsidRDefault="001441D4" w:rsidP="001441D4">
      <w:pPr>
        <w:spacing w:line="360" w:lineRule="auto"/>
        <w:jc w:val="both"/>
        <w:rPr>
          <w:sz w:val="22"/>
          <w:szCs w:val="22"/>
        </w:rPr>
      </w:pPr>
      <w:r w:rsidRPr="001441D4">
        <w:rPr>
          <w:sz w:val="22"/>
          <w:szCs w:val="22"/>
        </w:rPr>
        <w:t>(374, 'Littel-kangaroos-trousers', 'Kids', 'kids trousers', 599, 'red', 'Sonia jetley', 'small', 'Littel-kangaroos', '', 'image/3053.jpg'),</w:t>
      </w:r>
    </w:p>
    <w:p w:rsidR="001441D4" w:rsidRPr="001441D4" w:rsidRDefault="001441D4" w:rsidP="001441D4">
      <w:pPr>
        <w:spacing w:line="360" w:lineRule="auto"/>
        <w:jc w:val="both"/>
        <w:rPr>
          <w:sz w:val="22"/>
          <w:szCs w:val="22"/>
        </w:rPr>
      </w:pPr>
      <w:r w:rsidRPr="001441D4">
        <w:rPr>
          <w:sz w:val="22"/>
          <w:szCs w:val="22"/>
        </w:rPr>
        <w:t>(375, 'Kids-men-trouser', 'Kids', 'kids trousers', 499, 'blue', 'Sonia jetley', 'medium', 'United color &amp; benetton', '', 'image/3054.jpg'),</w:t>
      </w:r>
    </w:p>
    <w:p w:rsidR="001441D4" w:rsidRPr="001441D4" w:rsidRDefault="001441D4" w:rsidP="001441D4">
      <w:pPr>
        <w:spacing w:line="360" w:lineRule="auto"/>
        <w:jc w:val="both"/>
        <w:rPr>
          <w:sz w:val="22"/>
          <w:szCs w:val="22"/>
        </w:rPr>
      </w:pPr>
      <w:r w:rsidRPr="001441D4">
        <w:rPr>
          <w:sz w:val="22"/>
          <w:szCs w:val="22"/>
        </w:rPr>
        <w:t>(376, 'Kids-yellow-trouser', 'Kids', 'kids trousers', 499, 'yellow', 'Sonia jetley', 'medium', 'United color &amp; benetton', '', 'image/3056.jpg'),</w:t>
      </w:r>
    </w:p>
    <w:p w:rsidR="001441D4" w:rsidRPr="001441D4" w:rsidRDefault="001441D4" w:rsidP="001441D4">
      <w:pPr>
        <w:spacing w:line="360" w:lineRule="auto"/>
        <w:jc w:val="both"/>
        <w:rPr>
          <w:sz w:val="22"/>
          <w:szCs w:val="22"/>
        </w:rPr>
      </w:pPr>
      <w:r w:rsidRPr="001441D4">
        <w:rPr>
          <w:sz w:val="22"/>
          <w:szCs w:val="22"/>
        </w:rPr>
        <w:t>(377, 'kids-white-trouser', 'Kids', 'kids trousers', 499, 'white', 'Sonia jetley', 'medium', 'United color &amp; benetton', '', 'image/3055.jpg'),</w:t>
      </w:r>
    </w:p>
    <w:p w:rsidR="001441D4" w:rsidRPr="001441D4" w:rsidRDefault="001441D4" w:rsidP="001441D4">
      <w:pPr>
        <w:spacing w:line="360" w:lineRule="auto"/>
        <w:jc w:val="both"/>
        <w:rPr>
          <w:sz w:val="22"/>
          <w:szCs w:val="22"/>
        </w:rPr>
      </w:pPr>
      <w:r w:rsidRPr="001441D4">
        <w:rPr>
          <w:sz w:val="22"/>
          <w:szCs w:val="22"/>
        </w:rPr>
        <w:t>(378, 'tree-black-skirts', 'Kids', 'kids skirts', 499, 'black', 'Sonia jetley', 'small', 'Allen solly', '', 'image/3060.jpg'),</w:t>
      </w:r>
    </w:p>
    <w:p w:rsidR="001441D4" w:rsidRPr="001441D4" w:rsidRDefault="001441D4" w:rsidP="001441D4">
      <w:pPr>
        <w:spacing w:line="360" w:lineRule="auto"/>
        <w:jc w:val="both"/>
        <w:rPr>
          <w:sz w:val="22"/>
          <w:szCs w:val="22"/>
        </w:rPr>
      </w:pPr>
      <w:r w:rsidRPr="001441D4">
        <w:rPr>
          <w:sz w:val="22"/>
          <w:szCs w:val="22"/>
        </w:rPr>
        <w:t>(379, 'tree-girl-skirts', 'Kids', 'kids skirts', 499, 'green', 'Sonia jetley', 'small', 'Allen solly', '', 'image/3061.jpg'),</w:t>
      </w:r>
    </w:p>
    <w:p w:rsidR="001441D4" w:rsidRPr="001441D4" w:rsidRDefault="001441D4" w:rsidP="001441D4">
      <w:pPr>
        <w:spacing w:line="360" w:lineRule="auto"/>
        <w:jc w:val="both"/>
        <w:rPr>
          <w:sz w:val="22"/>
          <w:szCs w:val="22"/>
        </w:rPr>
      </w:pPr>
      <w:r w:rsidRPr="001441D4">
        <w:rPr>
          <w:sz w:val="22"/>
          <w:szCs w:val="22"/>
        </w:rPr>
        <w:t>(380, 'tree-orange-skirts', 'Kids', 'kids skirts', 499, 'orange', 'Sonia jetley', 'small', 'Allen solly', '', 'image/3062.jpg'),</w:t>
      </w:r>
    </w:p>
    <w:p w:rsidR="001441D4" w:rsidRPr="001441D4" w:rsidRDefault="001441D4" w:rsidP="001441D4">
      <w:pPr>
        <w:spacing w:line="360" w:lineRule="auto"/>
        <w:jc w:val="both"/>
        <w:rPr>
          <w:sz w:val="22"/>
          <w:szCs w:val="22"/>
        </w:rPr>
      </w:pPr>
      <w:r w:rsidRPr="001441D4">
        <w:rPr>
          <w:sz w:val="22"/>
          <w:szCs w:val="22"/>
        </w:rPr>
        <w:t>(382, 'kids-browen-skirts', 'Kids', 'kids skirts', 399, 'browen', 'Sonia jetley', 'small', 'United color &amp; benetton', '', 'image/3063.jpg'),</w:t>
      </w:r>
    </w:p>
    <w:p w:rsidR="001441D4" w:rsidRPr="001441D4" w:rsidRDefault="001441D4" w:rsidP="001441D4">
      <w:pPr>
        <w:spacing w:line="360" w:lineRule="auto"/>
        <w:jc w:val="both"/>
        <w:rPr>
          <w:sz w:val="22"/>
          <w:szCs w:val="22"/>
        </w:rPr>
      </w:pPr>
      <w:r w:rsidRPr="001441D4">
        <w:rPr>
          <w:sz w:val="22"/>
          <w:szCs w:val="22"/>
        </w:rPr>
        <w:t>(383, 'kids-purple-skirts', 'Kids', 'kids skirts', 399, 'purple', 'Sonia jetley', 'small', 'United color &amp; benetton', '', 'image/3065.jpg'),</w:t>
      </w:r>
    </w:p>
    <w:p w:rsidR="001441D4" w:rsidRPr="001441D4" w:rsidRDefault="001441D4" w:rsidP="001441D4">
      <w:pPr>
        <w:spacing w:line="360" w:lineRule="auto"/>
        <w:jc w:val="both"/>
        <w:rPr>
          <w:sz w:val="22"/>
          <w:szCs w:val="22"/>
        </w:rPr>
      </w:pPr>
      <w:r w:rsidRPr="001441D4">
        <w:rPr>
          <w:sz w:val="22"/>
          <w:szCs w:val="22"/>
        </w:rPr>
        <w:t>(384, 'kids-pink-skirts', 'Kids', 'kids skirts', 399, 'pink', 'Sonia jetley', 'small', 'United color &amp; benetton', '', 'image/3064.jpg'),</w:t>
      </w:r>
    </w:p>
    <w:p w:rsidR="001441D4" w:rsidRPr="001441D4" w:rsidRDefault="001441D4" w:rsidP="001441D4">
      <w:pPr>
        <w:spacing w:line="360" w:lineRule="auto"/>
        <w:jc w:val="both"/>
        <w:rPr>
          <w:sz w:val="22"/>
          <w:szCs w:val="22"/>
        </w:rPr>
      </w:pPr>
      <w:r w:rsidRPr="001441D4">
        <w:rPr>
          <w:sz w:val="22"/>
          <w:szCs w:val="22"/>
        </w:rPr>
        <w:t>(397, '', 'jewellery', 'Chains', 20000, '', 'Select a Designer', '', 'Tanishq', '', 'image/4.jpg'),</w:t>
      </w:r>
    </w:p>
    <w:p w:rsidR="001441D4" w:rsidRPr="001441D4" w:rsidRDefault="001441D4" w:rsidP="001441D4">
      <w:pPr>
        <w:spacing w:line="360" w:lineRule="auto"/>
        <w:jc w:val="both"/>
        <w:rPr>
          <w:sz w:val="22"/>
          <w:szCs w:val="22"/>
        </w:rPr>
      </w:pPr>
      <w:r w:rsidRPr="001441D4">
        <w:rPr>
          <w:sz w:val="22"/>
          <w:szCs w:val="22"/>
        </w:rPr>
        <w:lastRenderedPageBreak/>
        <w:t>(398, '', 'jewellery', 'Chains', 20499, '', 'Select a Designer', '', 'Tanishq', '', 'image/6.jpg'),</w:t>
      </w:r>
    </w:p>
    <w:p w:rsidR="001441D4" w:rsidRPr="001441D4" w:rsidRDefault="001441D4" w:rsidP="001441D4">
      <w:pPr>
        <w:spacing w:line="360" w:lineRule="auto"/>
        <w:jc w:val="both"/>
        <w:rPr>
          <w:sz w:val="22"/>
          <w:szCs w:val="22"/>
        </w:rPr>
      </w:pPr>
      <w:r w:rsidRPr="001441D4">
        <w:rPr>
          <w:sz w:val="22"/>
          <w:szCs w:val="22"/>
        </w:rPr>
        <w:t>(400, '', 'jewellery', 'Chains', 20000, '', 'Select a Designer', '', 'Tanishq', '', 'image/5.jpg'),</w:t>
      </w:r>
    </w:p>
    <w:p w:rsidR="001441D4" w:rsidRPr="001441D4" w:rsidRDefault="001441D4" w:rsidP="001441D4">
      <w:pPr>
        <w:spacing w:line="360" w:lineRule="auto"/>
        <w:jc w:val="both"/>
        <w:rPr>
          <w:sz w:val="22"/>
          <w:szCs w:val="22"/>
        </w:rPr>
      </w:pPr>
      <w:r w:rsidRPr="001441D4">
        <w:rPr>
          <w:sz w:val="22"/>
          <w:szCs w:val="22"/>
        </w:rPr>
        <w:t>(401, '', 'jewellery', 'Chains', 18000, '', 'Select a Designer', '', 'Tanishq', '', 'image/15.jpg'),</w:t>
      </w:r>
    </w:p>
    <w:p w:rsidR="001441D4" w:rsidRPr="001441D4" w:rsidRDefault="001441D4" w:rsidP="001441D4">
      <w:pPr>
        <w:spacing w:line="360" w:lineRule="auto"/>
        <w:jc w:val="both"/>
        <w:rPr>
          <w:sz w:val="22"/>
          <w:szCs w:val="22"/>
        </w:rPr>
      </w:pPr>
      <w:r w:rsidRPr="001441D4">
        <w:rPr>
          <w:sz w:val="22"/>
          <w:szCs w:val="22"/>
        </w:rPr>
        <w:t>(402, '', 'Women', 'Chains', 25000, '', 'Select a Designer', '', 'Tanishq', '', 'image/14.jpg'),</w:t>
      </w:r>
    </w:p>
    <w:p w:rsidR="001441D4" w:rsidRPr="001441D4" w:rsidRDefault="001441D4" w:rsidP="001441D4">
      <w:pPr>
        <w:spacing w:line="360" w:lineRule="auto"/>
        <w:jc w:val="both"/>
        <w:rPr>
          <w:sz w:val="22"/>
          <w:szCs w:val="22"/>
        </w:rPr>
      </w:pPr>
      <w:r w:rsidRPr="001441D4">
        <w:rPr>
          <w:sz w:val="22"/>
          <w:szCs w:val="22"/>
        </w:rPr>
        <w:t>(403, '', 'jewellery', 'Chains', 19000, '', 'Select a Designer', '', 'Tanishq', '', 'image/2.jpg'),</w:t>
      </w:r>
    </w:p>
    <w:p w:rsidR="001441D4" w:rsidRPr="001441D4" w:rsidRDefault="001441D4" w:rsidP="001441D4">
      <w:pPr>
        <w:spacing w:line="360" w:lineRule="auto"/>
        <w:jc w:val="both"/>
        <w:rPr>
          <w:sz w:val="22"/>
          <w:szCs w:val="22"/>
        </w:rPr>
      </w:pPr>
      <w:r w:rsidRPr="001441D4">
        <w:rPr>
          <w:sz w:val="22"/>
          <w:szCs w:val="22"/>
        </w:rPr>
        <w:t>(404, '', 'jewellery', 'Chains', 20000, '', 'Select a Designer', '', 'Tanishq', '', 'image/9.jpg'),</w:t>
      </w:r>
    </w:p>
    <w:p w:rsidR="001441D4" w:rsidRPr="001441D4" w:rsidRDefault="001441D4" w:rsidP="001441D4">
      <w:pPr>
        <w:spacing w:line="360" w:lineRule="auto"/>
        <w:jc w:val="both"/>
        <w:rPr>
          <w:sz w:val="22"/>
          <w:szCs w:val="22"/>
        </w:rPr>
      </w:pPr>
      <w:r w:rsidRPr="001441D4">
        <w:rPr>
          <w:sz w:val="22"/>
          <w:szCs w:val="22"/>
        </w:rPr>
        <w:t>(405, '', 'jewellery', 'Bracelets', 599, '', 'Select a Designer', '', 'Artistry', '', 'image/2.jpg'),</w:t>
      </w:r>
    </w:p>
    <w:p w:rsidR="001441D4" w:rsidRPr="001441D4" w:rsidRDefault="001441D4" w:rsidP="001441D4">
      <w:pPr>
        <w:spacing w:line="360" w:lineRule="auto"/>
        <w:jc w:val="both"/>
        <w:rPr>
          <w:sz w:val="22"/>
          <w:szCs w:val="22"/>
        </w:rPr>
      </w:pPr>
      <w:r w:rsidRPr="001441D4">
        <w:rPr>
          <w:sz w:val="22"/>
          <w:szCs w:val="22"/>
        </w:rPr>
        <w:t>(406, '', 'jewellery', 'Bracelets', 399, '', 'Select a Designer', '', 'Artistry', '', 'image/11.jpg'),</w:t>
      </w:r>
    </w:p>
    <w:p w:rsidR="001441D4" w:rsidRPr="001441D4" w:rsidRDefault="001441D4" w:rsidP="001441D4">
      <w:pPr>
        <w:spacing w:line="360" w:lineRule="auto"/>
        <w:jc w:val="both"/>
        <w:rPr>
          <w:sz w:val="22"/>
          <w:szCs w:val="22"/>
        </w:rPr>
      </w:pPr>
      <w:r w:rsidRPr="001441D4">
        <w:rPr>
          <w:sz w:val="22"/>
          <w:szCs w:val="22"/>
        </w:rPr>
        <w:t>(407, '', 'jewellery', 'Bracelets', 399, '', 'Select a Designer', '', 'Artistry', '', 'image/7.jpg'),</w:t>
      </w:r>
    </w:p>
    <w:p w:rsidR="001441D4" w:rsidRPr="001441D4" w:rsidRDefault="001441D4" w:rsidP="001441D4">
      <w:pPr>
        <w:spacing w:line="360" w:lineRule="auto"/>
        <w:jc w:val="both"/>
        <w:rPr>
          <w:sz w:val="22"/>
          <w:szCs w:val="22"/>
        </w:rPr>
      </w:pPr>
      <w:r w:rsidRPr="001441D4">
        <w:rPr>
          <w:sz w:val="22"/>
          <w:szCs w:val="22"/>
        </w:rPr>
        <w:t>(408, '', 'jewellery', 'Bracelets', 299, '', 'Select a Designer', '', 'Artistry', '', 'image/12.jpg'),</w:t>
      </w:r>
    </w:p>
    <w:p w:rsidR="001441D4" w:rsidRPr="001441D4" w:rsidRDefault="001441D4" w:rsidP="001441D4">
      <w:pPr>
        <w:spacing w:line="360" w:lineRule="auto"/>
        <w:jc w:val="both"/>
        <w:rPr>
          <w:sz w:val="22"/>
          <w:szCs w:val="22"/>
        </w:rPr>
      </w:pPr>
      <w:r w:rsidRPr="001441D4">
        <w:rPr>
          <w:sz w:val="22"/>
          <w:szCs w:val="22"/>
        </w:rPr>
        <w:t>(409, '', 'jewellery', 'Bracelets', 250, '', 'Select a Designer', '', 'Artistry', '', 'image/1.jpg'),</w:t>
      </w:r>
    </w:p>
    <w:p w:rsidR="001441D4" w:rsidRPr="001441D4" w:rsidRDefault="001441D4" w:rsidP="001441D4">
      <w:pPr>
        <w:spacing w:line="360" w:lineRule="auto"/>
        <w:jc w:val="both"/>
        <w:rPr>
          <w:sz w:val="22"/>
          <w:szCs w:val="22"/>
        </w:rPr>
      </w:pPr>
      <w:r w:rsidRPr="001441D4">
        <w:rPr>
          <w:sz w:val="22"/>
          <w:szCs w:val="22"/>
        </w:rPr>
        <w:t>(410, '', 'jewellery', 'Bracelets', 250, '', 'Select a Designer', '', 'Artistry', '', 'image/16.jpg'),</w:t>
      </w:r>
    </w:p>
    <w:p w:rsidR="001441D4" w:rsidRPr="001441D4" w:rsidRDefault="001441D4" w:rsidP="001441D4">
      <w:pPr>
        <w:spacing w:line="360" w:lineRule="auto"/>
        <w:jc w:val="both"/>
        <w:rPr>
          <w:sz w:val="22"/>
          <w:szCs w:val="22"/>
        </w:rPr>
      </w:pPr>
      <w:r w:rsidRPr="001441D4">
        <w:rPr>
          <w:sz w:val="22"/>
          <w:szCs w:val="22"/>
        </w:rPr>
        <w:t>(411, '', 'jewellery', 'Bracelets', 150, '', 'Select a Designer', '', 'Artistry', '', 'image/9.jpg'),</w:t>
      </w:r>
    </w:p>
    <w:p w:rsidR="001441D4" w:rsidRPr="001441D4" w:rsidRDefault="001441D4" w:rsidP="001441D4">
      <w:pPr>
        <w:spacing w:line="360" w:lineRule="auto"/>
        <w:jc w:val="both"/>
        <w:rPr>
          <w:sz w:val="22"/>
          <w:szCs w:val="22"/>
        </w:rPr>
      </w:pPr>
      <w:r w:rsidRPr="001441D4">
        <w:rPr>
          <w:sz w:val="22"/>
          <w:szCs w:val="22"/>
        </w:rPr>
        <w:t>(412, '', 'jewellery', 'Bracelets', 100, '', 'Select a Designer', '', 'Artistry', '', 'image/14.jpg'),</w:t>
      </w:r>
    </w:p>
    <w:p w:rsidR="001441D4" w:rsidRPr="001441D4" w:rsidRDefault="001441D4" w:rsidP="001441D4">
      <w:pPr>
        <w:spacing w:line="360" w:lineRule="auto"/>
        <w:jc w:val="both"/>
        <w:rPr>
          <w:sz w:val="22"/>
          <w:szCs w:val="22"/>
        </w:rPr>
      </w:pPr>
      <w:r w:rsidRPr="001441D4">
        <w:rPr>
          <w:sz w:val="22"/>
          <w:szCs w:val="22"/>
        </w:rPr>
        <w:t>(413, '', 'jewellery', 'Bracelets', 100, '', 'Select a Designer', '', 'Artistry', '', 'image/6.jpg'),</w:t>
      </w:r>
    </w:p>
    <w:p w:rsidR="001441D4" w:rsidRPr="001441D4" w:rsidRDefault="001441D4" w:rsidP="001441D4">
      <w:pPr>
        <w:spacing w:line="360" w:lineRule="auto"/>
        <w:jc w:val="both"/>
        <w:rPr>
          <w:sz w:val="22"/>
          <w:szCs w:val="22"/>
        </w:rPr>
      </w:pPr>
      <w:r w:rsidRPr="001441D4">
        <w:rPr>
          <w:sz w:val="22"/>
          <w:szCs w:val="22"/>
        </w:rPr>
        <w:t>(417, '', 'jewellery', 'Anklets', 500, 'multicolor', 'Select a Designer', '', 'Artistry', '', 'image/7.jpg'),</w:t>
      </w:r>
    </w:p>
    <w:p w:rsidR="001441D4" w:rsidRPr="001441D4" w:rsidRDefault="001441D4" w:rsidP="001441D4">
      <w:pPr>
        <w:spacing w:line="360" w:lineRule="auto"/>
        <w:jc w:val="both"/>
        <w:rPr>
          <w:sz w:val="22"/>
          <w:szCs w:val="22"/>
        </w:rPr>
      </w:pPr>
      <w:r w:rsidRPr="001441D4">
        <w:rPr>
          <w:sz w:val="22"/>
          <w:szCs w:val="22"/>
        </w:rPr>
        <w:t>(418, '', 'jewellery', 'Anklets', 500, 'golden', 'Select a Designer', '', 'Artistry', '', 'image/5.jpg'),</w:t>
      </w:r>
    </w:p>
    <w:p w:rsidR="001441D4" w:rsidRPr="001441D4" w:rsidRDefault="001441D4" w:rsidP="001441D4">
      <w:pPr>
        <w:spacing w:line="360" w:lineRule="auto"/>
        <w:jc w:val="both"/>
        <w:rPr>
          <w:sz w:val="22"/>
          <w:szCs w:val="22"/>
        </w:rPr>
      </w:pPr>
      <w:r w:rsidRPr="001441D4">
        <w:rPr>
          <w:sz w:val="22"/>
          <w:szCs w:val="22"/>
        </w:rPr>
        <w:t>(419, '', 'jewellery', 'Anklets', 800, '', 'Select a Designer', '', 'Artistry', '', 'image/8.jpg'),</w:t>
      </w:r>
    </w:p>
    <w:p w:rsidR="001441D4" w:rsidRPr="001441D4" w:rsidRDefault="001441D4" w:rsidP="001441D4">
      <w:pPr>
        <w:spacing w:line="360" w:lineRule="auto"/>
        <w:jc w:val="both"/>
        <w:rPr>
          <w:sz w:val="22"/>
          <w:szCs w:val="22"/>
        </w:rPr>
      </w:pPr>
      <w:r w:rsidRPr="001441D4">
        <w:rPr>
          <w:sz w:val="22"/>
          <w:szCs w:val="22"/>
        </w:rPr>
        <w:t>(432, '', 'jewellery', 'Necklace', 20000, '', 'Select a Designer', '', 'Tanishq', '', 'image/4001.jpg'),</w:t>
      </w:r>
    </w:p>
    <w:p w:rsidR="001441D4" w:rsidRPr="001441D4" w:rsidRDefault="001441D4" w:rsidP="001441D4">
      <w:pPr>
        <w:spacing w:line="360" w:lineRule="auto"/>
        <w:jc w:val="both"/>
        <w:rPr>
          <w:sz w:val="22"/>
          <w:szCs w:val="22"/>
        </w:rPr>
      </w:pPr>
      <w:r w:rsidRPr="001441D4">
        <w:rPr>
          <w:sz w:val="22"/>
          <w:szCs w:val="22"/>
        </w:rPr>
        <w:t>(433, '', 'jewellery', 'Necklace', 20000, '', 'Select a Designer', '', 'Tanishq', '', 'image/4005.jpg'),</w:t>
      </w:r>
    </w:p>
    <w:p w:rsidR="001441D4" w:rsidRPr="001441D4" w:rsidRDefault="001441D4" w:rsidP="001441D4">
      <w:pPr>
        <w:spacing w:line="360" w:lineRule="auto"/>
        <w:jc w:val="both"/>
        <w:rPr>
          <w:sz w:val="22"/>
          <w:szCs w:val="22"/>
        </w:rPr>
      </w:pPr>
      <w:r w:rsidRPr="001441D4">
        <w:rPr>
          <w:sz w:val="22"/>
          <w:szCs w:val="22"/>
        </w:rPr>
        <w:t>(434, '', 'jewellery', 'Necklace', 20000, '', 'Select a Designer', '', 'Tanishq', '', 'image/4006.jpg'),</w:t>
      </w:r>
    </w:p>
    <w:p w:rsidR="001441D4" w:rsidRPr="001441D4" w:rsidRDefault="001441D4" w:rsidP="001441D4">
      <w:pPr>
        <w:spacing w:line="360" w:lineRule="auto"/>
        <w:jc w:val="both"/>
        <w:rPr>
          <w:sz w:val="22"/>
          <w:szCs w:val="22"/>
        </w:rPr>
      </w:pPr>
      <w:r w:rsidRPr="001441D4">
        <w:rPr>
          <w:sz w:val="22"/>
          <w:szCs w:val="22"/>
        </w:rPr>
        <w:t>(435, '', 'jewellery', 'Necklace', 25000, '', 'Select a Designer', '', 'Tanishq', '', 'image/4002.jpg'),</w:t>
      </w:r>
    </w:p>
    <w:p w:rsidR="001441D4" w:rsidRPr="001441D4" w:rsidRDefault="001441D4" w:rsidP="001441D4">
      <w:pPr>
        <w:spacing w:line="360" w:lineRule="auto"/>
        <w:jc w:val="both"/>
        <w:rPr>
          <w:sz w:val="22"/>
          <w:szCs w:val="22"/>
        </w:rPr>
      </w:pPr>
      <w:r w:rsidRPr="001441D4">
        <w:rPr>
          <w:sz w:val="22"/>
          <w:szCs w:val="22"/>
        </w:rPr>
        <w:t>(436, '', 'jewellery', 'Necklace', 27000, '', 'Select a Designer', '', 'Tanishq', '', 'image/4004.jpg'),</w:t>
      </w:r>
    </w:p>
    <w:p w:rsidR="001441D4" w:rsidRPr="001441D4" w:rsidRDefault="001441D4" w:rsidP="001441D4">
      <w:pPr>
        <w:spacing w:line="360" w:lineRule="auto"/>
        <w:jc w:val="both"/>
        <w:rPr>
          <w:sz w:val="22"/>
          <w:szCs w:val="22"/>
        </w:rPr>
      </w:pPr>
      <w:r w:rsidRPr="001441D4">
        <w:rPr>
          <w:sz w:val="22"/>
          <w:szCs w:val="22"/>
        </w:rPr>
        <w:t>(437, '', 'jewellery', 'Necklace', 24600, '', 'Select a Designer', '', 'Tanishq', '', 'image/4003.jpg'),</w:t>
      </w:r>
    </w:p>
    <w:p w:rsidR="001441D4" w:rsidRPr="001441D4" w:rsidRDefault="001441D4" w:rsidP="001441D4">
      <w:pPr>
        <w:spacing w:line="360" w:lineRule="auto"/>
        <w:jc w:val="both"/>
        <w:rPr>
          <w:sz w:val="22"/>
          <w:szCs w:val="22"/>
        </w:rPr>
      </w:pPr>
      <w:r w:rsidRPr="001441D4">
        <w:rPr>
          <w:sz w:val="22"/>
          <w:szCs w:val="22"/>
        </w:rPr>
        <w:t>(439, 'women-makeup-kit', 'top brands', 'ARTISTRY', 2500, '', 'Select a Designer', '', 'Artistry', '', 'image/5001.jpg'),</w:t>
      </w:r>
    </w:p>
    <w:p w:rsidR="001441D4" w:rsidRPr="001441D4" w:rsidRDefault="001441D4" w:rsidP="001441D4">
      <w:pPr>
        <w:spacing w:line="360" w:lineRule="auto"/>
        <w:jc w:val="both"/>
        <w:rPr>
          <w:sz w:val="22"/>
          <w:szCs w:val="22"/>
        </w:rPr>
      </w:pPr>
      <w:r w:rsidRPr="001441D4">
        <w:rPr>
          <w:sz w:val="22"/>
          <w:szCs w:val="22"/>
        </w:rPr>
        <w:t>(440, 'women-makeup-kit', 'top brands', 'ARTISTRY', 2500, '', 'Select a Designer', '', 'Artistry', '', 'image/5002.jpg'),</w:t>
      </w:r>
    </w:p>
    <w:p w:rsidR="001441D4" w:rsidRPr="001441D4" w:rsidRDefault="001441D4" w:rsidP="001441D4">
      <w:pPr>
        <w:spacing w:line="360" w:lineRule="auto"/>
        <w:jc w:val="both"/>
        <w:rPr>
          <w:sz w:val="22"/>
          <w:szCs w:val="22"/>
        </w:rPr>
      </w:pPr>
      <w:r w:rsidRPr="001441D4">
        <w:rPr>
          <w:sz w:val="22"/>
          <w:szCs w:val="22"/>
        </w:rPr>
        <w:t>(444, 'women-makeup-kit', 'top brands', 'ARTISTRY', 1800, '', 'Select a Designer', '', 'Artistry', '', 'image/5003.jpg'),</w:t>
      </w:r>
    </w:p>
    <w:p w:rsidR="001441D4" w:rsidRPr="001441D4" w:rsidRDefault="001441D4" w:rsidP="001441D4">
      <w:pPr>
        <w:spacing w:line="360" w:lineRule="auto"/>
        <w:jc w:val="both"/>
        <w:rPr>
          <w:sz w:val="22"/>
          <w:szCs w:val="22"/>
        </w:rPr>
      </w:pPr>
      <w:r w:rsidRPr="001441D4">
        <w:rPr>
          <w:sz w:val="22"/>
          <w:szCs w:val="22"/>
        </w:rPr>
        <w:t>(445, 'women-makeup-kit', 'top brands', 'ARTISTRY', 0, '', 'Select a Designer', '', 'Artistry', '', 'image/5004.jpg'),</w:t>
      </w:r>
    </w:p>
    <w:p w:rsidR="001441D4" w:rsidRPr="001441D4" w:rsidRDefault="001441D4" w:rsidP="001441D4">
      <w:pPr>
        <w:spacing w:line="360" w:lineRule="auto"/>
        <w:jc w:val="both"/>
        <w:rPr>
          <w:sz w:val="22"/>
          <w:szCs w:val="22"/>
        </w:rPr>
      </w:pPr>
      <w:r w:rsidRPr="001441D4">
        <w:rPr>
          <w:sz w:val="22"/>
          <w:szCs w:val="22"/>
        </w:rPr>
        <w:lastRenderedPageBreak/>
        <w:t>(446, 'women-makeup-kit', 'top brands', 'ARTISTRY', 1200, '', 'Select a Designer', '', 'Artistry', '', 'image/5008.jpg'),</w:t>
      </w:r>
    </w:p>
    <w:p w:rsidR="001441D4" w:rsidRPr="001441D4" w:rsidRDefault="001441D4" w:rsidP="001441D4">
      <w:pPr>
        <w:spacing w:line="360" w:lineRule="auto"/>
        <w:jc w:val="both"/>
        <w:rPr>
          <w:sz w:val="22"/>
          <w:szCs w:val="22"/>
        </w:rPr>
      </w:pPr>
      <w:r w:rsidRPr="001441D4">
        <w:rPr>
          <w:sz w:val="22"/>
          <w:szCs w:val="22"/>
        </w:rPr>
        <w:t>(447, 'women-makeup-kit', 'top brands', 'ARTISTRY', 2000, '', 'Select a Designer', '', 'Artistry', '', 'image/5005.jpg'),</w:t>
      </w:r>
    </w:p>
    <w:p w:rsidR="001441D4" w:rsidRPr="001441D4" w:rsidRDefault="001441D4" w:rsidP="001441D4">
      <w:pPr>
        <w:spacing w:line="360" w:lineRule="auto"/>
        <w:jc w:val="both"/>
        <w:rPr>
          <w:sz w:val="22"/>
          <w:szCs w:val="22"/>
        </w:rPr>
      </w:pPr>
      <w:r w:rsidRPr="001441D4">
        <w:rPr>
          <w:sz w:val="22"/>
          <w:szCs w:val="22"/>
        </w:rPr>
        <w:t>(448, 'Reebok-blue-jacket', 'top brands', 'REEBOK', 30000, 'blue', 'Manish arora', 'larger', 'reebok', '', 'image/5014.jpg'),</w:t>
      </w:r>
    </w:p>
    <w:p w:rsidR="001441D4" w:rsidRPr="001441D4" w:rsidRDefault="001441D4" w:rsidP="001441D4">
      <w:pPr>
        <w:spacing w:line="360" w:lineRule="auto"/>
        <w:jc w:val="both"/>
        <w:rPr>
          <w:sz w:val="22"/>
          <w:szCs w:val="22"/>
        </w:rPr>
      </w:pPr>
      <w:r w:rsidRPr="001441D4">
        <w:rPr>
          <w:sz w:val="22"/>
          <w:szCs w:val="22"/>
        </w:rPr>
        <w:t>(449, 'mens-sunglasses', 'top brands', 'REEBOK', 2000, '', 'Select a Designer', '', 'reebok', '', 'image/5015.jpg'),</w:t>
      </w:r>
    </w:p>
    <w:p w:rsidR="001441D4" w:rsidRPr="001441D4" w:rsidRDefault="001441D4" w:rsidP="001441D4">
      <w:pPr>
        <w:spacing w:line="360" w:lineRule="auto"/>
        <w:jc w:val="both"/>
        <w:rPr>
          <w:sz w:val="22"/>
          <w:szCs w:val="22"/>
        </w:rPr>
      </w:pPr>
      <w:r w:rsidRPr="001441D4">
        <w:rPr>
          <w:sz w:val="22"/>
          <w:szCs w:val="22"/>
        </w:rPr>
        <w:t>(450, 'mens-cap', 'top brands', 'REEBOK', 500, 'grey', 'Select a Designer', '', 'reebok', '', 'image/5016.jpg'),</w:t>
      </w:r>
    </w:p>
    <w:p w:rsidR="001441D4" w:rsidRPr="001441D4" w:rsidRDefault="001441D4" w:rsidP="001441D4">
      <w:pPr>
        <w:spacing w:line="360" w:lineRule="auto"/>
        <w:jc w:val="both"/>
        <w:rPr>
          <w:sz w:val="22"/>
          <w:szCs w:val="22"/>
        </w:rPr>
      </w:pPr>
      <w:r w:rsidRPr="001441D4">
        <w:rPr>
          <w:sz w:val="22"/>
          <w:szCs w:val="22"/>
        </w:rPr>
        <w:t>(451, 'mens-reebok-begs', 'top brands', 'REEBOK', 1800, '', 'Manish arora', 'larger', 'reebok', '', 'image/5017.jpg'),</w:t>
      </w:r>
    </w:p>
    <w:p w:rsidR="001441D4" w:rsidRPr="001441D4" w:rsidRDefault="001441D4" w:rsidP="001441D4">
      <w:pPr>
        <w:spacing w:line="360" w:lineRule="auto"/>
        <w:jc w:val="both"/>
        <w:rPr>
          <w:sz w:val="22"/>
          <w:szCs w:val="22"/>
        </w:rPr>
      </w:pPr>
      <w:r w:rsidRPr="001441D4">
        <w:rPr>
          <w:sz w:val="22"/>
          <w:szCs w:val="22"/>
        </w:rPr>
        <w:t>(452, 'women-begs', 'top brands', 'REEBOK', 1500, 'black', 'Select a Designer', '', 'reebok', '', 'image/5018.jpg'),</w:t>
      </w:r>
    </w:p>
    <w:p w:rsidR="001441D4" w:rsidRPr="001441D4" w:rsidRDefault="001441D4" w:rsidP="001441D4">
      <w:pPr>
        <w:spacing w:line="360" w:lineRule="auto"/>
        <w:jc w:val="both"/>
        <w:rPr>
          <w:sz w:val="22"/>
          <w:szCs w:val="22"/>
        </w:rPr>
      </w:pPr>
      <w:r w:rsidRPr="001441D4">
        <w:rPr>
          <w:sz w:val="22"/>
          <w:szCs w:val="22"/>
        </w:rPr>
        <w:t>(454, 'WOMEN-BAGS', 'top brands', 'REEBOK', 1600, 'pink', 'Select a Designer', '', 'reebok', '', 'image/5020.jpg'),</w:t>
      </w:r>
    </w:p>
    <w:p w:rsidR="001441D4" w:rsidRPr="001441D4" w:rsidRDefault="001441D4" w:rsidP="001441D4">
      <w:pPr>
        <w:spacing w:line="360" w:lineRule="auto"/>
        <w:jc w:val="both"/>
        <w:rPr>
          <w:sz w:val="22"/>
          <w:szCs w:val="22"/>
        </w:rPr>
      </w:pPr>
      <w:r w:rsidRPr="001441D4">
        <w:rPr>
          <w:sz w:val="22"/>
          <w:szCs w:val="22"/>
        </w:rPr>
        <w:t>(455, 'women-jackets', 'top brands', 'REEBOK', 30000, 'black', 'Manish arora', '', 'reebok', '', 'image/50021.jpg'),</w:t>
      </w:r>
    </w:p>
    <w:p w:rsidR="001441D4" w:rsidRPr="001441D4" w:rsidRDefault="001441D4" w:rsidP="001441D4">
      <w:pPr>
        <w:spacing w:line="360" w:lineRule="auto"/>
        <w:jc w:val="both"/>
        <w:rPr>
          <w:sz w:val="22"/>
          <w:szCs w:val="22"/>
        </w:rPr>
      </w:pPr>
      <w:r w:rsidRPr="001441D4">
        <w:rPr>
          <w:sz w:val="22"/>
          <w:szCs w:val="22"/>
        </w:rPr>
        <w:t>(456, 'Sports shoes', 'top brands', 'REEBOK', 2600, 'pink', 'Manish arora', 'larger', 'reebok', '', 'image/5022.jpg'),</w:t>
      </w:r>
    </w:p>
    <w:p w:rsidR="001441D4" w:rsidRPr="001441D4" w:rsidRDefault="001441D4" w:rsidP="001441D4">
      <w:pPr>
        <w:spacing w:line="360" w:lineRule="auto"/>
        <w:jc w:val="both"/>
        <w:rPr>
          <w:sz w:val="22"/>
          <w:szCs w:val="22"/>
        </w:rPr>
      </w:pPr>
      <w:r w:rsidRPr="001441D4">
        <w:rPr>
          <w:sz w:val="22"/>
          <w:szCs w:val="22"/>
        </w:rPr>
        <w:t>(457, 'women-sunglasses', 'top brands', 'REEBOK', 2000, 'black', 'Select a Designer', '', 'Select a Brand', '', 'image/5026.jpg'),</w:t>
      </w:r>
    </w:p>
    <w:p w:rsidR="001441D4" w:rsidRPr="001441D4" w:rsidRDefault="001441D4" w:rsidP="001441D4">
      <w:pPr>
        <w:spacing w:line="360" w:lineRule="auto"/>
        <w:jc w:val="both"/>
        <w:rPr>
          <w:sz w:val="22"/>
          <w:szCs w:val="22"/>
        </w:rPr>
      </w:pPr>
      <w:r w:rsidRPr="001441D4">
        <w:rPr>
          <w:sz w:val="22"/>
          <w:szCs w:val="22"/>
        </w:rPr>
        <w:t>(459, 'tanishq-necklace', 'top brands', 'TANISHQ', 35000, 'golden', 'Select a Designer', '', 'Tanishq', '', 'image/5036.JPG'),</w:t>
      </w:r>
    </w:p>
    <w:p w:rsidR="001441D4" w:rsidRPr="001441D4" w:rsidRDefault="001441D4" w:rsidP="001441D4">
      <w:pPr>
        <w:spacing w:line="360" w:lineRule="auto"/>
        <w:jc w:val="both"/>
        <w:rPr>
          <w:sz w:val="22"/>
          <w:szCs w:val="22"/>
        </w:rPr>
      </w:pPr>
      <w:r w:rsidRPr="001441D4">
        <w:rPr>
          <w:sz w:val="22"/>
          <w:szCs w:val="22"/>
        </w:rPr>
        <w:t>(460, 'tanishq-necklace', 'top brands', 'TANISHQ', 35000, '', 'Select a Designer', '', 'Tanishq', '', 'image/5037.jpg'),</w:t>
      </w:r>
    </w:p>
    <w:p w:rsidR="001441D4" w:rsidRPr="001441D4" w:rsidRDefault="001441D4" w:rsidP="001441D4">
      <w:pPr>
        <w:spacing w:line="360" w:lineRule="auto"/>
        <w:jc w:val="both"/>
        <w:rPr>
          <w:sz w:val="22"/>
          <w:szCs w:val="22"/>
        </w:rPr>
      </w:pPr>
      <w:r w:rsidRPr="001441D4">
        <w:rPr>
          <w:sz w:val="22"/>
          <w:szCs w:val="22"/>
        </w:rPr>
        <w:t>(461, 'tanishq-earing', 'top brands', 'TANISHQ', 17000, '', 'Select a Designer', '', 'Tanishq', '', 'image/5038.jpg'),</w:t>
      </w:r>
    </w:p>
    <w:p w:rsidR="001441D4" w:rsidRPr="001441D4" w:rsidRDefault="001441D4" w:rsidP="001441D4">
      <w:pPr>
        <w:spacing w:line="360" w:lineRule="auto"/>
        <w:jc w:val="both"/>
        <w:rPr>
          <w:sz w:val="22"/>
          <w:szCs w:val="22"/>
        </w:rPr>
      </w:pPr>
      <w:r w:rsidRPr="001441D4">
        <w:rPr>
          <w:sz w:val="22"/>
          <w:szCs w:val="22"/>
        </w:rPr>
        <w:t>(462, 'tanishq-bracelets', 'top brands', 'TANISHQ', 5000, 'golden', 'Select a Designer', '', 'Tanishq', '', 'image/5039.jpg'),</w:t>
      </w:r>
    </w:p>
    <w:p w:rsidR="001441D4" w:rsidRPr="001441D4" w:rsidRDefault="001441D4" w:rsidP="001441D4">
      <w:pPr>
        <w:spacing w:line="360" w:lineRule="auto"/>
        <w:jc w:val="both"/>
        <w:rPr>
          <w:sz w:val="22"/>
          <w:szCs w:val="22"/>
        </w:rPr>
      </w:pPr>
      <w:r w:rsidRPr="001441D4">
        <w:rPr>
          <w:sz w:val="22"/>
          <w:szCs w:val="22"/>
        </w:rPr>
        <w:t>(463, '', 'top brands', 'TANISHQ', 2000, '', 'Select a Designer', '', 'Tanishq', '', 'image/5040.jpg'),</w:t>
      </w:r>
    </w:p>
    <w:p w:rsidR="001441D4" w:rsidRPr="001441D4" w:rsidRDefault="001441D4" w:rsidP="001441D4">
      <w:pPr>
        <w:spacing w:line="360" w:lineRule="auto"/>
        <w:jc w:val="both"/>
        <w:rPr>
          <w:sz w:val="22"/>
          <w:szCs w:val="22"/>
        </w:rPr>
      </w:pPr>
      <w:r w:rsidRPr="001441D4">
        <w:rPr>
          <w:sz w:val="22"/>
          <w:szCs w:val="22"/>
        </w:rPr>
        <w:t>(464, '', 'top brands', 'TANISHQ', 2500, '', 'Select a Designer', '', 'Tanishq', '', 'image/5041.jpeg'),</w:t>
      </w:r>
    </w:p>
    <w:p w:rsidR="001441D4" w:rsidRPr="001441D4" w:rsidRDefault="001441D4" w:rsidP="001441D4">
      <w:pPr>
        <w:spacing w:line="360" w:lineRule="auto"/>
        <w:jc w:val="both"/>
        <w:rPr>
          <w:sz w:val="22"/>
          <w:szCs w:val="22"/>
        </w:rPr>
      </w:pPr>
      <w:r w:rsidRPr="001441D4">
        <w:rPr>
          <w:sz w:val="22"/>
          <w:szCs w:val="22"/>
        </w:rPr>
        <w:t>(465, '', 'top brands', 'PUMA', 3000, 'grey', 'Manish arora', 'larger', 'Puma', '', 'image/5070.jpg'),</w:t>
      </w:r>
    </w:p>
    <w:p w:rsidR="001441D4" w:rsidRPr="001441D4" w:rsidRDefault="001441D4" w:rsidP="001441D4">
      <w:pPr>
        <w:spacing w:line="360" w:lineRule="auto"/>
        <w:jc w:val="both"/>
        <w:rPr>
          <w:sz w:val="22"/>
          <w:szCs w:val="22"/>
        </w:rPr>
      </w:pPr>
      <w:r w:rsidRPr="001441D4">
        <w:rPr>
          <w:sz w:val="22"/>
          <w:szCs w:val="22"/>
        </w:rPr>
        <w:lastRenderedPageBreak/>
        <w:t>(466, '', 'top brands', 'PUMA', 2000, 'grey', 'Manish arora', 'larger', 'Puma', '', 'image/5071.jpg'),</w:t>
      </w:r>
    </w:p>
    <w:p w:rsidR="001441D4" w:rsidRPr="001441D4" w:rsidRDefault="001441D4" w:rsidP="001441D4">
      <w:pPr>
        <w:spacing w:line="360" w:lineRule="auto"/>
        <w:jc w:val="both"/>
        <w:rPr>
          <w:sz w:val="22"/>
          <w:szCs w:val="22"/>
        </w:rPr>
      </w:pPr>
      <w:r w:rsidRPr="001441D4">
        <w:rPr>
          <w:sz w:val="22"/>
          <w:szCs w:val="22"/>
        </w:rPr>
        <w:t>(467, '', 'top brands', 'PUMA', 999, 'red', 'Manish arora', '', 'Puma', '', 'image/5072.jpg'),</w:t>
      </w:r>
    </w:p>
    <w:p w:rsidR="001441D4" w:rsidRPr="001441D4" w:rsidRDefault="001441D4" w:rsidP="001441D4">
      <w:pPr>
        <w:spacing w:line="360" w:lineRule="auto"/>
        <w:jc w:val="both"/>
        <w:rPr>
          <w:sz w:val="22"/>
          <w:szCs w:val="22"/>
        </w:rPr>
      </w:pPr>
      <w:r w:rsidRPr="001441D4">
        <w:rPr>
          <w:sz w:val="22"/>
          <w:szCs w:val="22"/>
        </w:rPr>
        <w:t>(468, '', 'top brands', 'PUMA', 1999, 'black', 'Select a Designer', '', 'Puma', '', 'image/5073.jpg'),</w:t>
      </w:r>
    </w:p>
    <w:p w:rsidR="001441D4" w:rsidRPr="001441D4" w:rsidRDefault="001441D4" w:rsidP="001441D4">
      <w:pPr>
        <w:spacing w:line="360" w:lineRule="auto"/>
        <w:jc w:val="both"/>
        <w:rPr>
          <w:sz w:val="22"/>
          <w:szCs w:val="22"/>
        </w:rPr>
      </w:pPr>
      <w:r w:rsidRPr="001441D4">
        <w:rPr>
          <w:sz w:val="22"/>
          <w:szCs w:val="22"/>
        </w:rPr>
        <w:t>(469, '', 'top brands', 'PUMA', 1500, 'black', 'Select a Designer', '', 'Puma', '', 'image/5074.jpg'),</w:t>
      </w:r>
    </w:p>
    <w:p w:rsidR="001441D4" w:rsidRPr="001441D4" w:rsidRDefault="001441D4" w:rsidP="001441D4">
      <w:pPr>
        <w:spacing w:line="360" w:lineRule="auto"/>
        <w:jc w:val="both"/>
        <w:rPr>
          <w:sz w:val="22"/>
          <w:szCs w:val="22"/>
        </w:rPr>
      </w:pPr>
      <w:r w:rsidRPr="001441D4">
        <w:rPr>
          <w:sz w:val="22"/>
          <w:szCs w:val="22"/>
        </w:rPr>
        <w:t>(470, '', 'top brands', 'PUMA', 2500, 'red', 'Select a Designer', '', 'Puma', '', 'image/5075.jpg'),</w:t>
      </w:r>
    </w:p>
    <w:p w:rsidR="001441D4" w:rsidRPr="001441D4" w:rsidRDefault="001441D4" w:rsidP="001441D4">
      <w:pPr>
        <w:spacing w:line="360" w:lineRule="auto"/>
        <w:jc w:val="both"/>
        <w:rPr>
          <w:sz w:val="22"/>
          <w:szCs w:val="22"/>
        </w:rPr>
      </w:pPr>
      <w:r w:rsidRPr="001441D4">
        <w:rPr>
          <w:sz w:val="22"/>
          <w:szCs w:val="22"/>
        </w:rPr>
        <w:t>(473, '', 'Women', 'salwar suits', 1500, 'white-green', 'Anamika Khanna', '', 'Select a Brand', '', 'image/6056.jpg'),</w:t>
      </w:r>
    </w:p>
    <w:p w:rsidR="001441D4" w:rsidRPr="001441D4" w:rsidRDefault="001441D4" w:rsidP="001441D4">
      <w:pPr>
        <w:spacing w:line="360" w:lineRule="auto"/>
        <w:jc w:val="both"/>
        <w:rPr>
          <w:sz w:val="22"/>
          <w:szCs w:val="22"/>
        </w:rPr>
      </w:pPr>
      <w:r w:rsidRPr="001441D4">
        <w:rPr>
          <w:sz w:val="22"/>
          <w:szCs w:val="22"/>
        </w:rPr>
        <w:t>(474, '', 'Women', 'salwar suits', 1500, 'browen', 'Anamika Khanna', '', 'Select a Brand', '', 'image/6058.jpg'),</w:t>
      </w:r>
    </w:p>
    <w:p w:rsidR="001441D4" w:rsidRPr="001441D4" w:rsidRDefault="001441D4" w:rsidP="001441D4">
      <w:pPr>
        <w:spacing w:line="360" w:lineRule="auto"/>
        <w:jc w:val="both"/>
        <w:rPr>
          <w:sz w:val="22"/>
          <w:szCs w:val="22"/>
        </w:rPr>
      </w:pPr>
      <w:r w:rsidRPr="001441D4">
        <w:rPr>
          <w:sz w:val="22"/>
          <w:szCs w:val="22"/>
        </w:rPr>
        <w:t>(475, '', 'Women', 'salwar suits', 2000, 'green', 'Select a Designer', '', 'Select a Brand', '', 'image/6057.jpg'),</w:t>
      </w:r>
    </w:p>
    <w:p w:rsidR="001441D4" w:rsidRPr="001441D4" w:rsidRDefault="001441D4" w:rsidP="001441D4">
      <w:pPr>
        <w:spacing w:line="360" w:lineRule="auto"/>
        <w:jc w:val="both"/>
        <w:rPr>
          <w:sz w:val="22"/>
          <w:szCs w:val="22"/>
        </w:rPr>
      </w:pPr>
      <w:r w:rsidRPr="001441D4">
        <w:rPr>
          <w:sz w:val="22"/>
          <w:szCs w:val="22"/>
        </w:rPr>
        <w:t>(476, '', 'Women', 'salwar suits', 2000, 'Peach', 'Select a Designer', '', 'Select a Brand', '', 'image/6059.jpg'),</w:t>
      </w:r>
    </w:p>
    <w:p w:rsidR="001441D4" w:rsidRPr="001441D4" w:rsidRDefault="001441D4" w:rsidP="001441D4">
      <w:pPr>
        <w:spacing w:line="360" w:lineRule="auto"/>
        <w:jc w:val="both"/>
        <w:rPr>
          <w:sz w:val="22"/>
          <w:szCs w:val="22"/>
        </w:rPr>
      </w:pPr>
      <w:r w:rsidRPr="001441D4">
        <w:rPr>
          <w:sz w:val="22"/>
          <w:szCs w:val="22"/>
        </w:rPr>
        <w:t>(477, '', 'Women', 'salwar suits', 2000, 'blue', 'Anamika Khanna', '', 'Select a Brand', '', 'image/6060.jpg'),</w:t>
      </w:r>
    </w:p>
    <w:p w:rsidR="001441D4" w:rsidRPr="001441D4" w:rsidRDefault="001441D4" w:rsidP="001441D4">
      <w:pPr>
        <w:spacing w:line="360" w:lineRule="auto"/>
        <w:jc w:val="both"/>
        <w:rPr>
          <w:sz w:val="22"/>
          <w:szCs w:val="22"/>
        </w:rPr>
      </w:pPr>
      <w:r w:rsidRPr="001441D4">
        <w:rPr>
          <w:sz w:val="22"/>
          <w:szCs w:val="22"/>
        </w:rPr>
        <w:t>(478, '', 'Women', 'salwar suits', 1500, '', 'Select a Designer', '', 'Select a Brand', '', 'image/6053.jpg'),</w:t>
      </w:r>
    </w:p>
    <w:p w:rsidR="001441D4" w:rsidRPr="001441D4" w:rsidRDefault="001441D4" w:rsidP="001441D4">
      <w:pPr>
        <w:spacing w:line="360" w:lineRule="auto"/>
        <w:jc w:val="both"/>
        <w:rPr>
          <w:sz w:val="22"/>
          <w:szCs w:val="22"/>
        </w:rPr>
      </w:pPr>
      <w:r w:rsidRPr="001441D4">
        <w:rPr>
          <w:sz w:val="22"/>
          <w:szCs w:val="22"/>
        </w:rPr>
        <w:t>(479, 'pink-shaded-saree', 'festive wear', 'Saree', 2500, 'pink', 'Anamika Khanna', '', 'Select a Brand', '', 'image/6061.jpg'),</w:t>
      </w:r>
    </w:p>
    <w:p w:rsidR="001441D4" w:rsidRPr="001441D4" w:rsidRDefault="001441D4" w:rsidP="001441D4">
      <w:pPr>
        <w:spacing w:line="360" w:lineRule="auto"/>
        <w:jc w:val="both"/>
        <w:rPr>
          <w:sz w:val="22"/>
          <w:szCs w:val="22"/>
        </w:rPr>
      </w:pPr>
      <w:r w:rsidRPr="001441D4">
        <w:rPr>
          <w:sz w:val="22"/>
          <w:szCs w:val="22"/>
        </w:rPr>
        <w:t>(480, 'orange-saree', 'festive wear', 'Saree', 2500, 'orange', 'Select a Designer', '', 'Select a Brand', '', 'image/6064.jpg'),</w:t>
      </w:r>
    </w:p>
    <w:p w:rsidR="001441D4" w:rsidRPr="001441D4" w:rsidRDefault="001441D4" w:rsidP="001441D4">
      <w:pPr>
        <w:spacing w:line="360" w:lineRule="auto"/>
        <w:jc w:val="both"/>
        <w:rPr>
          <w:sz w:val="22"/>
          <w:szCs w:val="22"/>
        </w:rPr>
      </w:pPr>
      <w:r w:rsidRPr="001441D4">
        <w:rPr>
          <w:sz w:val="22"/>
          <w:szCs w:val="22"/>
        </w:rPr>
        <w:t>(481, 'green-saree', 'festive wear', 'Saree', 2000, 'green', 'Anamika Khanna', '', 'Select a Brand', '', 'image/6063.jpg'),</w:t>
      </w:r>
    </w:p>
    <w:p w:rsidR="001441D4" w:rsidRPr="001441D4" w:rsidRDefault="001441D4" w:rsidP="001441D4">
      <w:pPr>
        <w:spacing w:line="360" w:lineRule="auto"/>
        <w:jc w:val="both"/>
        <w:rPr>
          <w:sz w:val="22"/>
          <w:szCs w:val="22"/>
        </w:rPr>
      </w:pPr>
      <w:r w:rsidRPr="001441D4">
        <w:rPr>
          <w:sz w:val="22"/>
          <w:szCs w:val="22"/>
        </w:rPr>
        <w:t>(482, 'violet-saree', 'festive wear', 'Saree', 1999, 'violet', 'Anamika Khanna', '', 'Select a Brand', '', 'image/6066.jpg'),</w:t>
      </w:r>
    </w:p>
    <w:p w:rsidR="001441D4" w:rsidRPr="001441D4" w:rsidRDefault="001441D4" w:rsidP="001441D4">
      <w:pPr>
        <w:spacing w:line="360" w:lineRule="auto"/>
        <w:jc w:val="both"/>
        <w:rPr>
          <w:sz w:val="22"/>
          <w:szCs w:val="22"/>
        </w:rPr>
      </w:pPr>
      <w:r w:rsidRPr="001441D4">
        <w:rPr>
          <w:sz w:val="22"/>
          <w:szCs w:val="22"/>
        </w:rPr>
        <w:t>(483, 'pink-shaded-saree', 'festive wear', 'Saree', 2500, 'pink', 'Anamika Khanna', '', 'Select a Brand', '', 'image/6062.jpg'),</w:t>
      </w:r>
    </w:p>
    <w:p w:rsidR="001441D4" w:rsidRPr="001441D4" w:rsidRDefault="001441D4" w:rsidP="001441D4">
      <w:pPr>
        <w:spacing w:line="360" w:lineRule="auto"/>
        <w:jc w:val="both"/>
        <w:rPr>
          <w:sz w:val="22"/>
          <w:szCs w:val="22"/>
        </w:rPr>
      </w:pPr>
      <w:r w:rsidRPr="001441D4">
        <w:rPr>
          <w:sz w:val="22"/>
          <w:szCs w:val="22"/>
        </w:rPr>
        <w:t>(484, 'green-saree', 'festive wear', 'Saree', 1800, 'green', 'Select a Designer', '', 'Select a Brand', '', 'image/6067.jpg'),</w:t>
      </w:r>
    </w:p>
    <w:p w:rsidR="001441D4" w:rsidRPr="001441D4" w:rsidRDefault="001441D4" w:rsidP="001441D4">
      <w:pPr>
        <w:spacing w:line="360" w:lineRule="auto"/>
        <w:jc w:val="both"/>
        <w:rPr>
          <w:sz w:val="22"/>
          <w:szCs w:val="22"/>
        </w:rPr>
      </w:pPr>
      <w:r w:rsidRPr="001441D4">
        <w:rPr>
          <w:sz w:val="22"/>
          <w:szCs w:val="22"/>
        </w:rPr>
        <w:t>(485, 'Casual-men-shirts', 'Men', 'shirts', 599, 'pink', 'Abhijeet khanna', 'XL', 'United color &amp; benetton', '', 'image/3001.jpg'),</w:t>
      </w:r>
    </w:p>
    <w:p w:rsidR="001441D4" w:rsidRPr="001441D4" w:rsidRDefault="001441D4" w:rsidP="001441D4">
      <w:pPr>
        <w:spacing w:line="360" w:lineRule="auto"/>
        <w:jc w:val="both"/>
        <w:rPr>
          <w:sz w:val="22"/>
          <w:szCs w:val="22"/>
        </w:rPr>
      </w:pPr>
      <w:r w:rsidRPr="001441D4">
        <w:rPr>
          <w:sz w:val="22"/>
          <w:szCs w:val="22"/>
        </w:rPr>
        <w:t>(486, 'Casual-men-shirts', 'Men', 'shirts', 699, 'blue-checks', 'Abhijeet khanna', 'XL', 'American Swan', '', 'image/319.jpg'),</w:t>
      </w:r>
    </w:p>
    <w:p w:rsidR="001441D4" w:rsidRPr="001441D4" w:rsidRDefault="001441D4" w:rsidP="001441D4">
      <w:pPr>
        <w:spacing w:line="360" w:lineRule="auto"/>
        <w:jc w:val="both"/>
        <w:rPr>
          <w:sz w:val="22"/>
          <w:szCs w:val="22"/>
        </w:rPr>
      </w:pPr>
      <w:r w:rsidRPr="001441D4">
        <w:rPr>
          <w:sz w:val="22"/>
          <w:szCs w:val="22"/>
        </w:rPr>
        <w:t>(487, 'Casual t-shirts', 'Men', 'shirts', 699, 'sky blue', 'Select a Designer', 'XL', 'American Swan', '', 'image/3002.jpg'),</w:t>
      </w:r>
    </w:p>
    <w:p w:rsidR="001441D4" w:rsidRPr="001441D4" w:rsidRDefault="001441D4" w:rsidP="001441D4">
      <w:pPr>
        <w:spacing w:line="360" w:lineRule="auto"/>
        <w:jc w:val="both"/>
        <w:rPr>
          <w:sz w:val="22"/>
          <w:szCs w:val="22"/>
        </w:rPr>
      </w:pPr>
      <w:r w:rsidRPr="001441D4">
        <w:rPr>
          <w:sz w:val="22"/>
          <w:szCs w:val="22"/>
        </w:rPr>
        <w:lastRenderedPageBreak/>
        <w:t>(488, 'Casual-men-shirts', 'Men', 'shirts', 699, 'browen', 'Manish arora', 'XL', 'American Swan', '', 'image/3003.jpg'),</w:t>
      </w:r>
    </w:p>
    <w:p w:rsidR="001441D4" w:rsidRPr="001441D4" w:rsidRDefault="001441D4" w:rsidP="001441D4">
      <w:pPr>
        <w:spacing w:line="360" w:lineRule="auto"/>
        <w:jc w:val="both"/>
        <w:rPr>
          <w:sz w:val="22"/>
          <w:szCs w:val="22"/>
        </w:rPr>
      </w:pPr>
      <w:r w:rsidRPr="001441D4">
        <w:rPr>
          <w:sz w:val="22"/>
          <w:szCs w:val="22"/>
        </w:rPr>
        <w:t>(489, 'T-shirt', 'Men', 'mens t shirts', 699, 'yellow', 'Manish arora', 'larger', 'United color &amp; benetton', '', 'image/8001.jpg'),</w:t>
      </w:r>
    </w:p>
    <w:p w:rsidR="001441D4" w:rsidRPr="001441D4" w:rsidRDefault="001441D4" w:rsidP="001441D4">
      <w:pPr>
        <w:spacing w:line="360" w:lineRule="auto"/>
        <w:jc w:val="both"/>
        <w:rPr>
          <w:sz w:val="22"/>
          <w:szCs w:val="22"/>
        </w:rPr>
      </w:pPr>
      <w:r w:rsidRPr="001441D4">
        <w:rPr>
          <w:sz w:val="22"/>
          <w:szCs w:val="22"/>
        </w:rPr>
        <w:t>(490, 'T-shirt', 'Men', 'mens t shirts', 699, 'blue', 'Manish arora', 'larger', 'United color &amp; benetton', '', 'image/8002.jpg'),</w:t>
      </w:r>
    </w:p>
    <w:p w:rsidR="001441D4" w:rsidRPr="001441D4" w:rsidRDefault="001441D4" w:rsidP="001441D4">
      <w:pPr>
        <w:spacing w:line="360" w:lineRule="auto"/>
        <w:jc w:val="both"/>
        <w:rPr>
          <w:sz w:val="22"/>
          <w:szCs w:val="22"/>
        </w:rPr>
      </w:pPr>
      <w:r w:rsidRPr="001441D4">
        <w:rPr>
          <w:sz w:val="22"/>
          <w:szCs w:val="22"/>
        </w:rPr>
        <w:t>(491, 'T-shirt', 'Men', 'mens t shirts', 699, 'black', 'Manish arora', 'XL', 'United color &amp; benetton', '', 'image/8003.jpg'),</w:t>
      </w:r>
    </w:p>
    <w:p w:rsidR="001441D4" w:rsidRPr="001441D4" w:rsidRDefault="001441D4" w:rsidP="001441D4">
      <w:pPr>
        <w:spacing w:line="360" w:lineRule="auto"/>
        <w:jc w:val="both"/>
        <w:rPr>
          <w:sz w:val="22"/>
          <w:szCs w:val="22"/>
        </w:rPr>
      </w:pPr>
      <w:r w:rsidRPr="001441D4">
        <w:rPr>
          <w:sz w:val="22"/>
          <w:szCs w:val="22"/>
        </w:rPr>
        <w:t>(492, 'T-shirt', 'Men', 'mens t shirts', 699, 'green', 'Manish arora', 'XL', 'United color &amp; benetton', '', 'image/8004.jpg'),</w:t>
      </w:r>
    </w:p>
    <w:p w:rsidR="001441D4" w:rsidRPr="001441D4" w:rsidRDefault="001441D4" w:rsidP="001441D4">
      <w:pPr>
        <w:spacing w:line="360" w:lineRule="auto"/>
        <w:jc w:val="both"/>
        <w:rPr>
          <w:sz w:val="22"/>
          <w:szCs w:val="22"/>
        </w:rPr>
      </w:pPr>
      <w:r w:rsidRPr="001441D4">
        <w:rPr>
          <w:sz w:val="22"/>
          <w:szCs w:val="22"/>
        </w:rPr>
        <w:t>(493, 'T-shirt', 'Men', 'mens t shirts', 699, 'orange', 'Manish arora', 'larger', 'United color &amp; benetton', '', 'image/8005.jpg'),</w:t>
      </w:r>
    </w:p>
    <w:p w:rsidR="001441D4" w:rsidRPr="001441D4" w:rsidRDefault="001441D4" w:rsidP="001441D4">
      <w:pPr>
        <w:spacing w:line="360" w:lineRule="auto"/>
        <w:jc w:val="both"/>
        <w:rPr>
          <w:sz w:val="22"/>
          <w:szCs w:val="22"/>
        </w:rPr>
      </w:pPr>
      <w:r w:rsidRPr="001441D4">
        <w:rPr>
          <w:sz w:val="22"/>
          <w:szCs w:val="22"/>
        </w:rPr>
        <w:t>(494, '', 'Men', 'Sherwani', 2000, 'red', 'Manish arora', 'XL', 'American Swan', '', 'image/10020.jpg'),</w:t>
      </w:r>
    </w:p>
    <w:p w:rsidR="001441D4" w:rsidRPr="001441D4" w:rsidRDefault="001441D4" w:rsidP="001441D4">
      <w:pPr>
        <w:spacing w:line="360" w:lineRule="auto"/>
        <w:jc w:val="both"/>
        <w:rPr>
          <w:sz w:val="22"/>
          <w:szCs w:val="22"/>
        </w:rPr>
      </w:pPr>
      <w:r w:rsidRPr="001441D4">
        <w:rPr>
          <w:sz w:val="22"/>
          <w:szCs w:val="22"/>
        </w:rPr>
        <w:t>(495, '', 'Men', 'Sherwani', 2000, 'golden', 'Manish arora', 'XL', 'American Swan', '', 'image/10021.jpg'),</w:t>
      </w:r>
    </w:p>
    <w:p w:rsidR="001441D4" w:rsidRPr="001441D4" w:rsidRDefault="001441D4" w:rsidP="001441D4">
      <w:pPr>
        <w:spacing w:line="360" w:lineRule="auto"/>
        <w:jc w:val="both"/>
        <w:rPr>
          <w:sz w:val="22"/>
          <w:szCs w:val="22"/>
        </w:rPr>
      </w:pPr>
      <w:r w:rsidRPr="001441D4">
        <w:rPr>
          <w:sz w:val="22"/>
          <w:szCs w:val="22"/>
        </w:rPr>
        <w:t>(496, '', 'Men', 'Sherwani', 2000, 'black', 'Manish arora', 'XL', 'American Swan', '', 'image/10022.jpg'),</w:t>
      </w:r>
    </w:p>
    <w:p w:rsidR="001441D4" w:rsidRPr="001441D4" w:rsidRDefault="001441D4" w:rsidP="001441D4">
      <w:pPr>
        <w:spacing w:line="360" w:lineRule="auto"/>
        <w:jc w:val="both"/>
        <w:rPr>
          <w:sz w:val="22"/>
          <w:szCs w:val="22"/>
        </w:rPr>
      </w:pPr>
      <w:r w:rsidRPr="001441D4">
        <w:rPr>
          <w:sz w:val="22"/>
          <w:szCs w:val="22"/>
        </w:rPr>
        <w:t>(497, '', 'Men', 'Sherwani', 2000, '', 'Manish arora', 'XL', 'American Swan', '', 'image/10023.jpg'),</w:t>
      </w:r>
    </w:p>
    <w:p w:rsidR="001441D4" w:rsidRPr="001441D4" w:rsidRDefault="001441D4" w:rsidP="001441D4">
      <w:pPr>
        <w:spacing w:line="360" w:lineRule="auto"/>
        <w:jc w:val="both"/>
        <w:rPr>
          <w:sz w:val="22"/>
          <w:szCs w:val="22"/>
        </w:rPr>
      </w:pPr>
      <w:r w:rsidRPr="001441D4">
        <w:rPr>
          <w:sz w:val="22"/>
          <w:szCs w:val="22"/>
        </w:rPr>
        <w:t>(498, '', 'Men', 'Sherwani', 2500, 'red', 'Manish arora', 'XL', 'American Swan', '', 'image/10025.jpg'),</w:t>
      </w:r>
    </w:p>
    <w:p w:rsidR="001441D4" w:rsidRPr="001441D4" w:rsidRDefault="001441D4" w:rsidP="001441D4">
      <w:pPr>
        <w:spacing w:line="360" w:lineRule="auto"/>
        <w:jc w:val="both"/>
        <w:rPr>
          <w:sz w:val="22"/>
          <w:szCs w:val="22"/>
        </w:rPr>
      </w:pPr>
      <w:r w:rsidRPr="001441D4">
        <w:rPr>
          <w:sz w:val="22"/>
          <w:szCs w:val="22"/>
        </w:rPr>
        <w:t>(499, '', 'Men', 'Sherwani', 2500, 'red', 'Manish arora', 'XL', 'American Swan', '', 'image/10024.jpg'),</w:t>
      </w:r>
    </w:p>
    <w:p w:rsidR="001441D4" w:rsidRPr="001441D4" w:rsidRDefault="001441D4" w:rsidP="001441D4">
      <w:pPr>
        <w:spacing w:line="360" w:lineRule="auto"/>
        <w:jc w:val="both"/>
        <w:rPr>
          <w:sz w:val="22"/>
          <w:szCs w:val="22"/>
        </w:rPr>
      </w:pPr>
      <w:r w:rsidRPr="001441D4">
        <w:rPr>
          <w:sz w:val="22"/>
          <w:szCs w:val="22"/>
        </w:rPr>
        <w:t>(500, '', 'Women', 'anamika khana', 0, '', 'Select a Designer', '', 'Select a Brand', '', 'image/anamika_khanna.jpg'),</w:t>
      </w:r>
    </w:p>
    <w:p w:rsidR="001441D4" w:rsidRPr="001441D4" w:rsidRDefault="001441D4" w:rsidP="001441D4">
      <w:pPr>
        <w:spacing w:line="360" w:lineRule="auto"/>
        <w:jc w:val="both"/>
        <w:rPr>
          <w:sz w:val="22"/>
          <w:szCs w:val="22"/>
        </w:rPr>
      </w:pPr>
      <w:r w:rsidRPr="001441D4">
        <w:rPr>
          <w:sz w:val="22"/>
          <w:szCs w:val="22"/>
        </w:rPr>
        <w:t>(504, 'soniya jetley', 'Women', 'soniya jetley', 0, '', 'Select a Designer', '', 'Select a Brand', '', 'image/sonia_jetley.jpg'),</w:t>
      </w:r>
    </w:p>
    <w:p w:rsidR="001441D4" w:rsidRPr="001441D4" w:rsidRDefault="001441D4" w:rsidP="001441D4">
      <w:pPr>
        <w:spacing w:line="360" w:lineRule="auto"/>
        <w:jc w:val="both"/>
        <w:rPr>
          <w:sz w:val="22"/>
          <w:szCs w:val="22"/>
        </w:rPr>
      </w:pPr>
      <w:r w:rsidRPr="001441D4">
        <w:rPr>
          <w:sz w:val="22"/>
          <w:szCs w:val="22"/>
        </w:rPr>
        <w:t>(507, 'abhijeet khana', 'Men', 'abhijeet khana', 0, '', 'Select a Designer', '', 'Select a Brand', '', 'image/abhijeet_khanna.jpg'),</w:t>
      </w:r>
    </w:p>
    <w:p w:rsidR="001441D4" w:rsidRPr="001441D4" w:rsidRDefault="001441D4" w:rsidP="001441D4">
      <w:pPr>
        <w:spacing w:line="360" w:lineRule="auto"/>
        <w:jc w:val="both"/>
        <w:rPr>
          <w:sz w:val="22"/>
          <w:szCs w:val="22"/>
        </w:rPr>
      </w:pPr>
      <w:r w:rsidRPr="001441D4">
        <w:rPr>
          <w:sz w:val="22"/>
          <w:szCs w:val="22"/>
        </w:rPr>
        <w:t>(508, 'casual shirt', 'Men', 'shirts', 500, 'white', 'Manish arora', '51', 'reebok', 'awesome design by manisha arora', 'image/1.jpg');</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`subcategory`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lastRenderedPageBreak/>
        <w:t>CREATE TABLE IF NOT EXISTS `subcategory` (</w:t>
      </w:r>
    </w:p>
    <w:p w:rsidR="001441D4" w:rsidRPr="001441D4" w:rsidRDefault="001441D4" w:rsidP="001441D4">
      <w:pPr>
        <w:spacing w:line="360" w:lineRule="auto"/>
        <w:jc w:val="both"/>
        <w:rPr>
          <w:sz w:val="22"/>
          <w:szCs w:val="22"/>
        </w:rPr>
      </w:pPr>
      <w:r w:rsidRPr="001441D4">
        <w:rPr>
          <w:sz w:val="22"/>
          <w:szCs w:val="22"/>
        </w:rPr>
        <w:t xml:space="preserve">  `SC_ID` int(11) NOT NULL,</w:t>
      </w:r>
    </w:p>
    <w:p w:rsidR="001441D4" w:rsidRPr="001441D4" w:rsidRDefault="001441D4" w:rsidP="001441D4">
      <w:pPr>
        <w:spacing w:line="360" w:lineRule="auto"/>
        <w:jc w:val="both"/>
        <w:rPr>
          <w:sz w:val="22"/>
          <w:szCs w:val="22"/>
        </w:rPr>
      </w:pPr>
      <w:r w:rsidRPr="001441D4">
        <w:rPr>
          <w:sz w:val="22"/>
          <w:szCs w:val="22"/>
        </w:rPr>
        <w:t xml:space="preserve">  `SC_Name` varchar(50) NOT NULL</w:t>
      </w:r>
    </w:p>
    <w:p w:rsidR="001441D4" w:rsidRPr="001441D4" w:rsidRDefault="001441D4" w:rsidP="001441D4">
      <w:pPr>
        <w:spacing w:line="360" w:lineRule="auto"/>
        <w:jc w:val="both"/>
        <w:rPr>
          <w:sz w:val="22"/>
          <w:szCs w:val="22"/>
        </w:rPr>
      </w:pPr>
      <w:r w:rsidRPr="001441D4">
        <w:rPr>
          <w:sz w:val="22"/>
          <w:szCs w:val="22"/>
        </w:rPr>
        <w:t>) ENGINE=InnoDB AUTO_INCREMENT=71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`subcategory`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`subcategory` (`SC_ID`, `SC_Name`) VALUES</w:t>
      </w:r>
    </w:p>
    <w:p w:rsidR="001441D4" w:rsidRPr="001441D4" w:rsidRDefault="001441D4" w:rsidP="001441D4">
      <w:pPr>
        <w:spacing w:line="360" w:lineRule="auto"/>
        <w:jc w:val="both"/>
        <w:rPr>
          <w:sz w:val="22"/>
          <w:szCs w:val="22"/>
        </w:rPr>
      </w:pPr>
      <w:r w:rsidRPr="001441D4">
        <w:rPr>
          <w:sz w:val="22"/>
          <w:szCs w:val="22"/>
        </w:rPr>
        <w:t>(13, 'shirts'),</w:t>
      </w:r>
    </w:p>
    <w:p w:rsidR="001441D4" w:rsidRPr="001441D4" w:rsidRDefault="001441D4" w:rsidP="001441D4">
      <w:pPr>
        <w:spacing w:line="360" w:lineRule="auto"/>
        <w:jc w:val="both"/>
        <w:rPr>
          <w:sz w:val="22"/>
          <w:szCs w:val="22"/>
        </w:rPr>
      </w:pPr>
      <w:r w:rsidRPr="001441D4">
        <w:rPr>
          <w:sz w:val="22"/>
          <w:szCs w:val="22"/>
        </w:rPr>
        <w:t>(14, 'women t-shirts'),</w:t>
      </w:r>
    </w:p>
    <w:p w:rsidR="001441D4" w:rsidRPr="001441D4" w:rsidRDefault="001441D4" w:rsidP="001441D4">
      <w:pPr>
        <w:spacing w:line="360" w:lineRule="auto"/>
        <w:jc w:val="both"/>
        <w:rPr>
          <w:sz w:val="22"/>
          <w:szCs w:val="22"/>
        </w:rPr>
      </w:pPr>
      <w:r w:rsidRPr="001441D4">
        <w:rPr>
          <w:sz w:val="22"/>
          <w:szCs w:val="22"/>
        </w:rPr>
        <w:t>(15, 'women sports'),</w:t>
      </w:r>
    </w:p>
    <w:p w:rsidR="001441D4" w:rsidRPr="001441D4" w:rsidRDefault="001441D4" w:rsidP="001441D4">
      <w:pPr>
        <w:spacing w:line="360" w:lineRule="auto"/>
        <w:jc w:val="both"/>
        <w:rPr>
          <w:sz w:val="22"/>
          <w:szCs w:val="22"/>
        </w:rPr>
      </w:pPr>
      <w:r w:rsidRPr="001441D4">
        <w:rPr>
          <w:sz w:val="22"/>
          <w:szCs w:val="22"/>
        </w:rPr>
        <w:t>(16, 'slippers'),</w:t>
      </w:r>
    </w:p>
    <w:p w:rsidR="001441D4" w:rsidRPr="001441D4" w:rsidRDefault="001441D4" w:rsidP="001441D4">
      <w:pPr>
        <w:spacing w:line="360" w:lineRule="auto"/>
        <w:jc w:val="both"/>
        <w:rPr>
          <w:sz w:val="22"/>
          <w:szCs w:val="22"/>
        </w:rPr>
      </w:pPr>
      <w:r w:rsidRPr="001441D4">
        <w:rPr>
          <w:sz w:val="22"/>
          <w:szCs w:val="22"/>
        </w:rPr>
        <w:t>(17, 'women shirts'),</w:t>
      </w:r>
    </w:p>
    <w:p w:rsidR="001441D4" w:rsidRPr="001441D4" w:rsidRDefault="001441D4" w:rsidP="001441D4">
      <w:pPr>
        <w:spacing w:line="360" w:lineRule="auto"/>
        <w:jc w:val="both"/>
        <w:rPr>
          <w:sz w:val="22"/>
          <w:szCs w:val="22"/>
        </w:rPr>
      </w:pPr>
      <w:r w:rsidRPr="001441D4">
        <w:rPr>
          <w:sz w:val="22"/>
          <w:szCs w:val="22"/>
        </w:rPr>
        <w:t>(18, 'casuals'),</w:t>
      </w:r>
    </w:p>
    <w:p w:rsidR="001441D4" w:rsidRPr="001441D4" w:rsidRDefault="001441D4" w:rsidP="001441D4">
      <w:pPr>
        <w:spacing w:line="360" w:lineRule="auto"/>
        <w:jc w:val="both"/>
        <w:rPr>
          <w:sz w:val="22"/>
          <w:szCs w:val="22"/>
        </w:rPr>
      </w:pPr>
      <w:r w:rsidRPr="001441D4">
        <w:rPr>
          <w:sz w:val="22"/>
          <w:szCs w:val="22"/>
        </w:rPr>
        <w:t>(19, 'mens boots'),</w:t>
      </w:r>
    </w:p>
    <w:p w:rsidR="001441D4" w:rsidRPr="001441D4" w:rsidRDefault="001441D4" w:rsidP="001441D4">
      <w:pPr>
        <w:spacing w:line="360" w:lineRule="auto"/>
        <w:jc w:val="both"/>
        <w:rPr>
          <w:sz w:val="22"/>
          <w:szCs w:val="22"/>
        </w:rPr>
      </w:pPr>
      <w:r w:rsidRPr="001441D4">
        <w:rPr>
          <w:sz w:val="22"/>
          <w:szCs w:val="22"/>
        </w:rPr>
        <w:t>(20, 'men sandal'),</w:t>
      </w:r>
    </w:p>
    <w:p w:rsidR="001441D4" w:rsidRPr="001441D4" w:rsidRDefault="001441D4" w:rsidP="001441D4">
      <w:pPr>
        <w:spacing w:line="360" w:lineRule="auto"/>
        <w:jc w:val="both"/>
        <w:rPr>
          <w:sz w:val="22"/>
          <w:szCs w:val="22"/>
        </w:rPr>
      </w:pPr>
      <w:r w:rsidRPr="001441D4">
        <w:rPr>
          <w:sz w:val="22"/>
          <w:szCs w:val="22"/>
        </w:rPr>
        <w:t>(21, 'Sneakers'),</w:t>
      </w:r>
    </w:p>
    <w:p w:rsidR="001441D4" w:rsidRPr="001441D4" w:rsidRDefault="001441D4" w:rsidP="001441D4">
      <w:pPr>
        <w:spacing w:line="360" w:lineRule="auto"/>
        <w:jc w:val="both"/>
        <w:rPr>
          <w:sz w:val="22"/>
          <w:szCs w:val="22"/>
        </w:rPr>
      </w:pPr>
      <w:r w:rsidRPr="001441D4">
        <w:rPr>
          <w:sz w:val="22"/>
          <w:szCs w:val="22"/>
        </w:rPr>
        <w:t>(22, 'men trousers'),</w:t>
      </w:r>
    </w:p>
    <w:p w:rsidR="001441D4" w:rsidRPr="001441D4" w:rsidRDefault="001441D4" w:rsidP="001441D4">
      <w:pPr>
        <w:spacing w:line="360" w:lineRule="auto"/>
        <w:jc w:val="both"/>
        <w:rPr>
          <w:sz w:val="22"/>
          <w:szCs w:val="22"/>
        </w:rPr>
      </w:pPr>
      <w:r w:rsidRPr="001441D4">
        <w:rPr>
          <w:sz w:val="22"/>
          <w:szCs w:val="22"/>
        </w:rPr>
        <w:t>(23, 'Sherwani'),</w:t>
      </w:r>
    </w:p>
    <w:p w:rsidR="001441D4" w:rsidRPr="001441D4" w:rsidRDefault="001441D4" w:rsidP="001441D4">
      <w:pPr>
        <w:spacing w:line="360" w:lineRule="auto"/>
        <w:jc w:val="both"/>
        <w:rPr>
          <w:sz w:val="22"/>
          <w:szCs w:val="22"/>
        </w:rPr>
      </w:pPr>
      <w:r w:rsidRPr="001441D4">
        <w:rPr>
          <w:sz w:val="22"/>
          <w:szCs w:val="22"/>
        </w:rPr>
        <w:t>(25, 'top'),</w:t>
      </w:r>
    </w:p>
    <w:p w:rsidR="001441D4" w:rsidRPr="001441D4" w:rsidRDefault="001441D4" w:rsidP="001441D4">
      <w:pPr>
        <w:spacing w:line="360" w:lineRule="auto"/>
        <w:jc w:val="both"/>
        <w:rPr>
          <w:sz w:val="22"/>
          <w:szCs w:val="22"/>
        </w:rPr>
      </w:pPr>
      <w:r w:rsidRPr="001441D4">
        <w:rPr>
          <w:sz w:val="22"/>
          <w:szCs w:val="22"/>
        </w:rPr>
        <w:t>(26, 'jeans'),</w:t>
      </w:r>
    </w:p>
    <w:p w:rsidR="001441D4" w:rsidRPr="001441D4" w:rsidRDefault="001441D4" w:rsidP="001441D4">
      <w:pPr>
        <w:spacing w:line="360" w:lineRule="auto"/>
        <w:jc w:val="both"/>
        <w:rPr>
          <w:sz w:val="22"/>
          <w:szCs w:val="22"/>
        </w:rPr>
      </w:pPr>
      <w:r w:rsidRPr="001441D4">
        <w:rPr>
          <w:sz w:val="22"/>
          <w:szCs w:val="22"/>
        </w:rPr>
        <w:t>(27, 'nightwear'),</w:t>
      </w:r>
    </w:p>
    <w:p w:rsidR="001441D4" w:rsidRPr="001441D4" w:rsidRDefault="001441D4" w:rsidP="001441D4">
      <w:pPr>
        <w:spacing w:line="360" w:lineRule="auto"/>
        <w:jc w:val="both"/>
        <w:rPr>
          <w:sz w:val="22"/>
          <w:szCs w:val="22"/>
        </w:rPr>
      </w:pPr>
      <w:r w:rsidRPr="001441D4">
        <w:rPr>
          <w:sz w:val="22"/>
          <w:szCs w:val="22"/>
        </w:rPr>
        <w:t>(28, 'Sportswear'),</w:t>
      </w:r>
    </w:p>
    <w:p w:rsidR="001441D4" w:rsidRPr="001441D4" w:rsidRDefault="001441D4" w:rsidP="001441D4">
      <w:pPr>
        <w:spacing w:line="360" w:lineRule="auto"/>
        <w:jc w:val="both"/>
        <w:rPr>
          <w:sz w:val="22"/>
          <w:szCs w:val="22"/>
        </w:rPr>
      </w:pPr>
      <w:r w:rsidRPr="001441D4">
        <w:rPr>
          <w:sz w:val="22"/>
          <w:szCs w:val="22"/>
        </w:rPr>
        <w:t>(29, 'skirts'),</w:t>
      </w:r>
    </w:p>
    <w:p w:rsidR="001441D4" w:rsidRPr="001441D4" w:rsidRDefault="001441D4" w:rsidP="001441D4">
      <w:pPr>
        <w:spacing w:line="360" w:lineRule="auto"/>
        <w:jc w:val="both"/>
        <w:rPr>
          <w:sz w:val="22"/>
          <w:szCs w:val="22"/>
        </w:rPr>
      </w:pPr>
      <w:r w:rsidRPr="001441D4">
        <w:rPr>
          <w:sz w:val="22"/>
          <w:szCs w:val="22"/>
        </w:rPr>
        <w:t>(30, 'salwar suits'),</w:t>
      </w:r>
    </w:p>
    <w:p w:rsidR="001441D4" w:rsidRPr="001441D4" w:rsidRDefault="001441D4" w:rsidP="001441D4">
      <w:pPr>
        <w:spacing w:line="360" w:lineRule="auto"/>
        <w:jc w:val="both"/>
        <w:rPr>
          <w:sz w:val="22"/>
          <w:szCs w:val="22"/>
        </w:rPr>
      </w:pPr>
      <w:r w:rsidRPr="001441D4">
        <w:rPr>
          <w:sz w:val="22"/>
          <w:szCs w:val="22"/>
        </w:rPr>
        <w:t>(31, 'panjabi suits'),</w:t>
      </w:r>
    </w:p>
    <w:p w:rsidR="001441D4" w:rsidRPr="001441D4" w:rsidRDefault="001441D4" w:rsidP="001441D4">
      <w:pPr>
        <w:spacing w:line="360" w:lineRule="auto"/>
        <w:jc w:val="both"/>
        <w:rPr>
          <w:sz w:val="22"/>
          <w:szCs w:val="22"/>
        </w:rPr>
      </w:pPr>
      <w:r w:rsidRPr="001441D4">
        <w:rPr>
          <w:sz w:val="22"/>
          <w:szCs w:val="22"/>
        </w:rPr>
        <w:t>(32, 'Toys'),</w:t>
      </w:r>
    </w:p>
    <w:p w:rsidR="001441D4" w:rsidRPr="001441D4" w:rsidRDefault="001441D4" w:rsidP="001441D4">
      <w:pPr>
        <w:spacing w:line="360" w:lineRule="auto"/>
        <w:jc w:val="both"/>
        <w:rPr>
          <w:sz w:val="22"/>
          <w:szCs w:val="22"/>
        </w:rPr>
      </w:pPr>
      <w:r w:rsidRPr="001441D4">
        <w:rPr>
          <w:sz w:val="22"/>
          <w:szCs w:val="22"/>
        </w:rPr>
        <w:t>(33, 'Bags'),</w:t>
      </w:r>
    </w:p>
    <w:p w:rsidR="001441D4" w:rsidRPr="001441D4" w:rsidRDefault="001441D4" w:rsidP="001441D4">
      <w:pPr>
        <w:spacing w:line="360" w:lineRule="auto"/>
        <w:jc w:val="both"/>
        <w:rPr>
          <w:sz w:val="22"/>
          <w:szCs w:val="22"/>
        </w:rPr>
      </w:pPr>
      <w:r w:rsidRPr="001441D4">
        <w:rPr>
          <w:sz w:val="22"/>
          <w:szCs w:val="22"/>
        </w:rPr>
        <w:t>(34, 'Sunglasses'),</w:t>
      </w:r>
    </w:p>
    <w:p w:rsidR="001441D4" w:rsidRPr="001441D4" w:rsidRDefault="001441D4" w:rsidP="001441D4">
      <w:pPr>
        <w:spacing w:line="360" w:lineRule="auto"/>
        <w:jc w:val="both"/>
        <w:rPr>
          <w:sz w:val="22"/>
          <w:szCs w:val="22"/>
        </w:rPr>
      </w:pPr>
      <w:r w:rsidRPr="001441D4">
        <w:rPr>
          <w:sz w:val="22"/>
          <w:szCs w:val="22"/>
        </w:rPr>
        <w:t>(35, 'Watches'),</w:t>
      </w:r>
    </w:p>
    <w:p w:rsidR="001441D4" w:rsidRPr="001441D4" w:rsidRDefault="001441D4" w:rsidP="001441D4">
      <w:pPr>
        <w:spacing w:line="360" w:lineRule="auto"/>
        <w:jc w:val="both"/>
        <w:rPr>
          <w:sz w:val="22"/>
          <w:szCs w:val="22"/>
        </w:rPr>
      </w:pPr>
      <w:r w:rsidRPr="001441D4">
        <w:rPr>
          <w:sz w:val="22"/>
          <w:szCs w:val="22"/>
        </w:rPr>
        <w:t>(36, 'Hair accessories'),</w:t>
      </w:r>
    </w:p>
    <w:p w:rsidR="001441D4" w:rsidRPr="001441D4" w:rsidRDefault="001441D4" w:rsidP="001441D4">
      <w:pPr>
        <w:spacing w:line="360" w:lineRule="auto"/>
        <w:jc w:val="both"/>
        <w:rPr>
          <w:sz w:val="22"/>
          <w:szCs w:val="22"/>
        </w:rPr>
      </w:pPr>
      <w:r w:rsidRPr="001441D4">
        <w:rPr>
          <w:sz w:val="22"/>
          <w:szCs w:val="22"/>
        </w:rPr>
        <w:lastRenderedPageBreak/>
        <w:t>(37, 'Other'),</w:t>
      </w:r>
    </w:p>
    <w:p w:rsidR="001441D4" w:rsidRPr="001441D4" w:rsidRDefault="001441D4" w:rsidP="001441D4">
      <w:pPr>
        <w:spacing w:line="360" w:lineRule="auto"/>
        <w:jc w:val="both"/>
        <w:rPr>
          <w:sz w:val="22"/>
          <w:szCs w:val="22"/>
        </w:rPr>
      </w:pPr>
      <w:r w:rsidRPr="001441D4">
        <w:rPr>
          <w:sz w:val="22"/>
          <w:szCs w:val="22"/>
        </w:rPr>
        <w:t>(38, 'Necklace'),</w:t>
      </w:r>
    </w:p>
    <w:p w:rsidR="001441D4" w:rsidRPr="001441D4" w:rsidRDefault="001441D4" w:rsidP="001441D4">
      <w:pPr>
        <w:spacing w:line="360" w:lineRule="auto"/>
        <w:jc w:val="both"/>
        <w:rPr>
          <w:sz w:val="22"/>
          <w:szCs w:val="22"/>
        </w:rPr>
      </w:pPr>
      <w:r w:rsidRPr="001441D4">
        <w:rPr>
          <w:sz w:val="22"/>
          <w:szCs w:val="22"/>
        </w:rPr>
        <w:t>(39, 'Chains'),</w:t>
      </w:r>
    </w:p>
    <w:p w:rsidR="001441D4" w:rsidRPr="001441D4" w:rsidRDefault="001441D4" w:rsidP="001441D4">
      <w:pPr>
        <w:spacing w:line="360" w:lineRule="auto"/>
        <w:jc w:val="both"/>
        <w:rPr>
          <w:sz w:val="22"/>
          <w:szCs w:val="22"/>
        </w:rPr>
      </w:pPr>
      <w:r w:rsidRPr="001441D4">
        <w:rPr>
          <w:sz w:val="22"/>
          <w:szCs w:val="22"/>
        </w:rPr>
        <w:t>(40, 'Bracelets'),</w:t>
      </w:r>
    </w:p>
    <w:p w:rsidR="001441D4" w:rsidRPr="001441D4" w:rsidRDefault="001441D4" w:rsidP="001441D4">
      <w:pPr>
        <w:spacing w:line="360" w:lineRule="auto"/>
        <w:jc w:val="both"/>
        <w:rPr>
          <w:sz w:val="22"/>
          <w:szCs w:val="22"/>
        </w:rPr>
      </w:pPr>
      <w:r w:rsidRPr="001441D4">
        <w:rPr>
          <w:sz w:val="22"/>
          <w:szCs w:val="22"/>
        </w:rPr>
        <w:t>(41, 'Anklets'),</w:t>
      </w:r>
    </w:p>
    <w:p w:rsidR="001441D4" w:rsidRPr="001441D4" w:rsidRDefault="001441D4" w:rsidP="001441D4">
      <w:pPr>
        <w:spacing w:line="360" w:lineRule="auto"/>
        <w:jc w:val="both"/>
        <w:rPr>
          <w:sz w:val="22"/>
          <w:szCs w:val="22"/>
        </w:rPr>
      </w:pPr>
      <w:r w:rsidRPr="001441D4">
        <w:rPr>
          <w:sz w:val="22"/>
          <w:szCs w:val="22"/>
        </w:rPr>
        <w:t>(42, 'Saree'),</w:t>
      </w:r>
    </w:p>
    <w:p w:rsidR="001441D4" w:rsidRPr="001441D4" w:rsidRDefault="001441D4" w:rsidP="001441D4">
      <w:pPr>
        <w:spacing w:line="360" w:lineRule="auto"/>
        <w:jc w:val="both"/>
        <w:rPr>
          <w:sz w:val="22"/>
          <w:szCs w:val="22"/>
        </w:rPr>
      </w:pPr>
      <w:r w:rsidRPr="001441D4">
        <w:rPr>
          <w:sz w:val="22"/>
          <w:szCs w:val="22"/>
        </w:rPr>
        <w:t>(43, 'Kidswear girls'),</w:t>
      </w:r>
    </w:p>
    <w:p w:rsidR="001441D4" w:rsidRPr="001441D4" w:rsidRDefault="001441D4" w:rsidP="001441D4">
      <w:pPr>
        <w:spacing w:line="360" w:lineRule="auto"/>
        <w:jc w:val="both"/>
        <w:rPr>
          <w:sz w:val="22"/>
          <w:szCs w:val="22"/>
        </w:rPr>
      </w:pPr>
      <w:r w:rsidRPr="001441D4">
        <w:rPr>
          <w:sz w:val="22"/>
          <w:szCs w:val="22"/>
        </w:rPr>
        <w:t>(44, 'kidswear boys'),</w:t>
      </w:r>
    </w:p>
    <w:p w:rsidR="001441D4" w:rsidRPr="001441D4" w:rsidRDefault="001441D4" w:rsidP="001441D4">
      <w:pPr>
        <w:spacing w:line="360" w:lineRule="auto"/>
        <w:jc w:val="both"/>
        <w:rPr>
          <w:sz w:val="22"/>
          <w:szCs w:val="22"/>
        </w:rPr>
      </w:pPr>
      <w:r w:rsidRPr="001441D4">
        <w:rPr>
          <w:sz w:val="22"/>
          <w:szCs w:val="22"/>
        </w:rPr>
        <w:t>(45, 'Lehanga'),</w:t>
      </w:r>
    </w:p>
    <w:p w:rsidR="001441D4" w:rsidRPr="001441D4" w:rsidRDefault="001441D4" w:rsidP="001441D4">
      <w:pPr>
        <w:spacing w:line="360" w:lineRule="auto"/>
        <w:jc w:val="both"/>
        <w:rPr>
          <w:sz w:val="22"/>
          <w:szCs w:val="22"/>
        </w:rPr>
      </w:pPr>
      <w:r w:rsidRPr="001441D4">
        <w:rPr>
          <w:sz w:val="22"/>
          <w:szCs w:val="22"/>
        </w:rPr>
        <w:t>(46, 'women shoes'),</w:t>
      </w:r>
    </w:p>
    <w:p w:rsidR="001441D4" w:rsidRPr="001441D4" w:rsidRDefault="001441D4" w:rsidP="001441D4">
      <w:pPr>
        <w:spacing w:line="360" w:lineRule="auto"/>
        <w:jc w:val="both"/>
        <w:rPr>
          <w:sz w:val="22"/>
          <w:szCs w:val="22"/>
        </w:rPr>
      </w:pPr>
      <w:r w:rsidRPr="001441D4">
        <w:rPr>
          <w:sz w:val="22"/>
          <w:szCs w:val="22"/>
        </w:rPr>
        <w:t>(47, 'kids shoes'),</w:t>
      </w:r>
    </w:p>
    <w:p w:rsidR="001441D4" w:rsidRPr="001441D4" w:rsidRDefault="001441D4" w:rsidP="001441D4">
      <w:pPr>
        <w:spacing w:line="360" w:lineRule="auto"/>
        <w:jc w:val="both"/>
        <w:rPr>
          <w:sz w:val="22"/>
          <w:szCs w:val="22"/>
        </w:rPr>
      </w:pPr>
      <w:r w:rsidRPr="001441D4">
        <w:rPr>
          <w:sz w:val="22"/>
          <w:szCs w:val="22"/>
        </w:rPr>
        <w:t>(48, 'mens t shirts'),</w:t>
      </w:r>
    </w:p>
    <w:p w:rsidR="001441D4" w:rsidRPr="001441D4" w:rsidRDefault="001441D4" w:rsidP="001441D4">
      <w:pPr>
        <w:spacing w:line="360" w:lineRule="auto"/>
        <w:jc w:val="both"/>
        <w:rPr>
          <w:sz w:val="22"/>
          <w:szCs w:val="22"/>
        </w:rPr>
      </w:pPr>
      <w:r w:rsidRPr="001441D4">
        <w:rPr>
          <w:sz w:val="22"/>
          <w:szCs w:val="22"/>
        </w:rPr>
        <w:t>(49, 'formals shirts'),</w:t>
      </w:r>
    </w:p>
    <w:p w:rsidR="001441D4" w:rsidRPr="001441D4" w:rsidRDefault="001441D4" w:rsidP="001441D4">
      <w:pPr>
        <w:spacing w:line="360" w:lineRule="auto"/>
        <w:jc w:val="both"/>
        <w:rPr>
          <w:sz w:val="22"/>
          <w:szCs w:val="22"/>
        </w:rPr>
      </w:pPr>
      <w:r w:rsidRPr="001441D4">
        <w:rPr>
          <w:sz w:val="22"/>
          <w:szCs w:val="22"/>
        </w:rPr>
        <w:t>(50, 'men shorts'),</w:t>
      </w:r>
    </w:p>
    <w:p w:rsidR="001441D4" w:rsidRPr="001441D4" w:rsidRDefault="001441D4" w:rsidP="001441D4">
      <w:pPr>
        <w:spacing w:line="360" w:lineRule="auto"/>
        <w:jc w:val="both"/>
        <w:rPr>
          <w:sz w:val="22"/>
          <w:szCs w:val="22"/>
        </w:rPr>
      </w:pPr>
      <w:r w:rsidRPr="001441D4">
        <w:rPr>
          <w:sz w:val="22"/>
          <w:szCs w:val="22"/>
        </w:rPr>
        <w:t>(51, 'women trousers'),</w:t>
      </w:r>
    </w:p>
    <w:p w:rsidR="001441D4" w:rsidRPr="001441D4" w:rsidRDefault="001441D4" w:rsidP="001441D4">
      <w:pPr>
        <w:spacing w:line="360" w:lineRule="auto"/>
        <w:jc w:val="both"/>
        <w:rPr>
          <w:sz w:val="22"/>
          <w:szCs w:val="22"/>
        </w:rPr>
      </w:pPr>
      <w:r w:rsidRPr="001441D4">
        <w:rPr>
          <w:sz w:val="22"/>
          <w:szCs w:val="22"/>
        </w:rPr>
        <w:t>(52, 'women shorts'),</w:t>
      </w:r>
    </w:p>
    <w:p w:rsidR="001441D4" w:rsidRPr="001441D4" w:rsidRDefault="001441D4" w:rsidP="001441D4">
      <w:pPr>
        <w:spacing w:line="360" w:lineRule="auto"/>
        <w:jc w:val="both"/>
        <w:rPr>
          <w:sz w:val="22"/>
          <w:szCs w:val="22"/>
        </w:rPr>
      </w:pPr>
      <w:r w:rsidRPr="001441D4">
        <w:rPr>
          <w:sz w:val="22"/>
          <w:szCs w:val="22"/>
        </w:rPr>
        <w:t>(53, 'sandals'),</w:t>
      </w:r>
    </w:p>
    <w:p w:rsidR="001441D4" w:rsidRPr="001441D4" w:rsidRDefault="001441D4" w:rsidP="001441D4">
      <w:pPr>
        <w:spacing w:line="360" w:lineRule="auto"/>
        <w:jc w:val="both"/>
        <w:rPr>
          <w:sz w:val="22"/>
          <w:szCs w:val="22"/>
        </w:rPr>
      </w:pPr>
      <w:r w:rsidRPr="001441D4">
        <w:rPr>
          <w:sz w:val="22"/>
          <w:szCs w:val="22"/>
        </w:rPr>
        <w:t>(54, 'kids jeans'),</w:t>
      </w:r>
    </w:p>
    <w:p w:rsidR="001441D4" w:rsidRPr="001441D4" w:rsidRDefault="001441D4" w:rsidP="001441D4">
      <w:pPr>
        <w:spacing w:line="360" w:lineRule="auto"/>
        <w:jc w:val="both"/>
        <w:rPr>
          <w:sz w:val="22"/>
          <w:szCs w:val="22"/>
        </w:rPr>
      </w:pPr>
      <w:r w:rsidRPr="001441D4">
        <w:rPr>
          <w:sz w:val="22"/>
          <w:szCs w:val="22"/>
        </w:rPr>
        <w:t>(55, 'kids shirts'),</w:t>
      </w:r>
    </w:p>
    <w:p w:rsidR="001441D4" w:rsidRPr="001441D4" w:rsidRDefault="001441D4" w:rsidP="001441D4">
      <w:pPr>
        <w:spacing w:line="360" w:lineRule="auto"/>
        <w:jc w:val="both"/>
        <w:rPr>
          <w:sz w:val="22"/>
          <w:szCs w:val="22"/>
        </w:rPr>
      </w:pPr>
      <w:r w:rsidRPr="001441D4">
        <w:rPr>
          <w:sz w:val="22"/>
          <w:szCs w:val="22"/>
        </w:rPr>
        <w:t>(56, 'kids nightwear'),</w:t>
      </w:r>
    </w:p>
    <w:p w:rsidR="001441D4" w:rsidRPr="001441D4" w:rsidRDefault="001441D4" w:rsidP="001441D4">
      <w:pPr>
        <w:spacing w:line="360" w:lineRule="auto"/>
        <w:jc w:val="both"/>
        <w:rPr>
          <w:sz w:val="22"/>
          <w:szCs w:val="22"/>
        </w:rPr>
      </w:pPr>
      <w:r w:rsidRPr="001441D4">
        <w:rPr>
          <w:sz w:val="22"/>
          <w:szCs w:val="22"/>
        </w:rPr>
        <w:t>(57, 'kids sportswears'),</w:t>
      </w:r>
    </w:p>
    <w:p w:rsidR="001441D4" w:rsidRPr="001441D4" w:rsidRDefault="001441D4" w:rsidP="001441D4">
      <w:pPr>
        <w:spacing w:line="360" w:lineRule="auto"/>
        <w:jc w:val="both"/>
        <w:rPr>
          <w:sz w:val="22"/>
          <w:szCs w:val="22"/>
        </w:rPr>
      </w:pPr>
      <w:r w:rsidRPr="001441D4">
        <w:rPr>
          <w:sz w:val="22"/>
          <w:szCs w:val="22"/>
        </w:rPr>
        <w:t>(58, 'kids shorts'),</w:t>
      </w:r>
    </w:p>
    <w:p w:rsidR="001441D4" w:rsidRPr="001441D4" w:rsidRDefault="001441D4" w:rsidP="001441D4">
      <w:pPr>
        <w:spacing w:line="360" w:lineRule="auto"/>
        <w:jc w:val="both"/>
        <w:rPr>
          <w:sz w:val="22"/>
          <w:szCs w:val="22"/>
        </w:rPr>
      </w:pPr>
      <w:r w:rsidRPr="001441D4">
        <w:rPr>
          <w:sz w:val="22"/>
          <w:szCs w:val="22"/>
        </w:rPr>
        <w:t>(59, 'kids trousers'),</w:t>
      </w:r>
    </w:p>
    <w:p w:rsidR="001441D4" w:rsidRPr="001441D4" w:rsidRDefault="001441D4" w:rsidP="001441D4">
      <w:pPr>
        <w:spacing w:line="360" w:lineRule="auto"/>
        <w:jc w:val="both"/>
        <w:rPr>
          <w:sz w:val="22"/>
          <w:szCs w:val="22"/>
        </w:rPr>
      </w:pPr>
      <w:r w:rsidRPr="001441D4">
        <w:rPr>
          <w:sz w:val="22"/>
          <w:szCs w:val="22"/>
        </w:rPr>
        <w:t>(60, 'kids skirts'),</w:t>
      </w:r>
    </w:p>
    <w:p w:rsidR="001441D4" w:rsidRPr="001441D4" w:rsidRDefault="001441D4" w:rsidP="001441D4">
      <w:pPr>
        <w:spacing w:line="360" w:lineRule="auto"/>
        <w:jc w:val="both"/>
        <w:rPr>
          <w:sz w:val="22"/>
          <w:szCs w:val="22"/>
        </w:rPr>
      </w:pPr>
      <w:r w:rsidRPr="001441D4">
        <w:rPr>
          <w:sz w:val="22"/>
          <w:szCs w:val="22"/>
        </w:rPr>
        <w:t>(61, 'jewellery others'),</w:t>
      </w:r>
    </w:p>
    <w:p w:rsidR="001441D4" w:rsidRPr="001441D4" w:rsidRDefault="001441D4" w:rsidP="001441D4">
      <w:pPr>
        <w:spacing w:line="360" w:lineRule="auto"/>
        <w:jc w:val="both"/>
        <w:rPr>
          <w:sz w:val="22"/>
          <w:szCs w:val="22"/>
        </w:rPr>
      </w:pPr>
      <w:r w:rsidRPr="001441D4">
        <w:rPr>
          <w:sz w:val="22"/>
          <w:szCs w:val="22"/>
        </w:rPr>
        <w:t>(62, 'ARTISTRY'),</w:t>
      </w:r>
    </w:p>
    <w:p w:rsidR="001441D4" w:rsidRPr="001441D4" w:rsidRDefault="001441D4" w:rsidP="001441D4">
      <w:pPr>
        <w:spacing w:line="360" w:lineRule="auto"/>
        <w:jc w:val="both"/>
        <w:rPr>
          <w:sz w:val="22"/>
          <w:szCs w:val="22"/>
        </w:rPr>
      </w:pPr>
      <w:r w:rsidRPr="001441D4">
        <w:rPr>
          <w:sz w:val="22"/>
          <w:szCs w:val="22"/>
        </w:rPr>
        <w:t>(63, 'REEBOK'),</w:t>
      </w:r>
    </w:p>
    <w:p w:rsidR="001441D4" w:rsidRPr="001441D4" w:rsidRDefault="001441D4" w:rsidP="001441D4">
      <w:pPr>
        <w:spacing w:line="360" w:lineRule="auto"/>
        <w:jc w:val="both"/>
        <w:rPr>
          <w:sz w:val="22"/>
          <w:szCs w:val="22"/>
        </w:rPr>
      </w:pPr>
      <w:r w:rsidRPr="001441D4">
        <w:rPr>
          <w:sz w:val="22"/>
          <w:szCs w:val="22"/>
        </w:rPr>
        <w:t>(64, 'TANISHQ'),</w:t>
      </w:r>
    </w:p>
    <w:p w:rsidR="001441D4" w:rsidRPr="001441D4" w:rsidRDefault="001441D4" w:rsidP="001441D4">
      <w:pPr>
        <w:spacing w:line="360" w:lineRule="auto"/>
        <w:jc w:val="both"/>
        <w:rPr>
          <w:sz w:val="22"/>
          <w:szCs w:val="22"/>
        </w:rPr>
      </w:pPr>
      <w:r w:rsidRPr="001441D4">
        <w:rPr>
          <w:sz w:val="22"/>
          <w:szCs w:val="22"/>
        </w:rPr>
        <w:t>(65, 'PUMA'),</w:t>
      </w:r>
    </w:p>
    <w:p w:rsidR="001441D4" w:rsidRPr="001441D4" w:rsidRDefault="001441D4" w:rsidP="001441D4">
      <w:pPr>
        <w:spacing w:line="360" w:lineRule="auto"/>
        <w:jc w:val="both"/>
        <w:rPr>
          <w:sz w:val="22"/>
          <w:szCs w:val="22"/>
        </w:rPr>
      </w:pPr>
      <w:r w:rsidRPr="001441D4">
        <w:rPr>
          <w:sz w:val="22"/>
          <w:szCs w:val="22"/>
        </w:rPr>
        <w:t>(66, 'anamika khana'),</w:t>
      </w:r>
    </w:p>
    <w:p w:rsidR="001441D4" w:rsidRPr="001441D4" w:rsidRDefault="001441D4" w:rsidP="001441D4">
      <w:pPr>
        <w:spacing w:line="360" w:lineRule="auto"/>
        <w:jc w:val="both"/>
        <w:rPr>
          <w:sz w:val="22"/>
          <w:szCs w:val="22"/>
        </w:rPr>
      </w:pPr>
      <w:r w:rsidRPr="001441D4">
        <w:rPr>
          <w:sz w:val="22"/>
          <w:szCs w:val="22"/>
        </w:rPr>
        <w:t>(67, 'manish arora'),</w:t>
      </w:r>
    </w:p>
    <w:p w:rsidR="001441D4" w:rsidRPr="001441D4" w:rsidRDefault="001441D4" w:rsidP="001441D4">
      <w:pPr>
        <w:spacing w:line="360" w:lineRule="auto"/>
        <w:jc w:val="both"/>
        <w:rPr>
          <w:sz w:val="22"/>
          <w:szCs w:val="22"/>
        </w:rPr>
      </w:pPr>
      <w:r w:rsidRPr="001441D4">
        <w:rPr>
          <w:sz w:val="22"/>
          <w:szCs w:val="22"/>
        </w:rPr>
        <w:t>(68, 'soniya jetley'),</w:t>
      </w:r>
    </w:p>
    <w:p w:rsidR="001441D4" w:rsidRPr="001441D4" w:rsidRDefault="001441D4" w:rsidP="001441D4">
      <w:pPr>
        <w:spacing w:line="360" w:lineRule="auto"/>
        <w:jc w:val="both"/>
        <w:rPr>
          <w:sz w:val="22"/>
          <w:szCs w:val="22"/>
        </w:rPr>
      </w:pPr>
      <w:r w:rsidRPr="001441D4">
        <w:rPr>
          <w:sz w:val="22"/>
          <w:szCs w:val="22"/>
        </w:rPr>
        <w:t>(69, 'abhijeet khana'),</w:t>
      </w:r>
    </w:p>
    <w:p w:rsidR="001441D4" w:rsidRPr="001441D4" w:rsidRDefault="001441D4" w:rsidP="001441D4">
      <w:pPr>
        <w:spacing w:line="360" w:lineRule="auto"/>
        <w:jc w:val="both"/>
        <w:rPr>
          <w:sz w:val="22"/>
          <w:szCs w:val="22"/>
        </w:rPr>
      </w:pPr>
      <w:r w:rsidRPr="001441D4">
        <w:rPr>
          <w:sz w:val="22"/>
          <w:szCs w:val="22"/>
        </w:rPr>
        <w:lastRenderedPageBreak/>
        <w:t>(70, 'rajdeep rawat');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 --------------------------------------------------------</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Table structure for table `user`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CREATE TABLE IF NOT EXISTS `user` (</w:t>
      </w:r>
    </w:p>
    <w:p w:rsidR="001441D4" w:rsidRPr="001441D4" w:rsidRDefault="001441D4" w:rsidP="001441D4">
      <w:pPr>
        <w:spacing w:line="360" w:lineRule="auto"/>
        <w:jc w:val="both"/>
        <w:rPr>
          <w:sz w:val="22"/>
          <w:szCs w:val="22"/>
        </w:rPr>
      </w:pPr>
      <w:r w:rsidRPr="001441D4">
        <w:rPr>
          <w:sz w:val="22"/>
          <w:szCs w:val="22"/>
        </w:rPr>
        <w:t xml:space="preserve">  `UserID` int(11) NOT NULL,</w:t>
      </w:r>
    </w:p>
    <w:p w:rsidR="001441D4" w:rsidRPr="001441D4" w:rsidRDefault="001441D4" w:rsidP="001441D4">
      <w:pPr>
        <w:spacing w:line="360" w:lineRule="auto"/>
        <w:jc w:val="both"/>
        <w:rPr>
          <w:sz w:val="22"/>
          <w:szCs w:val="22"/>
        </w:rPr>
      </w:pPr>
      <w:r w:rsidRPr="001441D4">
        <w:rPr>
          <w:sz w:val="22"/>
          <w:szCs w:val="22"/>
        </w:rPr>
        <w:t xml:space="preserve">  `First_Name` varchar(50) NOT NULL,</w:t>
      </w:r>
    </w:p>
    <w:p w:rsidR="001441D4" w:rsidRPr="001441D4" w:rsidRDefault="001441D4" w:rsidP="001441D4">
      <w:pPr>
        <w:spacing w:line="360" w:lineRule="auto"/>
        <w:jc w:val="both"/>
        <w:rPr>
          <w:sz w:val="22"/>
          <w:szCs w:val="22"/>
        </w:rPr>
      </w:pPr>
      <w:r w:rsidRPr="001441D4">
        <w:rPr>
          <w:sz w:val="22"/>
          <w:szCs w:val="22"/>
        </w:rPr>
        <w:t xml:space="preserve">  `Last_Name` varchar(50) NOT NULL,</w:t>
      </w:r>
    </w:p>
    <w:p w:rsidR="001441D4" w:rsidRPr="001441D4" w:rsidRDefault="001441D4" w:rsidP="001441D4">
      <w:pPr>
        <w:spacing w:line="360" w:lineRule="auto"/>
        <w:jc w:val="both"/>
        <w:rPr>
          <w:sz w:val="22"/>
          <w:szCs w:val="22"/>
        </w:rPr>
      </w:pPr>
      <w:r w:rsidRPr="001441D4">
        <w:rPr>
          <w:sz w:val="22"/>
          <w:szCs w:val="22"/>
        </w:rPr>
        <w:t xml:space="preserve">  `Gender` varchar(20) NOT NULL,</w:t>
      </w:r>
    </w:p>
    <w:p w:rsidR="001441D4" w:rsidRPr="001441D4" w:rsidRDefault="001441D4" w:rsidP="001441D4">
      <w:pPr>
        <w:spacing w:line="360" w:lineRule="auto"/>
        <w:jc w:val="both"/>
        <w:rPr>
          <w:sz w:val="22"/>
          <w:szCs w:val="22"/>
        </w:rPr>
      </w:pPr>
      <w:r w:rsidRPr="001441D4">
        <w:rPr>
          <w:sz w:val="22"/>
          <w:szCs w:val="22"/>
        </w:rPr>
        <w:t xml:space="preserve">  `Mobile` varchar(20) NOT NULL,</w:t>
      </w:r>
    </w:p>
    <w:p w:rsidR="001441D4" w:rsidRPr="001441D4" w:rsidRDefault="001441D4" w:rsidP="001441D4">
      <w:pPr>
        <w:spacing w:line="360" w:lineRule="auto"/>
        <w:jc w:val="both"/>
        <w:rPr>
          <w:sz w:val="22"/>
          <w:szCs w:val="22"/>
        </w:rPr>
      </w:pPr>
      <w:r w:rsidRPr="001441D4">
        <w:rPr>
          <w:sz w:val="22"/>
          <w:szCs w:val="22"/>
        </w:rPr>
        <w:t xml:space="preserve">  `Email` varchar(50) NOT NULL,</w:t>
      </w:r>
    </w:p>
    <w:p w:rsidR="001441D4" w:rsidRPr="001441D4" w:rsidRDefault="001441D4" w:rsidP="001441D4">
      <w:pPr>
        <w:spacing w:line="360" w:lineRule="auto"/>
        <w:jc w:val="both"/>
        <w:rPr>
          <w:sz w:val="22"/>
          <w:szCs w:val="22"/>
        </w:rPr>
      </w:pPr>
      <w:r w:rsidRPr="001441D4">
        <w:rPr>
          <w:sz w:val="22"/>
          <w:szCs w:val="22"/>
        </w:rPr>
        <w:t xml:space="preserve">  `Password` varchar(50) NOT NULL,</w:t>
      </w:r>
    </w:p>
    <w:p w:rsidR="001441D4" w:rsidRPr="001441D4" w:rsidRDefault="001441D4" w:rsidP="001441D4">
      <w:pPr>
        <w:spacing w:line="360" w:lineRule="auto"/>
        <w:jc w:val="both"/>
        <w:rPr>
          <w:sz w:val="22"/>
          <w:szCs w:val="22"/>
        </w:rPr>
      </w:pPr>
      <w:r w:rsidRPr="001441D4">
        <w:rPr>
          <w:sz w:val="22"/>
          <w:szCs w:val="22"/>
        </w:rPr>
        <w:t xml:space="preserve">  `Security_Question` varchar(200) NOT NULL,</w:t>
      </w:r>
    </w:p>
    <w:p w:rsidR="001441D4" w:rsidRPr="001441D4" w:rsidRDefault="001441D4" w:rsidP="001441D4">
      <w:pPr>
        <w:spacing w:line="360" w:lineRule="auto"/>
        <w:jc w:val="both"/>
        <w:rPr>
          <w:sz w:val="22"/>
          <w:szCs w:val="22"/>
        </w:rPr>
      </w:pPr>
      <w:r w:rsidRPr="001441D4">
        <w:rPr>
          <w:sz w:val="22"/>
          <w:szCs w:val="22"/>
        </w:rPr>
        <w:t xml:space="preserve">  `Secret_Answer` varchar(200) NOT NULL,</w:t>
      </w:r>
    </w:p>
    <w:p w:rsidR="001441D4" w:rsidRPr="001441D4" w:rsidRDefault="001441D4" w:rsidP="001441D4">
      <w:pPr>
        <w:spacing w:line="360" w:lineRule="auto"/>
        <w:jc w:val="both"/>
        <w:rPr>
          <w:sz w:val="22"/>
          <w:szCs w:val="22"/>
        </w:rPr>
      </w:pPr>
      <w:r w:rsidRPr="001441D4">
        <w:rPr>
          <w:sz w:val="22"/>
          <w:szCs w:val="22"/>
        </w:rPr>
        <w:t xml:space="preserve">  `Address` varchar(500) NOT NULL</w:t>
      </w:r>
    </w:p>
    <w:p w:rsidR="001441D4" w:rsidRPr="001441D4" w:rsidRDefault="001441D4" w:rsidP="001441D4">
      <w:pPr>
        <w:spacing w:line="360" w:lineRule="auto"/>
        <w:jc w:val="both"/>
        <w:rPr>
          <w:sz w:val="22"/>
          <w:szCs w:val="22"/>
        </w:rPr>
      </w:pPr>
      <w:r w:rsidRPr="001441D4">
        <w:rPr>
          <w:sz w:val="22"/>
          <w:szCs w:val="22"/>
        </w:rPr>
        <w:t>) ENGINE=InnoDB AUTO_INCREMENT=30 DEFAULT CHARSET=latin1;</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Dumping data for table `user`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INSERT INTO `user` (`UserID`, `First_Name`, `Last_Name`, `Gender`, `Mobile`, `Email`, `Password`, `Security_Question`, `Secret_Answer`, `Address`) VALUES</w:t>
      </w:r>
    </w:p>
    <w:p w:rsidR="001441D4" w:rsidRPr="001441D4" w:rsidRDefault="001441D4" w:rsidP="001441D4">
      <w:pPr>
        <w:spacing w:line="360" w:lineRule="auto"/>
        <w:jc w:val="both"/>
        <w:rPr>
          <w:sz w:val="22"/>
          <w:szCs w:val="22"/>
        </w:rPr>
      </w:pPr>
      <w:r w:rsidRPr="001441D4">
        <w:rPr>
          <w:sz w:val="22"/>
          <w:szCs w:val="22"/>
        </w:rPr>
        <w:t>(2, 'Abhishek', 'Misra', 'Male', '8699386292', 'abhishek-misra@live.in', 'abhishek', 'What is your mothers maiden name?', 'Ms. Rekha Bajpai', '#286,Sector-32A,Chandigarh'),</w:t>
      </w:r>
    </w:p>
    <w:p w:rsidR="001441D4" w:rsidRPr="001441D4" w:rsidRDefault="001441D4" w:rsidP="001441D4">
      <w:pPr>
        <w:spacing w:line="360" w:lineRule="auto"/>
        <w:jc w:val="both"/>
        <w:rPr>
          <w:sz w:val="22"/>
          <w:szCs w:val="22"/>
        </w:rPr>
      </w:pPr>
      <w:r w:rsidRPr="001441D4">
        <w:rPr>
          <w:sz w:val="22"/>
          <w:szCs w:val="22"/>
        </w:rPr>
        <w:t>(3, '', '', '', '', '', '', '', '', ''),</w:t>
      </w:r>
    </w:p>
    <w:p w:rsidR="001441D4" w:rsidRPr="001441D4" w:rsidRDefault="001441D4" w:rsidP="001441D4">
      <w:pPr>
        <w:spacing w:line="360" w:lineRule="auto"/>
        <w:jc w:val="both"/>
        <w:rPr>
          <w:sz w:val="22"/>
          <w:szCs w:val="22"/>
        </w:rPr>
      </w:pPr>
      <w:r w:rsidRPr="001441D4">
        <w:rPr>
          <w:sz w:val="22"/>
          <w:szCs w:val="22"/>
        </w:rPr>
        <w:t>(11, '.htmlspecialchars().', '.htmlspecialchars().', '.htmlspecialchars().', '.htmlspecialchars().', '.htmlspecialchars().', '.htmlspecialchars().', '.htmlspecialchars(What is your first school?).', '.htmlspecialchars().', '.htmlspecialchars().'),</w:t>
      </w:r>
    </w:p>
    <w:p w:rsidR="001441D4" w:rsidRPr="001441D4" w:rsidRDefault="001441D4" w:rsidP="001441D4">
      <w:pPr>
        <w:spacing w:line="360" w:lineRule="auto"/>
        <w:jc w:val="both"/>
        <w:rPr>
          <w:sz w:val="22"/>
          <w:szCs w:val="22"/>
        </w:rPr>
      </w:pPr>
      <w:r w:rsidRPr="001441D4">
        <w:rPr>
          <w:sz w:val="22"/>
          <w:szCs w:val="22"/>
        </w:rPr>
        <w:lastRenderedPageBreak/>
        <w:t>(12, '.htmlspecialchars(Ashutosh).', '.htmlspecialchars(Misra).', '.htmlspecialchars().', '.htmlspecialchars(99', '.htmlspecialchars(ashu@gmail.com).', '.htmlspecialchars(ashutosh).', '.htmlspecialchars(What is your first school?).', '.htmlspecialchars(KV).', '.htmlspecialchars(Tewarigunj,Lucknow).'),</w:t>
      </w:r>
    </w:p>
    <w:p w:rsidR="001441D4" w:rsidRPr="001441D4" w:rsidRDefault="001441D4" w:rsidP="001441D4">
      <w:pPr>
        <w:spacing w:line="360" w:lineRule="auto"/>
        <w:jc w:val="both"/>
        <w:rPr>
          <w:sz w:val="22"/>
          <w:szCs w:val="22"/>
        </w:rPr>
      </w:pPr>
      <w:r w:rsidRPr="001441D4">
        <w:rPr>
          <w:sz w:val="22"/>
          <w:szCs w:val="22"/>
        </w:rPr>
        <w:t>(13, '.htmlspecialchars(s).', '.htmlspecialchars(s).', '.htmlspecialchars(on', '.htmlspecialchars(44', '.htmlspecialchars(f@v.com).', '.htmlspecialchars(12345678).', '.htmlspecialchars(What is your first school?).', '.htmlspecialchars(w).', '.htmlspecialchars(s).'),</w:t>
      </w:r>
    </w:p>
    <w:p w:rsidR="001441D4" w:rsidRPr="001441D4" w:rsidRDefault="001441D4" w:rsidP="001441D4">
      <w:pPr>
        <w:spacing w:line="360" w:lineRule="auto"/>
        <w:jc w:val="both"/>
        <w:rPr>
          <w:sz w:val="22"/>
          <w:szCs w:val="22"/>
        </w:rPr>
      </w:pPr>
      <w:r w:rsidRPr="001441D4">
        <w:rPr>
          <w:sz w:val="22"/>
          <w:szCs w:val="22"/>
        </w:rPr>
        <w:t>(14, 'f', 'f', 'on', '8699386292', 'f@v.com', 'ffffffff', 'What is your first school?', 'f', 'f'),</w:t>
      </w:r>
    </w:p>
    <w:p w:rsidR="001441D4" w:rsidRPr="001441D4" w:rsidRDefault="001441D4" w:rsidP="001441D4">
      <w:pPr>
        <w:spacing w:line="360" w:lineRule="auto"/>
        <w:jc w:val="both"/>
        <w:rPr>
          <w:sz w:val="22"/>
          <w:szCs w:val="22"/>
        </w:rPr>
      </w:pPr>
      <w:r w:rsidRPr="001441D4">
        <w:rPr>
          <w:sz w:val="22"/>
          <w:szCs w:val="22"/>
        </w:rPr>
        <w:t>(15, 'd', 'd', 'Male', '4444444444', 'emegroup2013@gmail.com', 'dddddddd', 'What is your first school?', 'd', 'd'),</w:t>
      </w:r>
    </w:p>
    <w:p w:rsidR="001441D4" w:rsidRPr="001441D4" w:rsidRDefault="001441D4" w:rsidP="001441D4">
      <w:pPr>
        <w:spacing w:line="360" w:lineRule="auto"/>
        <w:jc w:val="both"/>
        <w:rPr>
          <w:sz w:val="22"/>
          <w:szCs w:val="22"/>
        </w:rPr>
      </w:pPr>
      <w:r w:rsidRPr="001441D4">
        <w:rPr>
          <w:sz w:val="22"/>
          <w:szCs w:val="22"/>
        </w:rPr>
        <w:t>(17, 'f', 'f', 'Male', '4444444444', 'w@d.com', 'rrrrrrrr', 'What is your first school?', 'r', 'f'),</w:t>
      </w:r>
    </w:p>
    <w:p w:rsidR="001441D4" w:rsidRPr="001441D4" w:rsidRDefault="001441D4" w:rsidP="001441D4">
      <w:pPr>
        <w:spacing w:line="360" w:lineRule="auto"/>
        <w:jc w:val="both"/>
        <w:rPr>
          <w:sz w:val="22"/>
          <w:szCs w:val="22"/>
        </w:rPr>
      </w:pPr>
      <w:r w:rsidRPr="001441D4">
        <w:rPr>
          <w:sz w:val="22"/>
          <w:szCs w:val="22"/>
        </w:rPr>
        <w:t>(18, 'f', 'f', 'Male', '6666666666', 'r@f.com', 'ggggggggg', 'What is your first school?', 'g', 'f'),</w:t>
      </w:r>
    </w:p>
    <w:p w:rsidR="001441D4" w:rsidRPr="001441D4" w:rsidRDefault="001441D4" w:rsidP="001441D4">
      <w:pPr>
        <w:spacing w:line="360" w:lineRule="auto"/>
        <w:jc w:val="both"/>
        <w:rPr>
          <w:sz w:val="22"/>
          <w:szCs w:val="22"/>
        </w:rPr>
      </w:pPr>
      <w:r w:rsidRPr="001441D4">
        <w:rPr>
          <w:sz w:val="22"/>
          <w:szCs w:val="22"/>
        </w:rPr>
        <w:t>(19, 'd', 'd', 'Male', '8699386292', 'anu@radha.com', '11111111', 'What is your first school?', 's', 'd'),</w:t>
      </w:r>
    </w:p>
    <w:p w:rsidR="001441D4" w:rsidRPr="001441D4" w:rsidRDefault="001441D4" w:rsidP="001441D4">
      <w:pPr>
        <w:spacing w:line="360" w:lineRule="auto"/>
        <w:jc w:val="both"/>
        <w:rPr>
          <w:sz w:val="22"/>
          <w:szCs w:val="22"/>
        </w:rPr>
      </w:pPr>
      <w:r w:rsidRPr="001441D4">
        <w:rPr>
          <w:sz w:val="22"/>
          <w:szCs w:val="22"/>
        </w:rPr>
        <w:t>(22, 'f', 'f', 'Male', '4444444444', 'a@d.com', 'aaaaaaaa', 'What is your first school?', 'a', 'f'),</w:t>
      </w:r>
    </w:p>
    <w:p w:rsidR="001441D4" w:rsidRPr="001441D4" w:rsidRDefault="001441D4" w:rsidP="001441D4">
      <w:pPr>
        <w:spacing w:line="360" w:lineRule="auto"/>
        <w:jc w:val="both"/>
        <w:rPr>
          <w:sz w:val="22"/>
          <w:szCs w:val="22"/>
        </w:rPr>
      </w:pPr>
      <w:r w:rsidRPr="001441D4">
        <w:rPr>
          <w:sz w:val="22"/>
          <w:szCs w:val="22"/>
        </w:rPr>
        <w:t>(23, 'gfdg', 'j', 'Male', '9211420420', 'd@d.com', '66666666', 'What is your first school?', 'b', 'n'),</w:t>
      </w:r>
    </w:p>
    <w:p w:rsidR="001441D4" w:rsidRPr="001441D4" w:rsidRDefault="001441D4" w:rsidP="001441D4">
      <w:pPr>
        <w:spacing w:line="360" w:lineRule="auto"/>
        <w:jc w:val="both"/>
        <w:rPr>
          <w:sz w:val="22"/>
          <w:szCs w:val="22"/>
        </w:rPr>
      </w:pPr>
      <w:r w:rsidRPr="001441D4">
        <w:rPr>
          <w:sz w:val="22"/>
          <w:szCs w:val="22"/>
        </w:rPr>
        <w:t>(24, 'aa', 'a', 'Male', '9999999999', 'ashu@gmail.com', '11111111', 'What is your first school?', 'a', 'f'),</w:t>
      </w:r>
    </w:p>
    <w:p w:rsidR="001441D4" w:rsidRPr="001441D4" w:rsidRDefault="001441D4" w:rsidP="001441D4">
      <w:pPr>
        <w:spacing w:line="360" w:lineRule="auto"/>
        <w:jc w:val="both"/>
        <w:rPr>
          <w:sz w:val="22"/>
          <w:szCs w:val="22"/>
        </w:rPr>
      </w:pPr>
      <w:r w:rsidRPr="001441D4">
        <w:rPr>
          <w:sz w:val="22"/>
          <w:szCs w:val="22"/>
        </w:rPr>
        <w:t>(26, 'aa', 'd', 'Male', '9999999999', 'a@a.com', '11111111', 'What is your first school?', 'a', 's'),</w:t>
      </w:r>
    </w:p>
    <w:p w:rsidR="001441D4" w:rsidRPr="001441D4" w:rsidRDefault="001441D4" w:rsidP="001441D4">
      <w:pPr>
        <w:spacing w:line="360" w:lineRule="auto"/>
        <w:jc w:val="both"/>
        <w:rPr>
          <w:sz w:val="22"/>
          <w:szCs w:val="22"/>
        </w:rPr>
      </w:pPr>
      <w:r w:rsidRPr="001441D4">
        <w:rPr>
          <w:sz w:val="22"/>
          <w:szCs w:val="22"/>
        </w:rPr>
        <w:t>(28, 'Abhishek', 'a', 'Male', '9211420420', 'b@b.com', 'qqqqqqqq', 'What is your first school?', 'q', 'aaa'),</w:t>
      </w:r>
    </w:p>
    <w:p w:rsidR="001441D4" w:rsidRPr="001441D4" w:rsidRDefault="001441D4" w:rsidP="001441D4">
      <w:pPr>
        <w:spacing w:line="360" w:lineRule="auto"/>
        <w:jc w:val="both"/>
        <w:rPr>
          <w:sz w:val="22"/>
          <w:szCs w:val="22"/>
        </w:rPr>
      </w:pPr>
      <w:r w:rsidRPr="001441D4">
        <w:rPr>
          <w:sz w:val="22"/>
          <w:szCs w:val="22"/>
        </w:rPr>
        <w:t>(29, 'anu', 'radha', 'Female', '7508924526', 'anudolta@gmail.com', '12312312', 'What is your first school?', 'rampur', 'mohali,phase-1,khoti no-262');</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dumped tables</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`administrator`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`administrator`</w:t>
      </w:r>
    </w:p>
    <w:p w:rsidR="001441D4" w:rsidRPr="001441D4" w:rsidRDefault="001441D4" w:rsidP="001441D4">
      <w:pPr>
        <w:spacing w:line="360" w:lineRule="auto"/>
        <w:jc w:val="both"/>
        <w:rPr>
          <w:sz w:val="22"/>
          <w:szCs w:val="22"/>
        </w:rPr>
      </w:pPr>
      <w:r w:rsidRPr="001441D4">
        <w:rPr>
          <w:sz w:val="22"/>
          <w:szCs w:val="22"/>
        </w:rPr>
        <w:t xml:space="preserve">  ADD UNIQUE KEY `Username` (`Username`);</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`brand`</w:t>
      </w:r>
    </w:p>
    <w:p w:rsidR="001441D4" w:rsidRPr="001441D4" w:rsidRDefault="001441D4" w:rsidP="001441D4">
      <w:pPr>
        <w:spacing w:line="360" w:lineRule="auto"/>
        <w:jc w:val="both"/>
        <w:rPr>
          <w:sz w:val="22"/>
          <w:szCs w:val="22"/>
        </w:rPr>
      </w:pPr>
      <w:r w:rsidRPr="001441D4">
        <w:rPr>
          <w:sz w:val="22"/>
          <w:szCs w:val="22"/>
        </w:rPr>
        <w:lastRenderedPageBreak/>
        <w:t>--</w:t>
      </w:r>
    </w:p>
    <w:p w:rsidR="001441D4" w:rsidRPr="001441D4" w:rsidRDefault="001441D4" w:rsidP="001441D4">
      <w:pPr>
        <w:spacing w:line="360" w:lineRule="auto"/>
        <w:jc w:val="both"/>
        <w:rPr>
          <w:sz w:val="22"/>
          <w:szCs w:val="22"/>
        </w:rPr>
      </w:pPr>
      <w:r w:rsidRPr="001441D4">
        <w:rPr>
          <w:sz w:val="22"/>
          <w:szCs w:val="22"/>
        </w:rPr>
        <w:t>ALTER TABLE `brand`</w:t>
      </w:r>
    </w:p>
    <w:p w:rsidR="001441D4" w:rsidRPr="001441D4" w:rsidRDefault="001441D4" w:rsidP="001441D4">
      <w:pPr>
        <w:spacing w:line="360" w:lineRule="auto"/>
        <w:jc w:val="both"/>
        <w:rPr>
          <w:sz w:val="22"/>
          <w:szCs w:val="22"/>
        </w:rPr>
      </w:pPr>
      <w:r w:rsidRPr="001441D4">
        <w:rPr>
          <w:sz w:val="22"/>
          <w:szCs w:val="22"/>
        </w:rPr>
        <w:t xml:space="preserve">  ADD PRIMARY KEY (`Brand_ID`);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`cart`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`cart`</w:t>
      </w:r>
    </w:p>
    <w:p w:rsidR="001441D4" w:rsidRPr="001441D4" w:rsidRDefault="001441D4" w:rsidP="001441D4">
      <w:pPr>
        <w:spacing w:line="360" w:lineRule="auto"/>
        <w:jc w:val="both"/>
        <w:rPr>
          <w:sz w:val="22"/>
          <w:szCs w:val="22"/>
        </w:rPr>
      </w:pPr>
      <w:r w:rsidRPr="001441D4">
        <w:rPr>
          <w:sz w:val="22"/>
          <w:szCs w:val="22"/>
        </w:rPr>
        <w:t xml:space="preserve">  ADD PRIMARY KEY (`id`);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`category`</w:t>
      </w:r>
    </w:p>
    <w:p w:rsidR="001441D4" w:rsidRPr="001441D4" w:rsidRDefault="001441D4" w:rsidP="001441D4">
      <w:pPr>
        <w:spacing w:line="360" w:lineRule="auto"/>
        <w:jc w:val="both"/>
        <w:rPr>
          <w:sz w:val="22"/>
          <w:szCs w:val="22"/>
        </w:rPr>
      </w:pPr>
      <w:r w:rsidRPr="001441D4">
        <w:rPr>
          <w:sz w:val="22"/>
          <w:szCs w:val="22"/>
        </w:rPr>
        <w:t xml:space="preserve">  ADD PRIMARY KEY (`Category_ID`);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`designer`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`designer`</w:t>
      </w:r>
    </w:p>
    <w:p w:rsidR="001441D4" w:rsidRPr="001441D4" w:rsidRDefault="001441D4" w:rsidP="001441D4">
      <w:pPr>
        <w:spacing w:line="360" w:lineRule="auto"/>
        <w:jc w:val="both"/>
        <w:rPr>
          <w:sz w:val="22"/>
          <w:szCs w:val="22"/>
        </w:rPr>
      </w:pPr>
      <w:r w:rsidRPr="001441D4">
        <w:rPr>
          <w:sz w:val="22"/>
          <w:szCs w:val="22"/>
        </w:rPr>
        <w:t xml:space="preserve">  ADD PRIMARY KEY (`D_ID`);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`orderr`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`orderr`</w:t>
      </w:r>
    </w:p>
    <w:p w:rsidR="001441D4" w:rsidRPr="001441D4" w:rsidRDefault="001441D4" w:rsidP="001441D4">
      <w:pPr>
        <w:spacing w:line="360" w:lineRule="auto"/>
        <w:jc w:val="both"/>
        <w:rPr>
          <w:sz w:val="22"/>
          <w:szCs w:val="22"/>
        </w:rPr>
      </w:pPr>
      <w:r w:rsidRPr="001441D4">
        <w:rPr>
          <w:sz w:val="22"/>
          <w:szCs w:val="22"/>
        </w:rPr>
        <w:t xml:space="preserve">  ADD PRIMARY KEY (`id`);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`product`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`product`</w:t>
      </w:r>
    </w:p>
    <w:p w:rsidR="001441D4" w:rsidRPr="001441D4" w:rsidRDefault="001441D4" w:rsidP="001441D4">
      <w:pPr>
        <w:spacing w:line="360" w:lineRule="auto"/>
        <w:jc w:val="both"/>
        <w:rPr>
          <w:sz w:val="22"/>
          <w:szCs w:val="22"/>
        </w:rPr>
      </w:pPr>
      <w:r w:rsidRPr="001441D4">
        <w:rPr>
          <w:sz w:val="22"/>
          <w:szCs w:val="22"/>
        </w:rPr>
        <w:t xml:space="preserve">  ADD PRIMARY KEY (`Product_ID`);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`subcategory`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`subcategory`</w:t>
      </w:r>
    </w:p>
    <w:p w:rsidR="001441D4" w:rsidRPr="001441D4" w:rsidRDefault="001441D4" w:rsidP="001441D4">
      <w:pPr>
        <w:spacing w:line="360" w:lineRule="auto"/>
        <w:jc w:val="both"/>
        <w:rPr>
          <w:sz w:val="22"/>
          <w:szCs w:val="22"/>
        </w:rPr>
      </w:pPr>
      <w:r w:rsidRPr="001441D4">
        <w:rPr>
          <w:sz w:val="22"/>
          <w:szCs w:val="22"/>
        </w:rPr>
        <w:t xml:space="preserve">  ADD PRIMARY KEY (`SC_ID`);</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Indexes for table `user`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`user`</w:t>
      </w:r>
    </w:p>
    <w:p w:rsidR="001441D4" w:rsidRPr="001441D4" w:rsidRDefault="001441D4" w:rsidP="001441D4">
      <w:pPr>
        <w:spacing w:line="360" w:lineRule="auto"/>
        <w:jc w:val="both"/>
        <w:rPr>
          <w:sz w:val="22"/>
          <w:szCs w:val="22"/>
        </w:rPr>
      </w:pPr>
      <w:r w:rsidRPr="001441D4">
        <w:rPr>
          <w:sz w:val="22"/>
          <w:szCs w:val="22"/>
        </w:rPr>
        <w:t xml:space="preserve">  ADD PRIMARY KEY (`UserID`),</w:t>
      </w:r>
    </w:p>
    <w:p w:rsidR="001441D4" w:rsidRPr="001441D4" w:rsidRDefault="001441D4" w:rsidP="001441D4">
      <w:pPr>
        <w:spacing w:line="360" w:lineRule="auto"/>
        <w:jc w:val="both"/>
        <w:rPr>
          <w:sz w:val="22"/>
          <w:szCs w:val="22"/>
        </w:rPr>
      </w:pPr>
      <w:r w:rsidRPr="001441D4">
        <w:rPr>
          <w:sz w:val="22"/>
          <w:szCs w:val="22"/>
        </w:rPr>
        <w:t xml:space="preserve">  ADD UNIQUE KEY `Email` (`Email`);</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dumped tables</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`brand`</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`brand`</w:t>
      </w:r>
    </w:p>
    <w:p w:rsidR="001441D4" w:rsidRPr="001441D4" w:rsidRDefault="001441D4" w:rsidP="001441D4">
      <w:pPr>
        <w:spacing w:line="360" w:lineRule="auto"/>
        <w:jc w:val="both"/>
        <w:rPr>
          <w:sz w:val="22"/>
          <w:szCs w:val="22"/>
        </w:rPr>
      </w:pPr>
      <w:r w:rsidRPr="001441D4">
        <w:rPr>
          <w:sz w:val="22"/>
          <w:szCs w:val="22"/>
        </w:rPr>
        <w:t xml:space="preserve">  MODIFY `Brand_ID` int(11) NOT NULL AUTO_INCREMENT,AUTO_INCREMENT=17;</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`cart`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`cart`</w:t>
      </w:r>
    </w:p>
    <w:p w:rsidR="001441D4" w:rsidRPr="001441D4" w:rsidRDefault="001441D4" w:rsidP="001441D4">
      <w:pPr>
        <w:spacing w:line="360" w:lineRule="auto"/>
        <w:jc w:val="both"/>
        <w:rPr>
          <w:sz w:val="22"/>
          <w:szCs w:val="22"/>
        </w:rPr>
      </w:pPr>
      <w:r w:rsidRPr="001441D4">
        <w:rPr>
          <w:sz w:val="22"/>
          <w:szCs w:val="22"/>
        </w:rPr>
        <w:t xml:space="preserve">  MODIFY `id` int(11) NOT NULL AUTO_INCREMENT,AUTO_INCREMENT=10;</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`category`</w:t>
      </w:r>
    </w:p>
    <w:p w:rsidR="001441D4" w:rsidRPr="001441D4" w:rsidRDefault="001441D4" w:rsidP="001441D4">
      <w:pPr>
        <w:spacing w:line="360" w:lineRule="auto"/>
        <w:jc w:val="both"/>
        <w:rPr>
          <w:sz w:val="22"/>
          <w:szCs w:val="22"/>
        </w:rPr>
      </w:pPr>
      <w:r w:rsidRPr="001441D4">
        <w:rPr>
          <w:sz w:val="22"/>
          <w:szCs w:val="22"/>
        </w:rPr>
        <w:t xml:space="preserve">  MODIFY `Category_ID` int(11) NOT NULL AUTO_INCREMENT,AUTO_INCREMENT=10;</w:t>
      </w:r>
    </w:p>
    <w:p w:rsidR="001441D4" w:rsidRPr="001441D4" w:rsidRDefault="001441D4" w:rsidP="001441D4">
      <w:pPr>
        <w:spacing w:line="360" w:lineRule="auto"/>
        <w:jc w:val="both"/>
        <w:rPr>
          <w:sz w:val="22"/>
          <w:szCs w:val="22"/>
        </w:rPr>
      </w:pPr>
      <w:r w:rsidRPr="001441D4">
        <w:rPr>
          <w:sz w:val="22"/>
          <w:szCs w:val="22"/>
        </w:rPr>
        <w:lastRenderedPageBreak/>
        <w:t>--</w:t>
      </w:r>
    </w:p>
    <w:p w:rsidR="001441D4" w:rsidRPr="001441D4" w:rsidRDefault="001441D4" w:rsidP="001441D4">
      <w:pPr>
        <w:spacing w:line="360" w:lineRule="auto"/>
        <w:jc w:val="both"/>
        <w:rPr>
          <w:sz w:val="22"/>
          <w:szCs w:val="22"/>
        </w:rPr>
      </w:pPr>
      <w:r w:rsidRPr="001441D4">
        <w:rPr>
          <w:sz w:val="22"/>
          <w:szCs w:val="22"/>
        </w:rPr>
        <w:t>-- AUTO_INCREMENT for table `designer`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`designer`</w:t>
      </w:r>
    </w:p>
    <w:p w:rsidR="001441D4" w:rsidRPr="001441D4" w:rsidRDefault="001441D4" w:rsidP="001441D4">
      <w:pPr>
        <w:spacing w:line="360" w:lineRule="auto"/>
        <w:jc w:val="both"/>
        <w:rPr>
          <w:sz w:val="22"/>
          <w:szCs w:val="22"/>
        </w:rPr>
      </w:pPr>
      <w:r w:rsidRPr="001441D4">
        <w:rPr>
          <w:sz w:val="22"/>
          <w:szCs w:val="22"/>
        </w:rPr>
        <w:t xml:space="preserve">  MODIFY `D_ID` int(11) NOT NULL AUTO_INCREMENT,AUTO_INCREMENT=11;</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`orderr`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`orderr`</w:t>
      </w:r>
    </w:p>
    <w:p w:rsidR="001441D4" w:rsidRPr="001441D4" w:rsidRDefault="001441D4" w:rsidP="001441D4">
      <w:pPr>
        <w:spacing w:line="360" w:lineRule="auto"/>
        <w:jc w:val="both"/>
        <w:rPr>
          <w:sz w:val="22"/>
          <w:szCs w:val="22"/>
        </w:rPr>
      </w:pPr>
      <w:r w:rsidRPr="001441D4">
        <w:rPr>
          <w:sz w:val="22"/>
          <w:szCs w:val="22"/>
        </w:rPr>
        <w:t xml:space="preserve">  MODIFY `id` int(11) NOT NULL AUTO_INCREMENT,AUTO_INCREMENT=3;</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`product`</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`product`</w:t>
      </w:r>
    </w:p>
    <w:p w:rsidR="001441D4" w:rsidRPr="001441D4" w:rsidRDefault="001441D4" w:rsidP="001441D4">
      <w:pPr>
        <w:spacing w:line="360" w:lineRule="auto"/>
        <w:jc w:val="both"/>
        <w:rPr>
          <w:sz w:val="22"/>
          <w:szCs w:val="22"/>
        </w:rPr>
      </w:pPr>
      <w:r w:rsidRPr="001441D4">
        <w:rPr>
          <w:sz w:val="22"/>
          <w:szCs w:val="22"/>
        </w:rPr>
        <w:t xml:space="preserve">  MODIFY `Product_ID` int(11) NOT NULL AUTO_INCREMENT,AUTO_INCREMENT=509;</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`subcategory`</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`subcategory`</w:t>
      </w:r>
    </w:p>
    <w:p w:rsidR="001441D4" w:rsidRPr="001441D4" w:rsidRDefault="001441D4" w:rsidP="001441D4">
      <w:pPr>
        <w:spacing w:line="360" w:lineRule="auto"/>
        <w:jc w:val="both"/>
        <w:rPr>
          <w:sz w:val="22"/>
          <w:szCs w:val="22"/>
        </w:rPr>
      </w:pPr>
      <w:r w:rsidRPr="001441D4">
        <w:rPr>
          <w:sz w:val="22"/>
          <w:szCs w:val="22"/>
        </w:rPr>
        <w:t xml:space="preserve">  MODIFY `SC_ID` int(11) NOT NULL AUTO_INCREMENT,AUTO_INCREMENT=71;</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 AUTO_INCREMENT for table `user`</w:t>
      </w:r>
    </w:p>
    <w:p w:rsidR="001441D4" w:rsidRPr="001441D4" w:rsidRDefault="001441D4" w:rsidP="001441D4">
      <w:pPr>
        <w:spacing w:line="360" w:lineRule="auto"/>
        <w:jc w:val="both"/>
        <w:rPr>
          <w:sz w:val="22"/>
          <w:szCs w:val="22"/>
        </w:rPr>
      </w:pPr>
      <w:r w:rsidRPr="001441D4">
        <w:rPr>
          <w:sz w:val="22"/>
          <w:szCs w:val="22"/>
        </w:rPr>
        <w:t>--</w:t>
      </w:r>
    </w:p>
    <w:p w:rsidR="001441D4" w:rsidRPr="001441D4" w:rsidRDefault="001441D4" w:rsidP="001441D4">
      <w:pPr>
        <w:spacing w:line="360" w:lineRule="auto"/>
        <w:jc w:val="both"/>
        <w:rPr>
          <w:sz w:val="22"/>
          <w:szCs w:val="22"/>
        </w:rPr>
      </w:pPr>
      <w:r w:rsidRPr="001441D4">
        <w:rPr>
          <w:sz w:val="22"/>
          <w:szCs w:val="22"/>
        </w:rPr>
        <w:t>ALTER TABLE `user`</w:t>
      </w:r>
    </w:p>
    <w:p w:rsidR="001441D4" w:rsidRPr="001441D4" w:rsidRDefault="001441D4" w:rsidP="001441D4">
      <w:pPr>
        <w:spacing w:line="360" w:lineRule="auto"/>
        <w:jc w:val="both"/>
        <w:rPr>
          <w:sz w:val="22"/>
          <w:szCs w:val="22"/>
        </w:rPr>
      </w:pPr>
      <w:r w:rsidRPr="001441D4">
        <w:rPr>
          <w:sz w:val="22"/>
          <w:szCs w:val="22"/>
        </w:rPr>
        <w:t xml:space="preserve">  MODIFY `UserID` int(11) NOT NULL AUTO_INCREMENT,AUTO_INCREMENT=30;</w:t>
      </w:r>
    </w:p>
    <w:p w:rsidR="001441D4" w:rsidRPr="001441D4" w:rsidRDefault="001441D4" w:rsidP="001441D4">
      <w:pPr>
        <w:spacing w:line="360" w:lineRule="auto"/>
        <w:jc w:val="both"/>
        <w:rPr>
          <w:sz w:val="22"/>
          <w:szCs w:val="22"/>
        </w:rPr>
      </w:pPr>
      <w:r w:rsidRPr="001441D4">
        <w:rPr>
          <w:sz w:val="22"/>
          <w:szCs w:val="22"/>
        </w:rPr>
        <w:t>/*!40101 SET CHARACTER_SET_CLIENT=@OLD_CHARACTER_SET_CLIENT */;</w:t>
      </w:r>
    </w:p>
    <w:p w:rsidR="001441D4" w:rsidRPr="001441D4" w:rsidRDefault="001441D4" w:rsidP="001441D4">
      <w:pPr>
        <w:spacing w:line="360" w:lineRule="auto"/>
        <w:jc w:val="both"/>
        <w:rPr>
          <w:sz w:val="22"/>
          <w:szCs w:val="22"/>
        </w:rPr>
      </w:pPr>
      <w:r w:rsidRPr="001441D4">
        <w:rPr>
          <w:sz w:val="22"/>
          <w:szCs w:val="22"/>
        </w:rPr>
        <w:t>/*!40101 SET CHARACTER_SET_RESULTS=@OLD_CHARACTER_SET_RESULTS */;</w:t>
      </w:r>
    </w:p>
    <w:p w:rsidR="00EF0A6D" w:rsidRPr="001441D4" w:rsidRDefault="001441D4" w:rsidP="001441D4">
      <w:pPr>
        <w:spacing w:line="360" w:lineRule="auto"/>
        <w:jc w:val="both"/>
        <w:rPr>
          <w:b/>
        </w:rPr>
      </w:pPr>
      <w:r w:rsidRPr="001441D4">
        <w:rPr>
          <w:sz w:val="22"/>
          <w:szCs w:val="22"/>
        </w:rPr>
        <w:t>/*!40101 SET COLLATION_CONNECTION=@OLD_COLLATION_CONNECTION */;</w:t>
      </w:r>
      <w:r w:rsidR="004930C1" w:rsidRPr="001441D4">
        <w:rPr>
          <w:b/>
        </w:rPr>
        <w:br w:type="page"/>
      </w:r>
    </w:p>
    <w:p w:rsidR="00EF0A6D" w:rsidRDefault="00995C0C" w:rsidP="00995C0C">
      <w:pPr>
        <w:spacing w:line="360" w:lineRule="auto"/>
        <w:jc w:val="center"/>
        <w:rPr>
          <w:b/>
          <w:sz w:val="28"/>
          <w:szCs w:val="28"/>
        </w:rPr>
      </w:pPr>
      <w:r>
        <w:rPr>
          <w:b/>
          <w:sz w:val="28"/>
          <w:szCs w:val="28"/>
        </w:rPr>
        <w:lastRenderedPageBreak/>
        <w:t>17</w:t>
      </w:r>
      <w:r w:rsidR="00EF0A6D" w:rsidRPr="00995C0C">
        <w:rPr>
          <w:b/>
          <w:sz w:val="28"/>
          <w:szCs w:val="28"/>
        </w:rPr>
        <w:t>.Coding:</w:t>
      </w:r>
    </w:p>
    <w:p w:rsidR="00C85EB2" w:rsidRDefault="00C85EB2" w:rsidP="0045663D">
      <w:pPr>
        <w:jc w:val="both"/>
      </w:pPr>
    </w:p>
    <w:p w:rsidR="00DF166C" w:rsidRDefault="00DF166C" w:rsidP="0045663D">
      <w:pPr>
        <w:jc w:val="both"/>
      </w:pPr>
    </w:p>
    <w:p w:rsidR="00DF166C" w:rsidRDefault="00DF166C" w:rsidP="00DF166C">
      <w:pPr>
        <w:jc w:val="both"/>
      </w:pPr>
      <w:r>
        <w:t>&lt;?php</w:t>
      </w:r>
    </w:p>
    <w:p w:rsidR="00DF166C" w:rsidRDefault="00DF166C" w:rsidP="00DF166C">
      <w:pPr>
        <w:jc w:val="both"/>
      </w:pPr>
      <w:r>
        <w:t>session_start();</w:t>
      </w:r>
    </w:p>
    <w:p w:rsidR="00DF166C" w:rsidRDefault="00DF166C" w:rsidP="00DF166C">
      <w:pPr>
        <w:jc w:val="both"/>
      </w:pPr>
      <w:r>
        <w:t>?&gt;</w:t>
      </w:r>
    </w:p>
    <w:p w:rsidR="00DF166C" w:rsidRDefault="00DF166C" w:rsidP="00DF166C">
      <w:pPr>
        <w:jc w:val="both"/>
      </w:pPr>
    </w:p>
    <w:p w:rsidR="00DF166C" w:rsidRDefault="00DF166C" w:rsidP="00DF166C">
      <w:pPr>
        <w:jc w:val="both"/>
      </w:pPr>
      <w:r>
        <w:t>&lt;html&gt;</w:t>
      </w:r>
    </w:p>
    <w:p w:rsidR="00DF166C" w:rsidRDefault="00DF166C" w:rsidP="00DF166C">
      <w:pPr>
        <w:jc w:val="both"/>
      </w:pPr>
      <w:r>
        <w:t>&lt;head&gt;</w:t>
      </w:r>
    </w:p>
    <w:p w:rsidR="00DF166C" w:rsidRDefault="00DF166C" w:rsidP="00DF166C">
      <w:pPr>
        <w:jc w:val="both"/>
      </w:pPr>
      <w:r>
        <w:t>&lt;title&gt;Anuradha's Fashion Store&lt;/title&gt;</w:t>
      </w:r>
    </w:p>
    <w:p w:rsidR="00DF166C" w:rsidRDefault="00DF166C" w:rsidP="00DF166C">
      <w:pPr>
        <w:jc w:val="both"/>
      </w:pPr>
      <w:r>
        <w:t>&lt;script&gt;</w:t>
      </w:r>
    </w:p>
    <w:p w:rsidR="00DF166C" w:rsidRDefault="00DF166C" w:rsidP="00DF166C">
      <w:pPr>
        <w:jc w:val="both"/>
      </w:pPr>
      <w:r>
        <w:tab/>
        <w:t>function f(login)</w:t>
      </w:r>
    </w:p>
    <w:p w:rsidR="00DF166C" w:rsidRDefault="00DF166C" w:rsidP="00DF166C">
      <w:pPr>
        <w:jc w:val="both"/>
      </w:pPr>
      <w:r>
        <w:tab/>
        <w:t>{</w:t>
      </w:r>
    </w:p>
    <w:p w:rsidR="00DF166C" w:rsidRDefault="00DF166C" w:rsidP="00DF166C">
      <w:pPr>
        <w:jc w:val="both"/>
      </w:pPr>
      <w:r>
        <w:tab/>
      </w:r>
      <w:r>
        <w:tab/>
        <w:t>if(login.email.value=="")</w:t>
      </w:r>
    </w:p>
    <w:p w:rsidR="00DF166C" w:rsidRDefault="00DF166C" w:rsidP="00DF166C">
      <w:pPr>
        <w:jc w:val="both"/>
      </w:pPr>
      <w:r>
        <w:tab/>
      </w:r>
      <w:r>
        <w:tab/>
        <w:t>{</w:t>
      </w:r>
    </w:p>
    <w:p w:rsidR="00DF166C" w:rsidRDefault="00DF166C" w:rsidP="00DF166C">
      <w:pPr>
        <w:jc w:val="both"/>
      </w:pPr>
      <w:r>
        <w:tab/>
      </w:r>
      <w:r>
        <w:tab/>
      </w:r>
      <w:r>
        <w:tab/>
        <w:t>alert("Enter Your Email!");</w:t>
      </w:r>
    </w:p>
    <w:p w:rsidR="00DF166C" w:rsidRDefault="00DF166C" w:rsidP="00DF166C">
      <w:pPr>
        <w:jc w:val="both"/>
      </w:pPr>
      <w:r>
        <w:tab/>
      </w:r>
      <w:r>
        <w:tab/>
      </w:r>
      <w:r>
        <w:tab/>
        <w:t>return false;</w:t>
      </w:r>
    </w:p>
    <w:p w:rsidR="00DF166C" w:rsidRDefault="00DF166C" w:rsidP="00DF166C">
      <w:pPr>
        <w:jc w:val="both"/>
      </w:pPr>
      <w:r>
        <w:tab/>
      </w:r>
      <w:r>
        <w:tab/>
        <w:t>}</w:t>
      </w:r>
    </w:p>
    <w:p w:rsidR="00DF166C" w:rsidRDefault="00DF166C" w:rsidP="00DF166C">
      <w:pPr>
        <w:jc w:val="both"/>
      </w:pPr>
      <w:r>
        <w:tab/>
      </w:r>
      <w:r>
        <w:tab/>
      </w:r>
    </w:p>
    <w:p w:rsidR="00DF166C" w:rsidRDefault="00DF166C" w:rsidP="00DF166C">
      <w:pPr>
        <w:jc w:val="both"/>
      </w:pPr>
      <w:r>
        <w:tab/>
      </w:r>
      <w:r>
        <w:tab/>
      </w:r>
      <w:r>
        <w:tab/>
      </w:r>
    </w:p>
    <w:p w:rsidR="00DF166C" w:rsidRDefault="00DF166C" w:rsidP="00DF166C">
      <w:pPr>
        <w:jc w:val="both"/>
      </w:pPr>
      <w:r>
        <w:tab/>
      </w:r>
      <w:r>
        <w:tab/>
        <w:t>if(login.password.value=="")</w:t>
      </w:r>
    </w:p>
    <w:p w:rsidR="00DF166C" w:rsidRDefault="00DF166C" w:rsidP="00DF166C">
      <w:pPr>
        <w:jc w:val="both"/>
      </w:pPr>
      <w:r>
        <w:tab/>
      </w:r>
      <w:r>
        <w:tab/>
        <w:t>{</w:t>
      </w:r>
    </w:p>
    <w:p w:rsidR="00DF166C" w:rsidRDefault="00DF166C" w:rsidP="00DF166C">
      <w:pPr>
        <w:jc w:val="both"/>
      </w:pPr>
      <w:r>
        <w:tab/>
      </w:r>
      <w:r>
        <w:tab/>
      </w:r>
      <w:r>
        <w:tab/>
        <w:t>alert("Enter Your Password!");</w:t>
      </w:r>
    </w:p>
    <w:p w:rsidR="00DF166C" w:rsidRDefault="00DF166C" w:rsidP="00DF166C">
      <w:pPr>
        <w:jc w:val="both"/>
      </w:pPr>
      <w:r>
        <w:tab/>
      </w:r>
      <w:r>
        <w:tab/>
      </w:r>
      <w:r>
        <w:tab/>
        <w:t>return false;</w:t>
      </w:r>
    </w:p>
    <w:p w:rsidR="00DF166C" w:rsidRDefault="00DF166C" w:rsidP="00DF166C">
      <w:pPr>
        <w:jc w:val="both"/>
      </w:pPr>
      <w:r>
        <w:tab/>
      </w:r>
      <w:r>
        <w:tab/>
        <w:t>}</w:t>
      </w:r>
    </w:p>
    <w:p w:rsidR="00DF166C" w:rsidRDefault="00DF166C" w:rsidP="00DF166C">
      <w:pPr>
        <w:jc w:val="both"/>
      </w:pPr>
      <w:r>
        <w:tab/>
      </w:r>
      <w:r>
        <w:tab/>
      </w:r>
    </w:p>
    <w:p w:rsidR="00DF166C" w:rsidRDefault="00DF166C" w:rsidP="00DF166C">
      <w:pPr>
        <w:jc w:val="both"/>
      </w:pPr>
      <w:r>
        <w:tab/>
      </w:r>
      <w:r>
        <w:tab/>
      </w:r>
    </w:p>
    <w:p w:rsidR="00DF166C" w:rsidRDefault="00DF166C" w:rsidP="00DF166C">
      <w:pPr>
        <w:jc w:val="both"/>
      </w:pPr>
      <w:r>
        <w:tab/>
        <w:t>}</w:t>
      </w:r>
    </w:p>
    <w:p w:rsidR="00DF166C" w:rsidRDefault="00DF166C" w:rsidP="00DF166C">
      <w:pPr>
        <w:jc w:val="both"/>
      </w:pPr>
      <w:r>
        <w:t>&lt;/script&gt;</w:t>
      </w:r>
    </w:p>
    <w:p w:rsidR="00DF166C" w:rsidRDefault="00DF166C" w:rsidP="00DF166C">
      <w:pPr>
        <w:jc w:val="both"/>
      </w:pPr>
      <w:r>
        <w:t>&lt;style type="text/css"&gt;</w:t>
      </w:r>
    </w:p>
    <w:p w:rsidR="00DF166C" w:rsidRDefault="00DF166C" w:rsidP="00DF166C">
      <w:pPr>
        <w:jc w:val="both"/>
      </w:pPr>
    </w:p>
    <w:p w:rsidR="00DF166C" w:rsidRDefault="00DF166C" w:rsidP="00DF166C">
      <w:pPr>
        <w:jc w:val="both"/>
      </w:pPr>
      <w:r>
        <w:t>iframe{</w:t>
      </w:r>
    </w:p>
    <w:p w:rsidR="00DF166C" w:rsidRDefault="00DF166C" w:rsidP="00DF166C">
      <w:pPr>
        <w:jc w:val="both"/>
      </w:pPr>
      <w:r>
        <w:tab/>
        <w:t>width:527px;</w:t>
      </w:r>
    </w:p>
    <w:p w:rsidR="00DF166C" w:rsidRDefault="00DF166C" w:rsidP="00DF166C">
      <w:pPr>
        <w:jc w:val="both"/>
      </w:pPr>
      <w:r>
        <w:tab/>
        <w:t>height:20%;</w:t>
      </w:r>
    </w:p>
    <w:p w:rsidR="00DF166C" w:rsidRDefault="00DF166C" w:rsidP="00DF166C">
      <w:pPr>
        <w:jc w:val="both"/>
      </w:pPr>
      <w:r>
        <w:tab/>
        <w:t>margin-left:32%;</w:t>
      </w:r>
    </w:p>
    <w:p w:rsidR="00DF166C" w:rsidRDefault="00DF166C" w:rsidP="00DF166C">
      <w:pPr>
        <w:jc w:val="both"/>
      </w:pPr>
      <w:r>
        <w:tab/>
        <w:t>}</w:t>
      </w:r>
    </w:p>
    <w:p w:rsidR="00DF166C" w:rsidRDefault="00DF166C" w:rsidP="00DF166C">
      <w:pPr>
        <w:jc w:val="both"/>
      </w:pPr>
    </w:p>
    <w:p w:rsidR="00DF166C" w:rsidRDefault="00DF166C" w:rsidP="00DF166C">
      <w:pPr>
        <w:jc w:val="both"/>
      </w:pPr>
      <w:r>
        <w:t>.fancybox-custom .fancybox-skin {</w:t>
      </w:r>
    </w:p>
    <w:p w:rsidR="00DF166C" w:rsidRDefault="00DF166C" w:rsidP="00DF166C">
      <w:pPr>
        <w:jc w:val="both"/>
      </w:pPr>
      <w:r>
        <w:tab/>
      </w:r>
      <w:r>
        <w:tab/>
      </w:r>
      <w:r>
        <w:tab/>
        <w:t>box-shadow: 0 0 50px #222;</w:t>
      </w:r>
    </w:p>
    <w:p w:rsidR="00DF166C" w:rsidRDefault="00DF166C" w:rsidP="00DF166C">
      <w:pPr>
        <w:jc w:val="both"/>
      </w:pPr>
      <w:r>
        <w:tab/>
      </w:r>
      <w:r>
        <w:tab/>
        <w:t>}</w:t>
      </w:r>
    </w:p>
    <w:p w:rsidR="00DF166C" w:rsidRDefault="00DF166C" w:rsidP="00DF166C">
      <w:pPr>
        <w:jc w:val="both"/>
      </w:pPr>
    </w:p>
    <w:p w:rsidR="00DF166C" w:rsidRDefault="00DF166C" w:rsidP="00DF166C">
      <w:pPr>
        <w:jc w:val="both"/>
      </w:pPr>
      <w:r>
        <w:tab/>
      </w:r>
      <w:r>
        <w:tab/>
        <w:t>body {</w:t>
      </w:r>
    </w:p>
    <w:p w:rsidR="00DF166C" w:rsidRDefault="00DF166C" w:rsidP="00DF166C">
      <w:pPr>
        <w:jc w:val="both"/>
      </w:pPr>
      <w:r>
        <w:tab/>
      </w:r>
      <w:r>
        <w:tab/>
      </w:r>
      <w:r>
        <w:tab/>
        <w:t>max-width: 700px;</w:t>
      </w:r>
    </w:p>
    <w:p w:rsidR="00DF166C" w:rsidRDefault="00DF166C" w:rsidP="00DF166C">
      <w:pPr>
        <w:jc w:val="both"/>
      </w:pPr>
      <w:r>
        <w:tab/>
      </w:r>
      <w:r>
        <w:tab/>
      </w:r>
      <w:r>
        <w:tab/>
        <w:t>margin: 0;</w:t>
      </w:r>
    </w:p>
    <w:p w:rsidR="00DF166C" w:rsidRDefault="00DF166C" w:rsidP="00DF166C">
      <w:pPr>
        <w:jc w:val="both"/>
      </w:pPr>
      <w:r>
        <w:tab/>
      </w:r>
      <w:r>
        <w:tab/>
        <w:t>}</w:t>
      </w:r>
    </w:p>
    <w:p w:rsidR="00DF166C" w:rsidRDefault="00DF166C" w:rsidP="00DF166C">
      <w:pPr>
        <w:jc w:val="both"/>
      </w:pPr>
      <w:r>
        <w:lastRenderedPageBreak/>
        <w:tab/>
      </w:r>
      <w:r>
        <w:tab/>
      </w:r>
    </w:p>
    <w:p w:rsidR="00DF166C" w:rsidRDefault="00DF166C" w:rsidP="00DF166C">
      <w:pPr>
        <w:jc w:val="both"/>
      </w:pPr>
      <w:r>
        <w:tab/>
      </w:r>
      <w:r>
        <w:tab/>
        <w:t>h2{</w:t>
      </w:r>
    </w:p>
    <w:p w:rsidR="00DF166C" w:rsidRDefault="00DF166C" w:rsidP="00DF166C">
      <w:pPr>
        <w:jc w:val="both"/>
      </w:pPr>
      <w:r>
        <w:tab/>
      </w:r>
      <w:r>
        <w:tab/>
        <w:t>color:#F00;</w:t>
      </w:r>
    </w:p>
    <w:p w:rsidR="00DF166C" w:rsidRDefault="00DF166C" w:rsidP="00DF166C">
      <w:pPr>
        <w:jc w:val="both"/>
      </w:pPr>
      <w:r>
        <w:tab/>
      </w:r>
      <w:r>
        <w:tab/>
        <w:t>font-family:Baker;</w:t>
      </w:r>
    </w:p>
    <w:p w:rsidR="00DF166C" w:rsidRDefault="00DF166C" w:rsidP="00DF166C">
      <w:pPr>
        <w:jc w:val="both"/>
      </w:pPr>
      <w:r>
        <w:tab/>
      </w:r>
      <w:r>
        <w:tab/>
        <w:t>margin-left:35%;</w:t>
      </w:r>
    </w:p>
    <w:p w:rsidR="00DF166C" w:rsidRDefault="00DF166C" w:rsidP="00DF166C">
      <w:pPr>
        <w:jc w:val="both"/>
      </w:pPr>
      <w:r>
        <w:tab/>
      </w:r>
      <w:r>
        <w:tab/>
        <w:t>margin-top:10%;</w:t>
      </w:r>
    </w:p>
    <w:p w:rsidR="00DF166C" w:rsidRDefault="00DF166C" w:rsidP="00DF166C">
      <w:pPr>
        <w:jc w:val="both"/>
      </w:pPr>
      <w:r>
        <w:tab/>
      </w:r>
      <w:r>
        <w:tab/>
        <w:t>}</w:t>
      </w:r>
    </w:p>
    <w:p w:rsidR="00DF166C" w:rsidRDefault="00DF166C" w:rsidP="00DF166C">
      <w:pPr>
        <w:jc w:val="both"/>
      </w:pPr>
      <w:r>
        <w:tab/>
      </w:r>
      <w:r>
        <w:tab/>
      </w:r>
    </w:p>
    <w:p w:rsidR="00DF166C" w:rsidRDefault="00DF166C" w:rsidP="00DF166C">
      <w:pPr>
        <w:jc w:val="both"/>
      </w:pPr>
      <w:r>
        <w:tab/>
      </w:r>
      <w:r>
        <w:tab/>
        <w:t>h4{</w:t>
      </w:r>
    </w:p>
    <w:p w:rsidR="00DF166C" w:rsidRDefault="00DF166C" w:rsidP="00DF166C">
      <w:pPr>
        <w:jc w:val="both"/>
      </w:pPr>
      <w:r>
        <w:tab/>
      </w:r>
      <w:r>
        <w:tab/>
        <w:t>color:#F00;</w:t>
      </w:r>
    </w:p>
    <w:p w:rsidR="00DF166C" w:rsidRDefault="00DF166C" w:rsidP="00DF166C">
      <w:pPr>
        <w:jc w:val="both"/>
      </w:pPr>
      <w:r>
        <w:tab/>
      </w:r>
      <w:r>
        <w:tab/>
        <w:t>font-family:Baker;</w:t>
      </w:r>
    </w:p>
    <w:p w:rsidR="00DF166C" w:rsidRDefault="00DF166C" w:rsidP="00DF166C">
      <w:pPr>
        <w:jc w:val="both"/>
      </w:pPr>
      <w:r>
        <w:tab/>
      </w:r>
      <w:r>
        <w:tab/>
        <w:t>margin-left:33%;</w:t>
      </w:r>
    </w:p>
    <w:p w:rsidR="00DF166C" w:rsidRDefault="00DF166C" w:rsidP="00DF166C">
      <w:pPr>
        <w:jc w:val="both"/>
      </w:pPr>
      <w:r>
        <w:tab/>
      </w:r>
      <w:r>
        <w:tab/>
        <w:t>}</w:t>
      </w:r>
    </w:p>
    <w:p w:rsidR="00DF166C" w:rsidRDefault="00DF166C" w:rsidP="00DF166C">
      <w:pPr>
        <w:jc w:val="both"/>
      </w:pPr>
      <w:r>
        <w:tab/>
      </w:r>
      <w:r>
        <w:tab/>
      </w:r>
    </w:p>
    <w:p w:rsidR="00DF166C" w:rsidRDefault="00DF166C" w:rsidP="00DF166C">
      <w:pPr>
        <w:jc w:val="both"/>
      </w:pPr>
      <w:r>
        <w:tab/>
      </w:r>
      <w:r>
        <w:tab/>
        <w:t>#container{</w:t>
      </w:r>
    </w:p>
    <w:p w:rsidR="00DF166C" w:rsidRDefault="00DF166C" w:rsidP="00DF166C">
      <w:pPr>
        <w:jc w:val="both"/>
      </w:pPr>
      <w:r>
        <w:tab/>
        <w:t>height:auto;</w:t>
      </w:r>
    </w:p>
    <w:p w:rsidR="00DF166C" w:rsidRDefault="00DF166C" w:rsidP="00DF166C">
      <w:pPr>
        <w:jc w:val="both"/>
      </w:pPr>
      <w:r>
        <w:tab/>
        <w:t>width:100%;</w:t>
      </w:r>
    </w:p>
    <w:p w:rsidR="00DF166C" w:rsidRDefault="00DF166C" w:rsidP="00DF166C">
      <w:pPr>
        <w:jc w:val="both"/>
      </w:pPr>
      <w:r>
        <w:tab/>
        <w:t>position:absolute;</w:t>
      </w:r>
      <w:r>
        <w:tab/>
      </w:r>
    </w:p>
    <w:p w:rsidR="00DF166C" w:rsidRDefault="00DF166C" w:rsidP="00DF166C">
      <w:pPr>
        <w:jc w:val="both"/>
      </w:pPr>
      <w:r>
        <w:t>}</w:t>
      </w:r>
    </w:p>
    <w:p w:rsidR="00DF166C" w:rsidRDefault="00DF166C" w:rsidP="00DF166C">
      <w:pPr>
        <w:jc w:val="both"/>
      </w:pPr>
    </w:p>
    <w:p w:rsidR="00DF166C" w:rsidRDefault="00DF166C" w:rsidP="00DF166C">
      <w:pPr>
        <w:jc w:val="both"/>
      </w:pPr>
      <w:r>
        <w:t>#slide{</w:t>
      </w:r>
    </w:p>
    <w:p w:rsidR="00DF166C" w:rsidRDefault="00DF166C" w:rsidP="00DF166C">
      <w:pPr>
        <w:jc w:val="both"/>
      </w:pPr>
      <w:r>
        <w:t>height:230px;</w:t>
      </w:r>
    </w:p>
    <w:p w:rsidR="00DF166C" w:rsidRDefault="00DF166C" w:rsidP="00DF166C">
      <w:pPr>
        <w:jc w:val="both"/>
      </w:pPr>
      <w:r>
        <w:t>width:527px;</w:t>
      </w:r>
    </w:p>
    <w:p w:rsidR="00DF166C" w:rsidRDefault="00DF166C" w:rsidP="00DF166C">
      <w:pPr>
        <w:jc w:val="both"/>
      </w:pPr>
      <w:r>
        <w:t>position:relative;</w:t>
      </w:r>
    </w:p>
    <w:p w:rsidR="00DF166C" w:rsidRDefault="00DF166C" w:rsidP="00DF166C">
      <w:pPr>
        <w:jc w:val="both"/>
      </w:pPr>
      <w:r>
        <w:t>margin-top:20%;</w:t>
      </w:r>
    </w:p>
    <w:p w:rsidR="00DF166C" w:rsidRDefault="00DF166C" w:rsidP="00DF166C">
      <w:pPr>
        <w:jc w:val="both"/>
      </w:pPr>
      <w:r>
        <w:t>margin-left:30%;</w:t>
      </w:r>
    </w:p>
    <w:p w:rsidR="00DF166C" w:rsidRDefault="00DF166C" w:rsidP="00DF166C">
      <w:pPr>
        <w:jc w:val="both"/>
      </w:pPr>
      <w:r>
        <w:t>background-size:100% 100%;</w:t>
      </w:r>
    </w:p>
    <w:p w:rsidR="00DF166C" w:rsidRDefault="00DF166C" w:rsidP="00DF166C">
      <w:pPr>
        <w:jc w:val="both"/>
      </w:pPr>
      <w:r>
        <w:t>-webkit-animation: slide 5s infinite;</w:t>
      </w:r>
    </w:p>
    <w:p w:rsidR="00DF166C" w:rsidRDefault="00DF166C" w:rsidP="00DF166C">
      <w:pPr>
        <w:jc w:val="both"/>
      </w:pPr>
      <w:r>
        <w:t>}</w:t>
      </w:r>
    </w:p>
    <w:p w:rsidR="00DF166C" w:rsidRDefault="00DF166C" w:rsidP="00DF166C">
      <w:pPr>
        <w:jc w:val="both"/>
      </w:pPr>
      <w:r>
        <w:t>@-webkit-keyframes slide</w:t>
      </w:r>
    </w:p>
    <w:p w:rsidR="00DF166C" w:rsidRDefault="00DF166C" w:rsidP="00DF166C">
      <w:pPr>
        <w:jc w:val="both"/>
      </w:pPr>
      <w:r>
        <w:t>{</w:t>
      </w:r>
    </w:p>
    <w:p w:rsidR="00DF166C" w:rsidRDefault="00DF166C" w:rsidP="00DF166C">
      <w:pPr>
        <w:jc w:val="both"/>
      </w:pPr>
      <w:r>
        <w:t>0%{ background-image:url(images/banner/1.jpg)}</w:t>
      </w:r>
    </w:p>
    <w:p w:rsidR="00DF166C" w:rsidRDefault="00DF166C" w:rsidP="00DF166C">
      <w:pPr>
        <w:jc w:val="both"/>
      </w:pPr>
      <w:r>
        <w:t>25%{ background-image:url(images/banner/2.png)}</w:t>
      </w:r>
    </w:p>
    <w:p w:rsidR="00DF166C" w:rsidRDefault="00DF166C" w:rsidP="00DF166C">
      <w:pPr>
        <w:jc w:val="both"/>
      </w:pPr>
      <w:r>
        <w:t>50%{ background-image:url(images/banner/3.jpg)}</w:t>
      </w:r>
    </w:p>
    <w:p w:rsidR="00DF166C" w:rsidRDefault="00DF166C" w:rsidP="00DF166C">
      <w:pPr>
        <w:jc w:val="both"/>
      </w:pPr>
      <w:r>
        <w:t>75%{ background-image:url(images/banner/4.jpg)}</w:t>
      </w:r>
    </w:p>
    <w:p w:rsidR="00DF166C" w:rsidRDefault="00DF166C" w:rsidP="00DF166C">
      <w:pPr>
        <w:jc w:val="both"/>
      </w:pPr>
      <w:r>
        <w:t>100%{ background-image:url(images/banner/5.jpg)}</w:t>
      </w:r>
    </w:p>
    <w:p w:rsidR="00DF166C" w:rsidRDefault="00DF166C" w:rsidP="00DF166C">
      <w:pPr>
        <w:jc w:val="both"/>
      </w:pPr>
      <w:r>
        <w:t>}</w:t>
      </w:r>
    </w:p>
    <w:p w:rsidR="00DF166C" w:rsidRDefault="00DF166C" w:rsidP="00DF166C">
      <w:pPr>
        <w:jc w:val="both"/>
      </w:pPr>
    </w:p>
    <w:p w:rsidR="00DF166C" w:rsidRDefault="00DF166C" w:rsidP="00DF166C">
      <w:pPr>
        <w:jc w:val="both"/>
      </w:pPr>
      <w:r>
        <w:t>#but{</w:t>
      </w:r>
    </w:p>
    <w:p w:rsidR="00DF166C" w:rsidRDefault="00DF166C" w:rsidP="00DF166C">
      <w:pPr>
        <w:jc w:val="both"/>
      </w:pPr>
      <w:r>
        <w:t>cursor:pointer; /*forces the cursor to change to a hand when the button is hovered*/</w:t>
      </w:r>
    </w:p>
    <w:p w:rsidR="00DF166C" w:rsidRDefault="00DF166C" w:rsidP="00DF166C">
      <w:pPr>
        <w:jc w:val="both"/>
      </w:pPr>
      <w:r>
        <w:t>padding:5px 25px; /*add some padding to the inside of the button*/</w:t>
      </w:r>
    </w:p>
    <w:p w:rsidR="00DF166C" w:rsidRDefault="00DF166C" w:rsidP="00DF166C">
      <w:pPr>
        <w:jc w:val="both"/>
      </w:pPr>
      <w:r>
        <w:t>background:#35b128; /*the colour of the button*/</w:t>
      </w:r>
    </w:p>
    <w:p w:rsidR="00DF166C" w:rsidRDefault="00DF166C" w:rsidP="00DF166C">
      <w:pPr>
        <w:jc w:val="both"/>
      </w:pPr>
      <w:r>
        <w:t>border:1px solid #33842a; /*required or the default border for the browser will appear*/</w:t>
      </w:r>
    </w:p>
    <w:p w:rsidR="00DF166C" w:rsidRDefault="00DF166C" w:rsidP="00DF166C">
      <w:pPr>
        <w:jc w:val="both"/>
      </w:pPr>
      <w:r>
        <w:t>/*give the button curved corners, alter the size as required*/</w:t>
      </w:r>
    </w:p>
    <w:p w:rsidR="00DF166C" w:rsidRDefault="00DF166C" w:rsidP="00DF166C">
      <w:pPr>
        <w:jc w:val="both"/>
      </w:pPr>
      <w:r>
        <w:t>-moz-border-radius: 5px;</w:t>
      </w:r>
    </w:p>
    <w:p w:rsidR="00DF166C" w:rsidRDefault="00DF166C" w:rsidP="00DF166C">
      <w:pPr>
        <w:jc w:val="both"/>
      </w:pPr>
      <w:r>
        <w:t>-webkit-border-radius: 5px;</w:t>
      </w:r>
    </w:p>
    <w:p w:rsidR="00DF166C" w:rsidRDefault="00DF166C" w:rsidP="00DF166C">
      <w:pPr>
        <w:jc w:val="both"/>
      </w:pPr>
      <w:r>
        <w:lastRenderedPageBreak/>
        <w:t>border-radius: 5px;</w:t>
      </w:r>
    </w:p>
    <w:p w:rsidR="00DF166C" w:rsidRDefault="00DF166C" w:rsidP="00DF166C">
      <w:pPr>
        <w:jc w:val="both"/>
      </w:pPr>
      <w:r>
        <w:t>/*give the button a drop shadow*/</w:t>
      </w:r>
    </w:p>
    <w:p w:rsidR="00DF166C" w:rsidRDefault="00DF166C" w:rsidP="00DF166C">
      <w:pPr>
        <w:jc w:val="both"/>
      </w:pPr>
      <w:r>
        <w:t>-webkit-box-shadow: 0 0 4px rgba(0,0,0, .75);</w:t>
      </w:r>
    </w:p>
    <w:p w:rsidR="00DF166C" w:rsidRDefault="00DF166C" w:rsidP="00DF166C">
      <w:pPr>
        <w:jc w:val="both"/>
      </w:pPr>
      <w:r>
        <w:t>-moz-box-shadow: 0 0 4px rgba(0,0,0, .75);</w:t>
      </w:r>
    </w:p>
    <w:p w:rsidR="00DF166C" w:rsidRDefault="00DF166C" w:rsidP="00DF166C">
      <w:pPr>
        <w:jc w:val="both"/>
      </w:pPr>
      <w:r>
        <w:t>box-shadow: 0 0 4px rgba(0,0,0, .75);</w:t>
      </w:r>
    </w:p>
    <w:p w:rsidR="00DF166C" w:rsidRDefault="00DF166C" w:rsidP="00DF166C">
      <w:pPr>
        <w:jc w:val="both"/>
      </w:pPr>
      <w:r>
        <w:t>/*style the text*/</w:t>
      </w:r>
    </w:p>
    <w:p w:rsidR="00DF166C" w:rsidRDefault="00DF166C" w:rsidP="00DF166C">
      <w:pPr>
        <w:jc w:val="both"/>
      </w:pPr>
      <w:r>
        <w:t>color:#f3f3f3;</w:t>
      </w:r>
    </w:p>
    <w:p w:rsidR="00DF166C" w:rsidRDefault="00DF166C" w:rsidP="00DF166C">
      <w:pPr>
        <w:jc w:val="both"/>
      </w:pPr>
      <w:r>
        <w:t>font-size:1.1em;</w:t>
      </w:r>
      <w:r>
        <w:tab/>
      </w:r>
    </w:p>
    <w:p w:rsidR="00DF166C" w:rsidRDefault="00DF166C" w:rsidP="00DF166C">
      <w:pPr>
        <w:jc w:val="both"/>
      </w:pPr>
      <w:r>
        <w:t>}</w:t>
      </w:r>
    </w:p>
    <w:p w:rsidR="00DF166C" w:rsidRDefault="00DF166C" w:rsidP="00DF166C">
      <w:pPr>
        <w:jc w:val="both"/>
      </w:pPr>
    </w:p>
    <w:p w:rsidR="00DF166C" w:rsidRDefault="00DF166C" w:rsidP="00DF166C">
      <w:pPr>
        <w:jc w:val="both"/>
      </w:pPr>
      <w:r>
        <w:t>input#but:hover, input#but:focus{</w:t>
      </w:r>
    </w:p>
    <w:p w:rsidR="00DF166C" w:rsidRDefault="00DF166C" w:rsidP="00DF166C">
      <w:pPr>
        <w:jc w:val="both"/>
      </w:pPr>
      <w:r>
        <w:t>background-color :#399630; /*make the background a little darker*/</w:t>
      </w:r>
    </w:p>
    <w:p w:rsidR="00DF166C" w:rsidRDefault="00DF166C" w:rsidP="00DF166C">
      <w:pPr>
        <w:jc w:val="both"/>
      </w:pPr>
      <w:r>
        <w:t>/*reduce the drop shadow size to give a pushed button effect*/</w:t>
      </w:r>
    </w:p>
    <w:p w:rsidR="00DF166C" w:rsidRDefault="00DF166C" w:rsidP="00DF166C">
      <w:pPr>
        <w:jc w:val="both"/>
      </w:pPr>
      <w:r>
        <w:t>-webkit-box-shadow: 0 0 1px rgba(0,0,0, .75);</w:t>
      </w:r>
    </w:p>
    <w:p w:rsidR="00DF166C" w:rsidRDefault="00DF166C" w:rsidP="00DF166C">
      <w:pPr>
        <w:jc w:val="both"/>
      </w:pPr>
      <w:r>
        <w:t>-moz-box-shadow: 0 0 1px rgba(0,0,0, .75);</w:t>
      </w:r>
    </w:p>
    <w:p w:rsidR="00DF166C" w:rsidRDefault="00DF166C" w:rsidP="00DF166C">
      <w:pPr>
        <w:jc w:val="both"/>
      </w:pPr>
      <w:r>
        <w:t>box-shadow: 0 0 1px rgba(0,0,0, .75);</w:t>
      </w:r>
    </w:p>
    <w:p w:rsidR="00DF166C" w:rsidRDefault="00DF166C" w:rsidP="00DF166C">
      <w:pPr>
        <w:jc w:val="both"/>
      </w:pPr>
      <w:r>
        <w:t>}</w:t>
      </w:r>
    </w:p>
    <w:p w:rsidR="00DF166C" w:rsidRDefault="00DF166C" w:rsidP="00DF166C">
      <w:pPr>
        <w:jc w:val="both"/>
      </w:pPr>
    </w:p>
    <w:p w:rsidR="00DF166C" w:rsidRDefault="00DF166C" w:rsidP="00DF166C">
      <w:pPr>
        <w:jc w:val="both"/>
      </w:pPr>
      <w:r>
        <w:t>&lt;/style&gt;</w:t>
      </w:r>
    </w:p>
    <w:p w:rsidR="00DF166C" w:rsidRDefault="00DF166C" w:rsidP="00DF166C">
      <w:pPr>
        <w:jc w:val="both"/>
      </w:pPr>
      <w:r>
        <w:t>&lt;!-- Add jQuery library --&gt;</w:t>
      </w:r>
    </w:p>
    <w:p w:rsidR="00DF166C" w:rsidRDefault="00DF166C" w:rsidP="00DF166C">
      <w:pPr>
        <w:jc w:val="both"/>
      </w:pPr>
      <w:r>
        <w:tab/>
        <w:t>&lt;script type="text/javascript" src="fancy/lib/jquery-1.10.1.min.js"&gt;&lt;/script&gt;</w:t>
      </w:r>
    </w:p>
    <w:p w:rsidR="00DF166C" w:rsidRDefault="00DF166C" w:rsidP="00DF166C">
      <w:pPr>
        <w:jc w:val="both"/>
      </w:pPr>
    </w:p>
    <w:p w:rsidR="00DF166C" w:rsidRDefault="00DF166C" w:rsidP="00DF166C">
      <w:pPr>
        <w:jc w:val="both"/>
      </w:pPr>
      <w:r>
        <w:tab/>
        <w:t>&lt;!-- Add mousewheel plugin (this is optional) --&gt;</w:t>
      </w:r>
    </w:p>
    <w:p w:rsidR="00DF166C" w:rsidRDefault="00DF166C" w:rsidP="00DF166C">
      <w:pPr>
        <w:jc w:val="both"/>
      </w:pPr>
      <w:r>
        <w:tab/>
        <w:t>&lt;script type="text/javascript" src="fancy/lib/jquery.mousewheel-3.0.6.pack.js"&gt;&lt;/script&gt;</w:t>
      </w:r>
    </w:p>
    <w:p w:rsidR="00DF166C" w:rsidRDefault="00DF166C" w:rsidP="00DF166C">
      <w:pPr>
        <w:jc w:val="both"/>
      </w:pPr>
    </w:p>
    <w:p w:rsidR="00DF166C" w:rsidRDefault="00DF166C" w:rsidP="00DF166C">
      <w:pPr>
        <w:jc w:val="both"/>
      </w:pPr>
      <w:r>
        <w:tab/>
        <w:t>&lt;!-- Add fancyBox main JS and CSS files --&gt;</w:t>
      </w:r>
    </w:p>
    <w:p w:rsidR="00DF166C" w:rsidRDefault="00DF166C" w:rsidP="00DF166C">
      <w:pPr>
        <w:jc w:val="both"/>
      </w:pPr>
      <w:r>
        <w:tab/>
        <w:t>&lt;script type="text/javascript" src="fancy/source/jquery.fancybox.js?v=2.1.5"&gt;&lt;/script&gt;</w:t>
      </w:r>
    </w:p>
    <w:p w:rsidR="00DF166C" w:rsidRDefault="00DF166C" w:rsidP="00DF166C">
      <w:pPr>
        <w:jc w:val="both"/>
      </w:pPr>
      <w:r>
        <w:tab/>
        <w:t>&lt;link rel="stylesheet" type="text/css" href="fancy/source/jquery.fancybox.css?v=2.1.5" media="screen" /&gt;</w:t>
      </w:r>
    </w:p>
    <w:p w:rsidR="00DF166C" w:rsidRDefault="00DF166C" w:rsidP="00DF166C">
      <w:pPr>
        <w:jc w:val="both"/>
      </w:pPr>
    </w:p>
    <w:p w:rsidR="00DF166C" w:rsidRDefault="00DF166C" w:rsidP="00DF166C">
      <w:pPr>
        <w:jc w:val="both"/>
      </w:pPr>
      <w:r>
        <w:tab/>
        <w:t>&lt;!-- Add Button helper (this is optional) --&gt;</w:t>
      </w:r>
    </w:p>
    <w:p w:rsidR="00DF166C" w:rsidRDefault="00DF166C" w:rsidP="00DF166C">
      <w:pPr>
        <w:jc w:val="both"/>
      </w:pPr>
      <w:r>
        <w:tab/>
        <w:t>&lt;link rel="stylesheet" type="text/css" href="fancy/source/helpers/jquery.fancybox-buttons.css?v=1.0.5" /&gt;</w:t>
      </w:r>
    </w:p>
    <w:p w:rsidR="00DF166C" w:rsidRDefault="00DF166C" w:rsidP="00DF166C">
      <w:pPr>
        <w:jc w:val="both"/>
      </w:pPr>
      <w:r>
        <w:tab/>
        <w:t>&lt;script type="text/javascript" src="fancy/source/helpers/jquery.fancybox-buttons.js?v=1.0.5"&gt;&lt;/script&gt;</w:t>
      </w:r>
    </w:p>
    <w:p w:rsidR="00DF166C" w:rsidRDefault="00DF166C" w:rsidP="00DF166C">
      <w:pPr>
        <w:jc w:val="both"/>
      </w:pPr>
    </w:p>
    <w:p w:rsidR="00DF166C" w:rsidRDefault="00DF166C" w:rsidP="00DF166C">
      <w:pPr>
        <w:jc w:val="both"/>
      </w:pPr>
      <w:r>
        <w:tab/>
        <w:t>&lt;!-- Add Thumbnail helper (this is optional) --&gt;</w:t>
      </w:r>
    </w:p>
    <w:p w:rsidR="00DF166C" w:rsidRDefault="00DF166C" w:rsidP="00DF166C">
      <w:pPr>
        <w:jc w:val="both"/>
      </w:pPr>
      <w:r>
        <w:tab/>
        <w:t>&lt;link rel="stylesheet" type="text/css" href="fancy/source/helpers/jquery.fancybox-thumbs.css?v=1.0.7" /&gt;</w:t>
      </w:r>
    </w:p>
    <w:p w:rsidR="00DF166C" w:rsidRDefault="00DF166C" w:rsidP="00DF166C">
      <w:pPr>
        <w:jc w:val="both"/>
      </w:pPr>
      <w:r>
        <w:tab/>
        <w:t>&lt;script type="text/javascript" src="fancy/source/helpers/jquery.fancybox-thumbs.js?v=1.0.7"&gt;&lt;/script&gt;</w:t>
      </w:r>
    </w:p>
    <w:p w:rsidR="00DF166C" w:rsidRDefault="00DF166C" w:rsidP="00DF166C">
      <w:pPr>
        <w:jc w:val="both"/>
      </w:pPr>
    </w:p>
    <w:p w:rsidR="00DF166C" w:rsidRDefault="00DF166C" w:rsidP="00DF166C">
      <w:pPr>
        <w:jc w:val="both"/>
      </w:pPr>
      <w:r>
        <w:tab/>
        <w:t>&lt;!-- Add Media helper (this is optional) --&gt;</w:t>
      </w:r>
    </w:p>
    <w:p w:rsidR="00DF166C" w:rsidRDefault="00DF166C" w:rsidP="00DF166C">
      <w:pPr>
        <w:jc w:val="both"/>
      </w:pPr>
      <w:r>
        <w:lastRenderedPageBreak/>
        <w:tab/>
        <w:t>&lt;script type="text/javascript" src="fancy/source/helpers/jquery.fancybox-media.js?v=1.0.6"&gt;&lt;/script&gt;</w:t>
      </w:r>
    </w:p>
    <w:p w:rsidR="00DF166C" w:rsidRDefault="00DF166C" w:rsidP="00DF166C">
      <w:pPr>
        <w:jc w:val="both"/>
      </w:pPr>
      <w:r>
        <w:t xml:space="preserve">    &lt;script type="text/javascript"&gt;</w:t>
      </w:r>
    </w:p>
    <w:p w:rsidR="00DF166C" w:rsidRDefault="00DF166C" w:rsidP="00DF166C">
      <w:pPr>
        <w:jc w:val="both"/>
      </w:pPr>
      <w:r>
        <w:tab/>
      </w:r>
      <w:r>
        <w:tab/>
        <w:t>$(document).ready(function() {</w:t>
      </w:r>
    </w:p>
    <w:p w:rsidR="00DF166C" w:rsidRDefault="00DF166C" w:rsidP="00DF166C">
      <w:pPr>
        <w:jc w:val="both"/>
      </w:pPr>
      <w:r>
        <w:tab/>
      </w:r>
      <w:r>
        <w:tab/>
      </w:r>
      <w:r>
        <w:tab/>
        <w:t>/*</w:t>
      </w:r>
    </w:p>
    <w:p w:rsidR="00DF166C" w:rsidRDefault="00DF166C" w:rsidP="00DF166C">
      <w:pPr>
        <w:jc w:val="both"/>
      </w:pPr>
      <w:r>
        <w:tab/>
      </w:r>
      <w:r>
        <w:tab/>
      </w:r>
      <w:r>
        <w:tab/>
        <w:t xml:space="preserve"> *  Simple image gallery. Uses default settings</w:t>
      </w:r>
    </w:p>
    <w:p w:rsidR="00DF166C" w:rsidRDefault="00DF166C" w:rsidP="00DF166C">
      <w:pPr>
        <w:jc w:val="both"/>
      </w:pPr>
      <w:r>
        <w:tab/>
      </w:r>
      <w:r>
        <w:tab/>
      </w:r>
      <w:r>
        <w:tab/>
        <w:t xml:space="preserve"> */</w:t>
      </w:r>
    </w:p>
    <w:p w:rsidR="00DF166C" w:rsidRDefault="00DF166C" w:rsidP="00DF166C">
      <w:pPr>
        <w:jc w:val="both"/>
      </w:pPr>
    </w:p>
    <w:p w:rsidR="00DF166C" w:rsidRDefault="00DF166C" w:rsidP="00DF166C">
      <w:pPr>
        <w:jc w:val="both"/>
      </w:pPr>
      <w:r>
        <w:tab/>
      </w:r>
      <w:r>
        <w:tab/>
      </w:r>
      <w:r>
        <w:tab/>
        <w:t>$('.fancybox').fancybox();</w:t>
      </w:r>
    </w:p>
    <w:p w:rsidR="00DF166C" w:rsidRDefault="00DF166C" w:rsidP="00DF166C">
      <w:pPr>
        <w:jc w:val="both"/>
      </w:pPr>
    </w:p>
    <w:p w:rsidR="00DF166C" w:rsidRDefault="00DF166C" w:rsidP="00DF166C">
      <w:pPr>
        <w:jc w:val="both"/>
      </w:pPr>
      <w:r>
        <w:tab/>
      </w:r>
      <w:r>
        <w:tab/>
      </w:r>
      <w:r>
        <w:tab/>
        <w:t>/*</w:t>
      </w:r>
    </w:p>
    <w:p w:rsidR="00DF166C" w:rsidRDefault="00DF166C" w:rsidP="00DF166C">
      <w:pPr>
        <w:jc w:val="both"/>
      </w:pPr>
      <w:r>
        <w:tab/>
      </w:r>
      <w:r>
        <w:tab/>
      </w:r>
      <w:r>
        <w:tab/>
        <w:t xml:space="preserve"> *  Different effects</w:t>
      </w:r>
    </w:p>
    <w:p w:rsidR="00DF166C" w:rsidRDefault="00DF166C" w:rsidP="00DF166C">
      <w:pPr>
        <w:jc w:val="both"/>
      </w:pPr>
      <w:r>
        <w:tab/>
      </w:r>
      <w:r>
        <w:tab/>
      </w:r>
      <w:r>
        <w:tab/>
        <w:t xml:space="preserve"> */</w:t>
      </w:r>
    </w:p>
    <w:p w:rsidR="00DF166C" w:rsidRDefault="00DF166C" w:rsidP="00DF166C">
      <w:pPr>
        <w:jc w:val="both"/>
      </w:pPr>
    </w:p>
    <w:p w:rsidR="00DF166C" w:rsidRDefault="00DF166C" w:rsidP="00DF166C">
      <w:pPr>
        <w:jc w:val="both"/>
      </w:pPr>
      <w:r>
        <w:tab/>
      </w:r>
      <w:r>
        <w:tab/>
      </w:r>
      <w:r>
        <w:tab/>
        <w:t>// Change title type, overlay closing speed</w:t>
      </w:r>
    </w:p>
    <w:p w:rsidR="00DF166C" w:rsidRDefault="00DF166C" w:rsidP="00DF166C">
      <w:pPr>
        <w:jc w:val="both"/>
      </w:pPr>
      <w:r>
        <w:tab/>
      </w:r>
      <w:r>
        <w:tab/>
      </w:r>
      <w:r>
        <w:tab/>
        <w:t>$(".fancybox-effects-a").fancybox({</w:t>
      </w:r>
    </w:p>
    <w:p w:rsidR="00DF166C" w:rsidRDefault="00DF166C" w:rsidP="00DF166C">
      <w:pPr>
        <w:jc w:val="both"/>
      </w:pPr>
      <w:r>
        <w:tab/>
      </w:r>
      <w:r>
        <w:tab/>
      </w:r>
      <w:r>
        <w:tab/>
      </w:r>
      <w:r>
        <w:tab/>
        <w:t>helpers: {</w:t>
      </w:r>
    </w:p>
    <w:p w:rsidR="00DF166C" w:rsidRDefault="00DF166C" w:rsidP="00DF166C">
      <w:pPr>
        <w:jc w:val="both"/>
      </w:pPr>
      <w:r>
        <w:tab/>
      </w:r>
      <w:r>
        <w:tab/>
      </w:r>
      <w:r>
        <w:tab/>
      </w:r>
      <w:r>
        <w:tab/>
      </w:r>
      <w:r>
        <w:tab/>
        <w:t>title : {</w:t>
      </w:r>
    </w:p>
    <w:p w:rsidR="00DF166C" w:rsidRDefault="00DF166C" w:rsidP="00DF166C">
      <w:pPr>
        <w:jc w:val="both"/>
      </w:pPr>
      <w:r>
        <w:tab/>
      </w:r>
      <w:r>
        <w:tab/>
      </w:r>
      <w:r>
        <w:tab/>
      </w:r>
      <w:r>
        <w:tab/>
      </w:r>
      <w:r>
        <w:tab/>
      </w:r>
      <w:r>
        <w:tab/>
        <w:t>type : 'outside'</w:t>
      </w:r>
    </w:p>
    <w:p w:rsidR="00DF166C" w:rsidRDefault="00DF166C" w:rsidP="00DF166C">
      <w:pPr>
        <w:jc w:val="both"/>
      </w:pPr>
      <w:r>
        <w:tab/>
      </w:r>
      <w:r>
        <w:tab/>
      </w:r>
      <w:r>
        <w:tab/>
      </w:r>
      <w:r>
        <w:tab/>
      </w:r>
      <w:r>
        <w:tab/>
        <w:t>},</w:t>
      </w:r>
    </w:p>
    <w:p w:rsidR="00DF166C" w:rsidRDefault="00DF166C" w:rsidP="00DF166C">
      <w:pPr>
        <w:jc w:val="both"/>
      </w:pPr>
      <w:r>
        <w:tab/>
      </w:r>
      <w:r>
        <w:tab/>
      </w:r>
      <w:r>
        <w:tab/>
      </w:r>
      <w:r>
        <w:tab/>
      </w:r>
      <w:r>
        <w:tab/>
        <w:t>overlay : {</w:t>
      </w:r>
    </w:p>
    <w:p w:rsidR="00DF166C" w:rsidRDefault="00DF166C" w:rsidP="00DF166C">
      <w:pPr>
        <w:jc w:val="both"/>
      </w:pPr>
      <w:r>
        <w:tab/>
      </w:r>
      <w:r>
        <w:tab/>
      </w:r>
      <w:r>
        <w:tab/>
      </w:r>
      <w:r>
        <w:tab/>
      </w:r>
      <w:r>
        <w:tab/>
      </w:r>
      <w:r>
        <w:tab/>
        <w:t>speedOut : 0</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 Disable opening and closing animations, change title type</w:t>
      </w:r>
    </w:p>
    <w:p w:rsidR="00DF166C" w:rsidRDefault="00DF166C" w:rsidP="00DF166C">
      <w:pPr>
        <w:jc w:val="both"/>
      </w:pPr>
      <w:r>
        <w:tab/>
      </w:r>
      <w:r>
        <w:tab/>
      </w:r>
      <w:r>
        <w:tab/>
        <w:t>$(".fancybox-effects-b").fancybox({</w:t>
      </w:r>
    </w:p>
    <w:p w:rsidR="00DF166C" w:rsidRDefault="00DF166C" w:rsidP="00DF166C">
      <w:pPr>
        <w:jc w:val="both"/>
      </w:pPr>
      <w:r>
        <w:tab/>
      </w:r>
      <w:r>
        <w:tab/>
      </w:r>
      <w:r>
        <w:tab/>
      </w:r>
      <w:r>
        <w:tab/>
        <w:t>openEffect  : 'none',</w:t>
      </w:r>
    </w:p>
    <w:p w:rsidR="00DF166C" w:rsidRDefault="00DF166C" w:rsidP="00DF166C">
      <w:pPr>
        <w:jc w:val="both"/>
      </w:pPr>
      <w:r>
        <w:tab/>
      </w:r>
      <w:r>
        <w:tab/>
      </w:r>
      <w:r>
        <w:tab/>
      </w:r>
      <w:r>
        <w:tab/>
        <w:t>closeEffect</w:t>
      </w:r>
      <w:r>
        <w:tab/>
        <w:t>: 'none',</w:t>
      </w:r>
    </w:p>
    <w:p w:rsidR="00DF166C" w:rsidRDefault="00DF166C" w:rsidP="00DF166C">
      <w:pPr>
        <w:jc w:val="both"/>
      </w:pPr>
    </w:p>
    <w:p w:rsidR="00DF166C" w:rsidRDefault="00DF166C" w:rsidP="00DF166C">
      <w:pPr>
        <w:jc w:val="both"/>
      </w:pPr>
      <w:r>
        <w:tab/>
      </w:r>
      <w:r>
        <w:tab/>
      </w:r>
      <w:r>
        <w:tab/>
      </w:r>
      <w:r>
        <w:tab/>
        <w:t>helpers : {</w:t>
      </w:r>
    </w:p>
    <w:p w:rsidR="00DF166C" w:rsidRDefault="00DF166C" w:rsidP="00DF166C">
      <w:pPr>
        <w:jc w:val="both"/>
      </w:pPr>
      <w:r>
        <w:tab/>
      </w:r>
      <w:r>
        <w:tab/>
      </w:r>
      <w:r>
        <w:tab/>
      </w:r>
      <w:r>
        <w:tab/>
      </w:r>
      <w:r>
        <w:tab/>
        <w:t>title : {</w:t>
      </w:r>
    </w:p>
    <w:p w:rsidR="00DF166C" w:rsidRDefault="00DF166C" w:rsidP="00DF166C">
      <w:pPr>
        <w:jc w:val="both"/>
      </w:pPr>
      <w:r>
        <w:tab/>
      </w:r>
      <w:r>
        <w:tab/>
      </w:r>
      <w:r>
        <w:tab/>
      </w:r>
      <w:r>
        <w:tab/>
      </w:r>
      <w:r>
        <w:tab/>
      </w:r>
      <w:r>
        <w:tab/>
        <w:t>type : 'over'</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 Set custom style, close if clicked, change title type and overlay color</w:t>
      </w:r>
    </w:p>
    <w:p w:rsidR="00DF166C" w:rsidRDefault="00DF166C" w:rsidP="00DF166C">
      <w:pPr>
        <w:jc w:val="both"/>
      </w:pPr>
      <w:r>
        <w:tab/>
      </w:r>
      <w:r>
        <w:tab/>
      </w:r>
      <w:r>
        <w:tab/>
        <w:t>$(".fancybox-effects-c").fancybox({</w:t>
      </w:r>
    </w:p>
    <w:p w:rsidR="00DF166C" w:rsidRDefault="00DF166C" w:rsidP="00DF166C">
      <w:pPr>
        <w:jc w:val="both"/>
      </w:pPr>
      <w:r>
        <w:tab/>
      </w:r>
      <w:r>
        <w:tab/>
      </w:r>
      <w:r>
        <w:tab/>
      </w:r>
      <w:r>
        <w:tab/>
        <w:t>wrapCSS    : 'fancybox-custom',</w:t>
      </w:r>
    </w:p>
    <w:p w:rsidR="00DF166C" w:rsidRDefault="00DF166C" w:rsidP="00DF166C">
      <w:pPr>
        <w:jc w:val="both"/>
      </w:pPr>
      <w:r>
        <w:tab/>
      </w:r>
      <w:r>
        <w:tab/>
      </w:r>
      <w:r>
        <w:tab/>
      </w:r>
      <w:r>
        <w:tab/>
        <w:t>closeClick : true,</w:t>
      </w:r>
    </w:p>
    <w:p w:rsidR="00DF166C" w:rsidRDefault="00DF166C" w:rsidP="00DF166C">
      <w:pPr>
        <w:jc w:val="both"/>
      </w:pPr>
    </w:p>
    <w:p w:rsidR="00DF166C" w:rsidRDefault="00DF166C" w:rsidP="00DF166C">
      <w:pPr>
        <w:jc w:val="both"/>
      </w:pPr>
      <w:r>
        <w:tab/>
      </w:r>
      <w:r>
        <w:tab/>
      </w:r>
      <w:r>
        <w:tab/>
      </w:r>
      <w:r>
        <w:tab/>
        <w:t>openEffect : 'none',</w:t>
      </w:r>
    </w:p>
    <w:p w:rsidR="00DF166C" w:rsidRDefault="00DF166C" w:rsidP="00DF166C">
      <w:pPr>
        <w:jc w:val="both"/>
      </w:pPr>
    </w:p>
    <w:p w:rsidR="00DF166C" w:rsidRDefault="00DF166C" w:rsidP="00DF166C">
      <w:pPr>
        <w:jc w:val="both"/>
      </w:pPr>
      <w:r>
        <w:tab/>
      </w:r>
      <w:r>
        <w:tab/>
      </w:r>
      <w:r>
        <w:tab/>
      </w:r>
      <w:r>
        <w:tab/>
        <w:t>helpers : {</w:t>
      </w:r>
    </w:p>
    <w:p w:rsidR="00DF166C" w:rsidRDefault="00DF166C" w:rsidP="00DF166C">
      <w:pPr>
        <w:jc w:val="both"/>
      </w:pPr>
      <w:r>
        <w:lastRenderedPageBreak/>
        <w:tab/>
      </w:r>
      <w:r>
        <w:tab/>
      </w:r>
      <w:r>
        <w:tab/>
      </w:r>
      <w:r>
        <w:tab/>
      </w:r>
      <w:r>
        <w:tab/>
        <w:t>title : {</w:t>
      </w:r>
    </w:p>
    <w:p w:rsidR="00DF166C" w:rsidRDefault="00DF166C" w:rsidP="00DF166C">
      <w:pPr>
        <w:jc w:val="both"/>
      </w:pPr>
      <w:r>
        <w:tab/>
      </w:r>
      <w:r>
        <w:tab/>
      </w:r>
      <w:r>
        <w:tab/>
      </w:r>
      <w:r>
        <w:tab/>
      </w:r>
      <w:r>
        <w:tab/>
      </w:r>
      <w:r>
        <w:tab/>
        <w:t>type : 'inside'</w:t>
      </w:r>
    </w:p>
    <w:p w:rsidR="00DF166C" w:rsidRDefault="00DF166C" w:rsidP="00DF166C">
      <w:pPr>
        <w:jc w:val="both"/>
      </w:pPr>
      <w:r>
        <w:tab/>
      </w:r>
      <w:r>
        <w:tab/>
      </w:r>
      <w:r>
        <w:tab/>
      </w:r>
      <w:r>
        <w:tab/>
      </w:r>
      <w:r>
        <w:tab/>
        <w:t>},</w:t>
      </w:r>
    </w:p>
    <w:p w:rsidR="00DF166C" w:rsidRDefault="00DF166C" w:rsidP="00DF166C">
      <w:pPr>
        <w:jc w:val="both"/>
      </w:pPr>
      <w:r>
        <w:tab/>
      </w:r>
      <w:r>
        <w:tab/>
      </w:r>
      <w:r>
        <w:tab/>
      </w:r>
      <w:r>
        <w:tab/>
      </w:r>
      <w:r>
        <w:tab/>
        <w:t>overlay : {</w:t>
      </w:r>
    </w:p>
    <w:p w:rsidR="00DF166C" w:rsidRDefault="00DF166C" w:rsidP="00DF166C">
      <w:pPr>
        <w:jc w:val="both"/>
      </w:pPr>
      <w:r>
        <w:tab/>
      </w:r>
      <w:r>
        <w:tab/>
      </w:r>
      <w:r>
        <w:tab/>
      </w:r>
      <w:r>
        <w:tab/>
      </w:r>
      <w:r>
        <w:tab/>
      </w:r>
      <w:r>
        <w:tab/>
        <w:t>css : {</w:t>
      </w:r>
    </w:p>
    <w:p w:rsidR="00DF166C" w:rsidRDefault="00DF166C" w:rsidP="00DF166C">
      <w:pPr>
        <w:jc w:val="both"/>
      </w:pPr>
      <w:r>
        <w:tab/>
      </w:r>
      <w:r>
        <w:tab/>
      </w:r>
      <w:r>
        <w:tab/>
      </w:r>
      <w:r>
        <w:tab/>
      </w:r>
      <w:r>
        <w:tab/>
      </w:r>
      <w:r>
        <w:tab/>
      </w:r>
      <w:r>
        <w:tab/>
        <w:t>'background' : 'rgba(238,238,238,0.85)'</w:t>
      </w:r>
    </w:p>
    <w:p w:rsidR="00DF166C" w:rsidRDefault="00DF166C" w:rsidP="00DF166C">
      <w:pPr>
        <w:jc w:val="both"/>
      </w:pPr>
      <w:r>
        <w:tab/>
      </w:r>
      <w:r>
        <w:tab/>
      </w:r>
      <w:r>
        <w:tab/>
      </w:r>
      <w:r>
        <w:tab/>
      </w:r>
      <w:r>
        <w:tab/>
      </w:r>
      <w:r>
        <w:tab/>
        <w:t>}</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 Remove padding, set opening and closing animations, close if clicked and disable overlay</w:t>
      </w:r>
    </w:p>
    <w:p w:rsidR="00DF166C" w:rsidRDefault="00DF166C" w:rsidP="00DF166C">
      <w:pPr>
        <w:jc w:val="both"/>
      </w:pPr>
      <w:r>
        <w:tab/>
      </w:r>
      <w:r>
        <w:tab/>
      </w:r>
      <w:r>
        <w:tab/>
        <w:t>$(".fancybox-effects-d").fancybox({</w:t>
      </w:r>
    </w:p>
    <w:p w:rsidR="00DF166C" w:rsidRDefault="00DF166C" w:rsidP="00DF166C">
      <w:pPr>
        <w:jc w:val="both"/>
      </w:pPr>
      <w:r>
        <w:tab/>
      </w:r>
      <w:r>
        <w:tab/>
      </w:r>
      <w:r>
        <w:tab/>
      </w:r>
      <w:r>
        <w:tab/>
        <w:t>padding: 0,</w:t>
      </w:r>
    </w:p>
    <w:p w:rsidR="00DF166C" w:rsidRDefault="00DF166C" w:rsidP="00DF166C">
      <w:pPr>
        <w:jc w:val="both"/>
      </w:pPr>
    </w:p>
    <w:p w:rsidR="00DF166C" w:rsidRDefault="00DF166C" w:rsidP="00DF166C">
      <w:pPr>
        <w:jc w:val="both"/>
      </w:pPr>
      <w:r>
        <w:tab/>
      </w:r>
      <w:r>
        <w:tab/>
      </w:r>
      <w:r>
        <w:tab/>
      </w:r>
      <w:r>
        <w:tab/>
        <w:t>openEffect : 'elastic',</w:t>
      </w:r>
    </w:p>
    <w:p w:rsidR="00DF166C" w:rsidRDefault="00DF166C" w:rsidP="00DF166C">
      <w:pPr>
        <w:jc w:val="both"/>
      </w:pPr>
      <w:r>
        <w:tab/>
      </w:r>
      <w:r>
        <w:tab/>
      </w:r>
      <w:r>
        <w:tab/>
      </w:r>
      <w:r>
        <w:tab/>
        <w:t>openSpeed  : 150,</w:t>
      </w:r>
    </w:p>
    <w:p w:rsidR="00DF166C" w:rsidRDefault="00DF166C" w:rsidP="00DF166C">
      <w:pPr>
        <w:jc w:val="both"/>
      </w:pPr>
    </w:p>
    <w:p w:rsidR="00DF166C" w:rsidRDefault="00DF166C" w:rsidP="00DF166C">
      <w:pPr>
        <w:jc w:val="both"/>
      </w:pPr>
      <w:r>
        <w:tab/>
      </w:r>
      <w:r>
        <w:tab/>
      </w:r>
      <w:r>
        <w:tab/>
      </w:r>
      <w:r>
        <w:tab/>
        <w:t>closeEffect : 'elastic',</w:t>
      </w:r>
    </w:p>
    <w:p w:rsidR="00DF166C" w:rsidRDefault="00DF166C" w:rsidP="00DF166C">
      <w:pPr>
        <w:jc w:val="both"/>
      </w:pPr>
      <w:r>
        <w:tab/>
      </w:r>
      <w:r>
        <w:tab/>
      </w:r>
      <w:r>
        <w:tab/>
      </w:r>
      <w:r>
        <w:tab/>
        <w:t>closeSpeed  : 150,</w:t>
      </w:r>
    </w:p>
    <w:p w:rsidR="00DF166C" w:rsidRDefault="00DF166C" w:rsidP="00DF166C">
      <w:pPr>
        <w:jc w:val="both"/>
      </w:pPr>
    </w:p>
    <w:p w:rsidR="00DF166C" w:rsidRDefault="00DF166C" w:rsidP="00DF166C">
      <w:pPr>
        <w:jc w:val="both"/>
      </w:pPr>
      <w:r>
        <w:tab/>
      </w:r>
      <w:r>
        <w:tab/>
      </w:r>
      <w:r>
        <w:tab/>
      </w:r>
      <w:r>
        <w:tab/>
        <w:t>closeClick : true,</w:t>
      </w:r>
    </w:p>
    <w:p w:rsidR="00DF166C" w:rsidRDefault="00DF166C" w:rsidP="00DF166C">
      <w:pPr>
        <w:jc w:val="both"/>
      </w:pPr>
    </w:p>
    <w:p w:rsidR="00DF166C" w:rsidRDefault="00DF166C" w:rsidP="00DF166C">
      <w:pPr>
        <w:jc w:val="both"/>
      </w:pPr>
      <w:r>
        <w:tab/>
      </w:r>
      <w:r>
        <w:tab/>
      </w:r>
      <w:r>
        <w:tab/>
      </w:r>
      <w:r>
        <w:tab/>
        <w:t>helpers : {</w:t>
      </w:r>
    </w:p>
    <w:p w:rsidR="00DF166C" w:rsidRDefault="00DF166C" w:rsidP="00DF166C">
      <w:pPr>
        <w:jc w:val="both"/>
      </w:pPr>
      <w:r>
        <w:tab/>
      </w:r>
      <w:r>
        <w:tab/>
      </w:r>
      <w:r>
        <w:tab/>
      </w:r>
      <w:r>
        <w:tab/>
      </w:r>
      <w:r>
        <w:tab/>
        <w:t>overlay : null</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w:t>
      </w:r>
    </w:p>
    <w:p w:rsidR="00DF166C" w:rsidRDefault="00DF166C" w:rsidP="00DF166C">
      <w:pPr>
        <w:jc w:val="both"/>
      </w:pPr>
      <w:r>
        <w:tab/>
      </w:r>
      <w:r>
        <w:tab/>
      </w:r>
      <w:r>
        <w:tab/>
        <w:t xml:space="preserve"> *  Button helper. Disable animations, hide close button, change title type and content</w:t>
      </w:r>
    </w:p>
    <w:p w:rsidR="00DF166C" w:rsidRDefault="00DF166C" w:rsidP="00DF166C">
      <w:pPr>
        <w:jc w:val="both"/>
      </w:pPr>
      <w:r>
        <w:tab/>
      </w:r>
      <w:r>
        <w:tab/>
      </w:r>
      <w:r>
        <w:tab/>
        <w:t xml:space="preserve"> */</w:t>
      </w:r>
    </w:p>
    <w:p w:rsidR="00DF166C" w:rsidRDefault="00DF166C" w:rsidP="00DF166C">
      <w:pPr>
        <w:jc w:val="both"/>
      </w:pPr>
    </w:p>
    <w:p w:rsidR="00DF166C" w:rsidRDefault="00DF166C" w:rsidP="00DF166C">
      <w:pPr>
        <w:jc w:val="both"/>
      </w:pPr>
      <w:r>
        <w:tab/>
      </w:r>
      <w:r>
        <w:tab/>
      </w:r>
      <w:r>
        <w:tab/>
        <w:t>$('.fancybox-buttons').fancybox({</w:t>
      </w:r>
    </w:p>
    <w:p w:rsidR="00DF166C" w:rsidRDefault="00DF166C" w:rsidP="00DF166C">
      <w:pPr>
        <w:jc w:val="both"/>
      </w:pPr>
      <w:r>
        <w:tab/>
      </w:r>
      <w:r>
        <w:tab/>
      </w:r>
      <w:r>
        <w:tab/>
      </w:r>
      <w:r>
        <w:tab/>
        <w:t>openEffect  : 'none',</w:t>
      </w:r>
    </w:p>
    <w:p w:rsidR="00DF166C" w:rsidRDefault="00DF166C" w:rsidP="00DF166C">
      <w:pPr>
        <w:jc w:val="both"/>
      </w:pPr>
      <w:r>
        <w:tab/>
      </w:r>
      <w:r>
        <w:tab/>
      </w:r>
      <w:r>
        <w:tab/>
      </w:r>
      <w:r>
        <w:tab/>
        <w:t>closeEffect : 'none',</w:t>
      </w:r>
    </w:p>
    <w:p w:rsidR="00DF166C" w:rsidRDefault="00DF166C" w:rsidP="00DF166C">
      <w:pPr>
        <w:jc w:val="both"/>
      </w:pPr>
    </w:p>
    <w:p w:rsidR="00DF166C" w:rsidRDefault="00DF166C" w:rsidP="00DF166C">
      <w:pPr>
        <w:jc w:val="both"/>
      </w:pPr>
      <w:r>
        <w:tab/>
      </w:r>
      <w:r>
        <w:tab/>
      </w:r>
      <w:r>
        <w:tab/>
      </w:r>
      <w:r>
        <w:tab/>
        <w:t>prevEffect : 'none',</w:t>
      </w:r>
    </w:p>
    <w:p w:rsidR="00DF166C" w:rsidRDefault="00DF166C" w:rsidP="00DF166C">
      <w:pPr>
        <w:jc w:val="both"/>
      </w:pPr>
      <w:r>
        <w:tab/>
      </w:r>
      <w:r>
        <w:tab/>
      </w:r>
      <w:r>
        <w:tab/>
      </w:r>
      <w:r>
        <w:tab/>
        <w:t>nextEffect : 'none',</w:t>
      </w:r>
    </w:p>
    <w:p w:rsidR="00DF166C" w:rsidRDefault="00DF166C" w:rsidP="00DF166C">
      <w:pPr>
        <w:jc w:val="both"/>
      </w:pPr>
    </w:p>
    <w:p w:rsidR="00DF166C" w:rsidRDefault="00DF166C" w:rsidP="00DF166C">
      <w:pPr>
        <w:jc w:val="both"/>
      </w:pPr>
      <w:r>
        <w:tab/>
      </w:r>
      <w:r>
        <w:tab/>
      </w:r>
      <w:r>
        <w:tab/>
      </w:r>
      <w:r>
        <w:tab/>
        <w:t>closeBtn  : false,</w:t>
      </w:r>
    </w:p>
    <w:p w:rsidR="00DF166C" w:rsidRDefault="00DF166C" w:rsidP="00DF166C">
      <w:pPr>
        <w:jc w:val="both"/>
      </w:pPr>
    </w:p>
    <w:p w:rsidR="00DF166C" w:rsidRDefault="00DF166C" w:rsidP="00DF166C">
      <w:pPr>
        <w:jc w:val="both"/>
      </w:pPr>
      <w:r>
        <w:tab/>
      </w:r>
      <w:r>
        <w:tab/>
      </w:r>
      <w:r>
        <w:tab/>
      </w:r>
      <w:r>
        <w:tab/>
        <w:t>helpers : {</w:t>
      </w:r>
    </w:p>
    <w:p w:rsidR="00DF166C" w:rsidRDefault="00DF166C" w:rsidP="00DF166C">
      <w:pPr>
        <w:jc w:val="both"/>
      </w:pPr>
      <w:r>
        <w:tab/>
      </w:r>
      <w:r>
        <w:tab/>
      </w:r>
      <w:r>
        <w:tab/>
      </w:r>
      <w:r>
        <w:tab/>
      </w:r>
      <w:r>
        <w:tab/>
        <w:t>title : {</w:t>
      </w:r>
    </w:p>
    <w:p w:rsidR="00DF166C" w:rsidRDefault="00DF166C" w:rsidP="00DF166C">
      <w:pPr>
        <w:jc w:val="both"/>
      </w:pPr>
      <w:r>
        <w:tab/>
      </w:r>
      <w:r>
        <w:tab/>
      </w:r>
      <w:r>
        <w:tab/>
      </w:r>
      <w:r>
        <w:tab/>
      </w:r>
      <w:r>
        <w:tab/>
      </w:r>
      <w:r>
        <w:tab/>
        <w:t>type : 'inside'</w:t>
      </w:r>
    </w:p>
    <w:p w:rsidR="00DF166C" w:rsidRDefault="00DF166C" w:rsidP="00DF166C">
      <w:pPr>
        <w:jc w:val="both"/>
      </w:pPr>
      <w:r>
        <w:lastRenderedPageBreak/>
        <w:tab/>
      </w:r>
      <w:r>
        <w:tab/>
      </w:r>
      <w:r>
        <w:tab/>
      </w:r>
      <w:r>
        <w:tab/>
      </w:r>
      <w:r>
        <w:tab/>
        <w:t>},</w:t>
      </w:r>
    </w:p>
    <w:p w:rsidR="00DF166C" w:rsidRDefault="00DF166C" w:rsidP="00DF166C">
      <w:pPr>
        <w:jc w:val="both"/>
      </w:pPr>
      <w:r>
        <w:tab/>
      </w:r>
      <w:r>
        <w:tab/>
      </w:r>
      <w:r>
        <w:tab/>
      </w:r>
      <w:r>
        <w:tab/>
      </w:r>
      <w:r>
        <w:tab/>
        <w:t>buttons</w:t>
      </w:r>
      <w:r>
        <w:tab/>
        <w:t>: {}</w:t>
      </w:r>
    </w:p>
    <w:p w:rsidR="00DF166C" w:rsidRDefault="00DF166C" w:rsidP="00DF166C">
      <w:pPr>
        <w:jc w:val="both"/>
      </w:pPr>
      <w:r>
        <w:tab/>
      </w:r>
      <w:r>
        <w:tab/>
      </w:r>
      <w:r>
        <w:tab/>
      </w:r>
      <w:r>
        <w:tab/>
        <w:t>},</w:t>
      </w:r>
    </w:p>
    <w:p w:rsidR="00DF166C" w:rsidRDefault="00DF166C" w:rsidP="00DF166C">
      <w:pPr>
        <w:jc w:val="both"/>
      </w:pPr>
    </w:p>
    <w:p w:rsidR="00DF166C" w:rsidRDefault="00DF166C" w:rsidP="00DF166C">
      <w:pPr>
        <w:jc w:val="both"/>
      </w:pPr>
      <w:r>
        <w:tab/>
      </w:r>
      <w:r>
        <w:tab/>
      </w:r>
      <w:r>
        <w:tab/>
      </w:r>
      <w:r>
        <w:tab/>
        <w:t>afterLoad : function() {</w:t>
      </w:r>
    </w:p>
    <w:p w:rsidR="00DF166C" w:rsidRDefault="00DF166C" w:rsidP="00DF166C">
      <w:pPr>
        <w:jc w:val="both"/>
      </w:pPr>
      <w:r>
        <w:tab/>
      </w:r>
      <w:r>
        <w:tab/>
      </w:r>
      <w:r>
        <w:tab/>
      </w:r>
      <w:r>
        <w:tab/>
      </w:r>
      <w:r>
        <w:tab/>
        <w:t>this.title = 'Image ' + (this.index + 1) + ' of ' + this.group.length + (this.title ? ' - ' + this.title : '');</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p>
    <w:p w:rsidR="00DF166C" w:rsidRDefault="00DF166C" w:rsidP="00DF166C">
      <w:pPr>
        <w:jc w:val="both"/>
      </w:pPr>
      <w:r>
        <w:tab/>
      </w:r>
      <w:r>
        <w:tab/>
      </w:r>
      <w:r>
        <w:tab/>
        <w:t>/*</w:t>
      </w:r>
    </w:p>
    <w:p w:rsidR="00DF166C" w:rsidRDefault="00DF166C" w:rsidP="00DF166C">
      <w:pPr>
        <w:jc w:val="both"/>
      </w:pPr>
      <w:r>
        <w:tab/>
      </w:r>
      <w:r>
        <w:tab/>
      </w:r>
      <w:r>
        <w:tab/>
        <w:t xml:space="preserve"> *  Thumbnail helper. Disable animations, hide close button, arrows and slide to next gallery item if clicked</w:t>
      </w:r>
    </w:p>
    <w:p w:rsidR="00DF166C" w:rsidRDefault="00DF166C" w:rsidP="00DF166C">
      <w:pPr>
        <w:jc w:val="both"/>
      </w:pPr>
      <w:r>
        <w:tab/>
      </w:r>
      <w:r>
        <w:tab/>
      </w:r>
      <w:r>
        <w:tab/>
        <w:t xml:space="preserve"> */</w:t>
      </w:r>
    </w:p>
    <w:p w:rsidR="00DF166C" w:rsidRDefault="00DF166C" w:rsidP="00DF166C">
      <w:pPr>
        <w:jc w:val="both"/>
      </w:pPr>
    </w:p>
    <w:p w:rsidR="00DF166C" w:rsidRDefault="00DF166C" w:rsidP="00DF166C">
      <w:pPr>
        <w:jc w:val="both"/>
      </w:pPr>
      <w:r>
        <w:tab/>
      </w:r>
      <w:r>
        <w:tab/>
      </w:r>
      <w:r>
        <w:tab/>
        <w:t>$('.fancybox-thumbs').fancybox({</w:t>
      </w:r>
    </w:p>
    <w:p w:rsidR="00DF166C" w:rsidRDefault="00DF166C" w:rsidP="00DF166C">
      <w:pPr>
        <w:jc w:val="both"/>
      </w:pPr>
      <w:r>
        <w:tab/>
      </w:r>
      <w:r>
        <w:tab/>
      </w:r>
      <w:r>
        <w:tab/>
      </w:r>
      <w:r>
        <w:tab/>
        <w:t>prevEffect : 'none',</w:t>
      </w:r>
    </w:p>
    <w:p w:rsidR="00DF166C" w:rsidRDefault="00DF166C" w:rsidP="00DF166C">
      <w:pPr>
        <w:jc w:val="both"/>
      </w:pPr>
      <w:r>
        <w:tab/>
      </w:r>
      <w:r>
        <w:tab/>
      </w:r>
      <w:r>
        <w:tab/>
      </w:r>
      <w:r>
        <w:tab/>
        <w:t>nextEffect : 'none',</w:t>
      </w:r>
    </w:p>
    <w:p w:rsidR="00DF166C" w:rsidRDefault="00DF166C" w:rsidP="00DF166C">
      <w:pPr>
        <w:jc w:val="both"/>
      </w:pPr>
    </w:p>
    <w:p w:rsidR="00DF166C" w:rsidRDefault="00DF166C" w:rsidP="00DF166C">
      <w:pPr>
        <w:jc w:val="both"/>
      </w:pPr>
      <w:r>
        <w:tab/>
      </w:r>
      <w:r>
        <w:tab/>
      </w:r>
      <w:r>
        <w:tab/>
      </w:r>
      <w:r>
        <w:tab/>
        <w:t>closeBtn  : false,</w:t>
      </w:r>
    </w:p>
    <w:p w:rsidR="00DF166C" w:rsidRDefault="00DF166C" w:rsidP="00DF166C">
      <w:pPr>
        <w:jc w:val="both"/>
      </w:pPr>
      <w:r>
        <w:tab/>
      </w:r>
      <w:r>
        <w:tab/>
      </w:r>
      <w:r>
        <w:tab/>
      </w:r>
      <w:r>
        <w:tab/>
        <w:t>arrows    : false,</w:t>
      </w:r>
    </w:p>
    <w:p w:rsidR="00DF166C" w:rsidRDefault="00DF166C" w:rsidP="00DF166C">
      <w:pPr>
        <w:jc w:val="both"/>
      </w:pPr>
      <w:r>
        <w:tab/>
      </w:r>
      <w:r>
        <w:tab/>
      </w:r>
      <w:r>
        <w:tab/>
      </w:r>
      <w:r>
        <w:tab/>
        <w:t>nextClick : true,</w:t>
      </w:r>
    </w:p>
    <w:p w:rsidR="00DF166C" w:rsidRDefault="00DF166C" w:rsidP="00DF166C">
      <w:pPr>
        <w:jc w:val="both"/>
      </w:pPr>
    </w:p>
    <w:p w:rsidR="00DF166C" w:rsidRDefault="00DF166C" w:rsidP="00DF166C">
      <w:pPr>
        <w:jc w:val="both"/>
      </w:pPr>
      <w:r>
        <w:tab/>
      </w:r>
      <w:r>
        <w:tab/>
      </w:r>
      <w:r>
        <w:tab/>
      </w:r>
      <w:r>
        <w:tab/>
        <w:t>helpers : {</w:t>
      </w:r>
    </w:p>
    <w:p w:rsidR="00DF166C" w:rsidRDefault="00DF166C" w:rsidP="00DF166C">
      <w:pPr>
        <w:jc w:val="both"/>
      </w:pPr>
      <w:r>
        <w:tab/>
      </w:r>
      <w:r>
        <w:tab/>
      </w:r>
      <w:r>
        <w:tab/>
      </w:r>
      <w:r>
        <w:tab/>
      </w:r>
      <w:r>
        <w:tab/>
        <w:t>thumbs : {</w:t>
      </w:r>
    </w:p>
    <w:p w:rsidR="00DF166C" w:rsidRDefault="00DF166C" w:rsidP="00DF166C">
      <w:pPr>
        <w:jc w:val="both"/>
      </w:pPr>
      <w:r>
        <w:tab/>
      </w:r>
      <w:r>
        <w:tab/>
      </w:r>
      <w:r>
        <w:tab/>
      </w:r>
      <w:r>
        <w:tab/>
      </w:r>
      <w:r>
        <w:tab/>
      </w:r>
      <w:r>
        <w:tab/>
        <w:t>width  : 50,</w:t>
      </w:r>
    </w:p>
    <w:p w:rsidR="00DF166C" w:rsidRDefault="00DF166C" w:rsidP="00DF166C">
      <w:pPr>
        <w:jc w:val="both"/>
      </w:pPr>
      <w:r>
        <w:tab/>
      </w:r>
      <w:r>
        <w:tab/>
      </w:r>
      <w:r>
        <w:tab/>
      </w:r>
      <w:r>
        <w:tab/>
      </w:r>
      <w:r>
        <w:tab/>
      </w:r>
      <w:r>
        <w:tab/>
        <w:t>height : 50</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w:t>
      </w:r>
    </w:p>
    <w:p w:rsidR="00DF166C" w:rsidRDefault="00DF166C" w:rsidP="00DF166C">
      <w:pPr>
        <w:jc w:val="both"/>
      </w:pPr>
      <w:r>
        <w:tab/>
      </w:r>
      <w:r>
        <w:tab/>
      </w:r>
      <w:r>
        <w:tab/>
        <w:t xml:space="preserve"> *  Media helper. Group items, disable animations, hide arrows, enable media and button helpers.</w:t>
      </w:r>
    </w:p>
    <w:p w:rsidR="00DF166C" w:rsidRDefault="00DF166C" w:rsidP="00DF166C">
      <w:pPr>
        <w:jc w:val="both"/>
      </w:pPr>
      <w:r>
        <w:tab/>
      </w:r>
      <w:r>
        <w:tab/>
      </w:r>
      <w:r>
        <w:tab/>
        <w:t>*/</w:t>
      </w:r>
    </w:p>
    <w:p w:rsidR="00DF166C" w:rsidRDefault="00DF166C" w:rsidP="00DF166C">
      <w:pPr>
        <w:jc w:val="both"/>
      </w:pPr>
      <w:r>
        <w:tab/>
      </w:r>
      <w:r>
        <w:tab/>
      </w:r>
      <w:r>
        <w:tab/>
        <w:t>$('.fancybox-media')</w:t>
      </w:r>
    </w:p>
    <w:p w:rsidR="00DF166C" w:rsidRDefault="00DF166C" w:rsidP="00DF166C">
      <w:pPr>
        <w:jc w:val="both"/>
      </w:pPr>
      <w:r>
        <w:tab/>
      </w:r>
      <w:r>
        <w:tab/>
      </w:r>
      <w:r>
        <w:tab/>
      </w:r>
      <w:r>
        <w:tab/>
        <w:t>.attr('rel', 'media-gallery')</w:t>
      </w:r>
    </w:p>
    <w:p w:rsidR="00DF166C" w:rsidRDefault="00DF166C" w:rsidP="00DF166C">
      <w:pPr>
        <w:jc w:val="both"/>
      </w:pPr>
      <w:r>
        <w:tab/>
      </w:r>
      <w:r>
        <w:tab/>
      </w:r>
      <w:r>
        <w:tab/>
      </w:r>
      <w:r>
        <w:tab/>
        <w:t>.fancybox({</w:t>
      </w:r>
    </w:p>
    <w:p w:rsidR="00DF166C" w:rsidRDefault="00DF166C" w:rsidP="00DF166C">
      <w:pPr>
        <w:jc w:val="both"/>
      </w:pPr>
      <w:r>
        <w:tab/>
      </w:r>
      <w:r>
        <w:tab/>
      </w:r>
      <w:r>
        <w:tab/>
      </w:r>
      <w:r>
        <w:tab/>
      </w:r>
      <w:r>
        <w:tab/>
        <w:t>openEffect : 'none',</w:t>
      </w:r>
    </w:p>
    <w:p w:rsidR="00DF166C" w:rsidRDefault="00DF166C" w:rsidP="00DF166C">
      <w:pPr>
        <w:jc w:val="both"/>
      </w:pPr>
      <w:r>
        <w:tab/>
      </w:r>
      <w:r>
        <w:tab/>
      </w:r>
      <w:r>
        <w:tab/>
      </w:r>
      <w:r>
        <w:tab/>
      </w:r>
      <w:r>
        <w:tab/>
        <w:t>closeEffect : 'none',</w:t>
      </w:r>
    </w:p>
    <w:p w:rsidR="00DF166C" w:rsidRDefault="00DF166C" w:rsidP="00DF166C">
      <w:pPr>
        <w:jc w:val="both"/>
      </w:pPr>
      <w:r>
        <w:tab/>
      </w:r>
      <w:r>
        <w:tab/>
      </w:r>
      <w:r>
        <w:tab/>
      </w:r>
      <w:r>
        <w:tab/>
      </w:r>
      <w:r>
        <w:tab/>
        <w:t>prevEffect : 'none',</w:t>
      </w:r>
    </w:p>
    <w:p w:rsidR="00DF166C" w:rsidRDefault="00DF166C" w:rsidP="00DF166C">
      <w:pPr>
        <w:jc w:val="both"/>
      </w:pPr>
      <w:r>
        <w:tab/>
      </w:r>
      <w:r>
        <w:tab/>
      </w:r>
      <w:r>
        <w:tab/>
      </w:r>
      <w:r>
        <w:tab/>
      </w:r>
      <w:r>
        <w:tab/>
        <w:t>nextEffect : 'none',</w:t>
      </w:r>
    </w:p>
    <w:p w:rsidR="00DF166C" w:rsidRDefault="00DF166C" w:rsidP="00DF166C">
      <w:pPr>
        <w:jc w:val="both"/>
      </w:pPr>
    </w:p>
    <w:p w:rsidR="00DF166C" w:rsidRDefault="00DF166C" w:rsidP="00DF166C">
      <w:pPr>
        <w:jc w:val="both"/>
      </w:pPr>
      <w:r>
        <w:tab/>
      </w:r>
      <w:r>
        <w:tab/>
      </w:r>
      <w:r>
        <w:tab/>
      </w:r>
      <w:r>
        <w:tab/>
      </w:r>
      <w:r>
        <w:tab/>
        <w:t>arrows : false,</w:t>
      </w:r>
    </w:p>
    <w:p w:rsidR="00DF166C" w:rsidRDefault="00DF166C" w:rsidP="00DF166C">
      <w:pPr>
        <w:jc w:val="both"/>
      </w:pPr>
      <w:r>
        <w:tab/>
      </w:r>
      <w:r>
        <w:tab/>
      </w:r>
      <w:r>
        <w:tab/>
      </w:r>
      <w:r>
        <w:tab/>
      </w:r>
      <w:r>
        <w:tab/>
        <w:t>helpers : {</w:t>
      </w:r>
    </w:p>
    <w:p w:rsidR="00DF166C" w:rsidRDefault="00DF166C" w:rsidP="00DF166C">
      <w:pPr>
        <w:jc w:val="both"/>
      </w:pPr>
      <w:r>
        <w:lastRenderedPageBreak/>
        <w:tab/>
      </w:r>
      <w:r>
        <w:tab/>
      </w:r>
      <w:r>
        <w:tab/>
      </w:r>
      <w:r>
        <w:tab/>
      </w:r>
      <w:r>
        <w:tab/>
      </w:r>
      <w:r>
        <w:tab/>
        <w:t>media : {},</w:t>
      </w:r>
    </w:p>
    <w:p w:rsidR="00DF166C" w:rsidRDefault="00DF166C" w:rsidP="00DF166C">
      <w:pPr>
        <w:jc w:val="both"/>
      </w:pPr>
      <w:r>
        <w:tab/>
      </w:r>
      <w:r>
        <w:tab/>
      </w:r>
      <w:r>
        <w:tab/>
      </w:r>
      <w:r>
        <w:tab/>
      </w:r>
      <w:r>
        <w:tab/>
      </w:r>
      <w:r>
        <w:tab/>
        <w:t>buttons : {}</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p>
    <w:p w:rsidR="00DF166C" w:rsidRDefault="00DF166C" w:rsidP="00DF166C">
      <w:pPr>
        <w:jc w:val="both"/>
      </w:pPr>
      <w:r>
        <w:tab/>
      </w:r>
      <w:r>
        <w:tab/>
      </w:r>
      <w:r>
        <w:tab/>
        <w:t>/*</w:t>
      </w:r>
    </w:p>
    <w:p w:rsidR="00DF166C" w:rsidRDefault="00DF166C" w:rsidP="00DF166C">
      <w:pPr>
        <w:jc w:val="both"/>
      </w:pPr>
      <w:r>
        <w:tab/>
      </w:r>
      <w:r>
        <w:tab/>
      </w:r>
      <w:r>
        <w:tab/>
        <w:t xml:space="preserve"> *  Open manually</w:t>
      </w:r>
    </w:p>
    <w:p w:rsidR="00DF166C" w:rsidRDefault="00DF166C" w:rsidP="00DF166C">
      <w:pPr>
        <w:jc w:val="both"/>
      </w:pPr>
      <w:r>
        <w:tab/>
      </w:r>
      <w:r>
        <w:tab/>
      </w:r>
      <w:r>
        <w:tab/>
        <w:t xml:space="preserve"> */</w:t>
      </w:r>
    </w:p>
    <w:p w:rsidR="00DF166C" w:rsidRDefault="00DF166C" w:rsidP="00DF166C">
      <w:pPr>
        <w:jc w:val="both"/>
      </w:pPr>
    </w:p>
    <w:p w:rsidR="00DF166C" w:rsidRDefault="00DF166C" w:rsidP="00DF166C">
      <w:pPr>
        <w:jc w:val="both"/>
      </w:pPr>
      <w:r>
        <w:tab/>
      </w:r>
      <w:r>
        <w:tab/>
      </w:r>
      <w:r>
        <w:tab/>
        <w:t>$("#fancybox-manual-a").click(function() {</w:t>
      </w:r>
    </w:p>
    <w:p w:rsidR="00DF166C" w:rsidRDefault="00DF166C" w:rsidP="00DF166C">
      <w:pPr>
        <w:jc w:val="both"/>
      </w:pPr>
      <w:r>
        <w:tab/>
      </w:r>
      <w:r>
        <w:tab/>
      </w:r>
      <w:r>
        <w:tab/>
      </w:r>
      <w:r>
        <w:tab/>
        <w:t>$.fancybox.open('1_b.jpg');</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$("#fancybox-manual-b").click(function() {</w:t>
      </w:r>
    </w:p>
    <w:p w:rsidR="00DF166C" w:rsidRDefault="00DF166C" w:rsidP="00DF166C">
      <w:pPr>
        <w:jc w:val="both"/>
      </w:pPr>
      <w:r>
        <w:tab/>
      </w:r>
      <w:r>
        <w:tab/>
      </w:r>
      <w:r>
        <w:tab/>
      </w:r>
      <w:r>
        <w:tab/>
        <w:t>$.fancybox.open({</w:t>
      </w:r>
    </w:p>
    <w:p w:rsidR="00DF166C" w:rsidRDefault="00DF166C" w:rsidP="00DF166C">
      <w:pPr>
        <w:jc w:val="both"/>
      </w:pPr>
      <w:r>
        <w:tab/>
      </w:r>
      <w:r>
        <w:tab/>
      </w:r>
      <w:r>
        <w:tab/>
      </w:r>
      <w:r>
        <w:tab/>
      </w:r>
      <w:r>
        <w:tab/>
        <w:t>href : 'iframe.html',</w:t>
      </w:r>
    </w:p>
    <w:p w:rsidR="00DF166C" w:rsidRDefault="00DF166C" w:rsidP="00DF166C">
      <w:pPr>
        <w:jc w:val="both"/>
      </w:pPr>
      <w:r>
        <w:tab/>
      </w:r>
      <w:r>
        <w:tab/>
      </w:r>
      <w:r>
        <w:tab/>
      </w:r>
      <w:r>
        <w:tab/>
      </w:r>
      <w:r>
        <w:tab/>
        <w:t>type : 'iframe',</w:t>
      </w:r>
    </w:p>
    <w:p w:rsidR="00DF166C" w:rsidRDefault="00DF166C" w:rsidP="00DF166C">
      <w:pPr>
        <w:jc w:val="both"/>
      </w:pPr>
      <w:r>
        <w:tab/>
      </w:r>
      <w:r>
        <w:tab/>
      </w:r>
      <w:r>
        <w:tab/>
      </w:r>
      <w:r>
        <w:tab/>
      </w:r>
      <w:r>
        <w:tab/>
        <w:t>padding : 5</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r>
        <w:tab/>
      </w:r>
      <w:r>
        <w:tab/>
      </w:r>
      <w:r>
        <w:tab/>
        <w:t>$("#fancybox-manual-c").click(function() {</w:t>
      </w:r>
    </w:p>
    <w:p w:rsidR="00DF166C" w:rsidRDefault="00DF166C" w:rsidP="00DF166C">
      <w:pPr>
        <w:jc w:val="both"/>
      </w:pPr>
      <w:r>
        <w:tab/>
      </w:r>
      <w:r>
        <w:tab/>
      </w:r>
      <w:r>
        <w:tab/>
      </w:r>
      <w:r>
        <w:tab/>
        <w:t>$.fancybox.open([</w:t>
      </w:r>
    </w:p>
    <w:p w:rsidR="00DF166C" w:rsidRDefault="00DF166C" w:rsidP="00DF166C">
      <w:pPr>
        <w:jc w:val="both"/>
      </w:pPr>
      <w:r>
        <w:tab/>
      </w:r>
      <w:r>
        <w:tab/>
      </w:r>
      <w:r>
        <w:tab/>
      </w:r>
      <w:r>
        <w:tab/>
      </w:r>
      <w:r>
        <w:tab/>
        <w:t>{</w:t>
      </w:r>
    </w:p>
    <w:p w:rsidR="00DF166C" w:rsidRDefault="00DF166C" w:rsidP="00DF166C">
      <w:pPr>
        <w:jc w:val="both"/>
      </w:pPr>
      <w:r>
        <w:tab/>
      </w:r>
      <w:r>
        <w:tab/>
      </w:r>
      <w:r>
        <w:tab/>
      </w:r>
      <w:r>
        <w:tab/>
      </w:r>
      <w:r>
        <w:tab/>
      </w:r>
      <w:r>
        <w:tab/>
        <w:t>href : '1_b.jpg',</w:t>
      </w:r>
    </w:p>
    <w:p w:rsidR="00DF166C" w:rsidRDefault="00DF166C" w:rsidP="00DF166C">
      <w:pPr>
        <w:jc w:val="both"/>
      </w:pPr>
      <w:r>
        <w:tab/>
      </w:r>
      <w:r>
        <w:tab/>
      </w:r>
      <w:r>
        <w:tab/>
      </w:r>
      <w:r>
        <w:tab/>
      </w:r>
      <w:r>
        <w:tab/>
      </w:r>
      <w:r>
        <w:tab/>
        <w:t>title : 'My title'</w:t>
      </w:r>
    </w:p>
    <w:p w:rsidR="00DF166C" w:rsidRDefault="00DF166C" w:rsidP="00DF166C">
      <w:pPr>
        <w:jc w:val="both"/>
      </w:pPr>
      <w:r>
        <w:tab/>
      </w:r>
      <w:r>
        <w:tab/>
      </w:r>
      <w:r>
        <w:tab/>
      </w:r>
      <w:r>
        <w:tab/>
      </w:r>
      <w:r>
        <w:tab/>
        <w:t>}, {</w:t>
      </w:r>
    </w:p>
    <w:p w:rsidR="00DF166C" w:rsidRDefault="00DF166C" w:rsidP="00DF166C">
      <w:pPr>
        <w:jc w:val="both"/>
      </w:pPr>
      <w:r>
        <w:tab/>
      </w:r>
      <w:r>
        <w:tab/>
      </w:r>
      <w:r>
        <w:tab/>
      </w:r>
      <w:r>
        <w:tab/>
      </w:r>
      <w:r>
        <w:tab/>
      </w:r>
      <w:r>
        <w:tab/>
        <w:t>href : '2_b.jpg',</w:t>
      </w:r>
    </w:p>
    <w:p w:rsidR="00DF166C" w:rsidRDefault="00DF166C" w:rsidP="00DF166C">
      <w:pPr>
        <w:jc w:val="both"/>
      </w:pPr>
      <w:r>
        <w:tab/>
      </w:r>
      <w:r>
        <w:tab/>
      </w:r>
      <w:r>
        <w:tab/>
      </w:r>
      <w:r>
        <w:tab/>
      </w:r>
      <w:r>
        <w:tab/>
      </w:r>
      <w:r>
        <w:tab/>
        <w:t>title : '2nd title'</w:t>
      </w:r>
    </w:p>
    <w:p w:rsidR="00DF166C" w:rsidRDefault="00DF166C" w:rsidP="00DF166C">
      <w:pPr>
        <w:jc w:val="both"/>
      </w:pPr>
      <w:r>
        <w:tab/>
      </w:r>
      <w:r>
        <w:tab/>
      </w:r>
      <w:r>
        <w:tab/>
      </w:r>
      <w:r>
        <w:tab/>
      </w:r>
      <w:r>
        <w:tab/>
        <w:t>}, {</w:t>
      </w:r>
    </w:p>
    <w:p w:rsidR="00DF166C" w:rsidRDefault="00DF166C" w:rsidP="00DF166C">
      <w:pPr>
        <w:jc w:val="both"/>
      </w:pPr>
      <w:r>
        <w:tab/>
      </w:r>
      <w:r>
        <w:tab/>
      </w:r>
      <w:r>
        <w:tab/>
      </w:r>
      <w:r>
        <w:tab/>
      </w:r>
      <w:r>
        <w:tab/>
      </w:r>
      <w:r>
        <w:tab/>
        <w:t>href : '3_b.jpg'</w:t>
      </w:r>
    </w:p>
    <w:p w:rsidR="00DF166C" w:rsidRDefault="00DF166C" w:rsidP="00DF166C">
      <w:pPr>
        <w:jc w:val="both"/>
      </w:pPr>
      <w:r>
        <w:tab/>
      </w:r>
      <w:r>
        <w:tab/>
      </w:r>
      <w:r>
        <w:tab/>
      </w:r>
      <w:r>
        <w:tab/>
      </w:r>
      <w:r>
        <w:tab/>
        <w:t>}</w:t>
      </w:r>
    </w:p>
    <w:p w:rsidR="00DF166C" w:rsidRDefault="00DF166C" w:rsidP="00DF166C">
      <w:pPr>
        <w:jc w:val="both"/>
      </w:pPr>
      <w:r>
        <w:tab/>
      </w:r>
      <w:r>
        <w:tab/>
      </w:r>
      <w:r>
        <w:tab/>
      </w:r>
      <w:r>
        <w:tab/>
        <w:t>], {</w:t>
      </w:r>
    </w:p>
    <w:p w:rsidR="00DF166C" w:rsidRDefault="00DF166C" w:rsidP="00DF166C">
      <w:pPr>
        <w:jc w:val="both"/>
      </w:pPr>
      <w:r>
        <w:tab/>
      </w:r>
      <w:r>
        <w:tab/>
      </w:r>
      <w:r>
        <w:tab/>
      </w:r>
      <w:r>
        <w:tab/>
      </w:r>
      <w:r>
        <w:tab/>
        <w:t>helpers : {</w:t>
      </w:r>
    </w:p>
    <w:p w:rsidR="00DF166C" w:rsidRDefault="00DF166C" w:rsidP="00DF166C">
      <w:pPr>
        <w:jc w:val="both"/>
      </w:pPr>
      <w:r>
        <w:tab/>
      </w:r>
      <w:r>
        <w:tab/>
      </w:r>
      <w:r>
        <w:tab/>
      </w:r>
      <w:r>
        <w:tab/>
      </w:r>
      <w:r>
        <w:tab/>
      </w:r>
      <w:r>
        <w:tab/>
        <w:t>thumbs : {</w:t>
      </w:r>
    </w:p>
    <w:p w:rsidR="00DF166C" w:rsidRDefault="00DF166C" w:rsidP="00DF166C">
      <w:pPr>
        <w:jc w:val="both"/>
      </w:pPr>
      <w:r>
        <w:tab/>
      </w:r>
      <w:r>
        <w:tab/>
      </w:r>
      <w:r>
        <w:tab/>
      </w:r>
      <w:r>
        <w:tab/>
      </w:r>
      <w:r>
        <w:tab/>
      </w:r>
      <w:r>
        <w:tab/>
      </w:r>
      <w:r>
        <w:tab/>
        <w:t>width: 75,</w:t>
      </w:r>
    </w:p>
    <w:p w:rsidR="00DF166C" w:rsidRDefault="00DF166C" w:rsidP="00DF166C">
      <w:pPr>
        <w:jc w:val="both"/>
      </w:pPr>
      <w:r>
        <w:tab/>
      </w:r>
      <w:r>
        <w:tab/>
      </w:r>
      <w:r>
        <w:tab/>
      </w:r>
      <w:r>
        <w:tab/>
      </w:r>
      <w:r>
        <w:tab/>
      </w:r>
      <w:r>
        <w:tab/>
      </w:r>
      <w:r>
        <w:tab/>
        <w:t>height: 50</w:t>
      </w:r>
    </w:p>
    <w:p w:rsidR="00DF166C" w:rsidRDefault="00DF166C" w:rsidP="00DF166C">
      <w:pPr>
        <w:jc w:val="both"/>
      </w:pPr>
      <w:r>
        <w:tab/>
      </w:r>
      <w:r>
        <w:tab/>
      </w:r>
      <w:r>
        <w:tab/>
      </w:r>
      <w:r>
        <w:tab/>
      </w:r>
      <w:r>
        <w:tab/>
      </w:r>
      <w:r>
        <w:tab/>
        <w:t>}</w:t>
      </w:r>
    </w:p>
    <w:p w:rsidR="00DF166C" w:rsidRDefault="00DF166C" w:rsidP="00DF166C">
      <w:pPr>
        <w:jc w:val="both"/>
      </w:pPr>
      <w:r>
        <w:tab/>
      </w:r>
      <w:r>
        <w:tab/>
      </w:r>
      <w:r>
        <w:tab/>
      </w:r>
      <w:r>
        <w:tab/>
      </w:r>
      <w:r>
        <w:tab/>
        <w:t>}</w:t>
      </w:r>
    </w:p>
    <w:p w:rsidR="00DF166C" w:rsidRDefault="00DF166C" w:rsidP="00DF166C">
      <w:pPr>
        <w:jc w:val="both"/>
      </w:pPr>
      <w:r>
        <w:tab/>
      </w:r>
      <w:r>
        <w:tab/>
      </w:r>
      <w:r>
        <w:tab/>
      </w:r>
      <w:r>
        <w:tab/>
        <w:t>});</w:t>
      </w:r>
    </w:p>
    <w:p w:rsidR="00DF166C" w:rsidRDefault="00DF166C" w:rsidP="00DF166C">
      <w:pPr>
        <w:jc w:val="both"/>
      </w:pPr>
      <w:r>
        <w:tab/>
      </w:r>
      <w:r>
        <w:tab/>
      </w:r>
      <w:r>
        <w:tab/>
        <w:t>});</w:t>
      </w:r>
    </w:p>
    <w:p w:rsidR="00DF166C" w:rsidRDefault="00DF166C" w:rsidP="00DF166C">
      <w:pPr>
        <w:jc w:val="both"/>
      </w:pPr>
    </w:p>
    <w:p w:rsidR="00DF166C" w:rsidRDefault="00DF166C" w:rsidP="00DF166C">
      <w:pPr>
        <w:jc w:val="both"/>
      </w:pPr>
    </w:p>
    <w:p w:rsidR="00DF166C" w:rsidRDefault="00DF166C" w:rsidP="00DF166C">
      <w:pPr>
        <w:jc w:val="both"/>
      </w:pPr>
      <w:r>
        <w:tab/>
      </w:r>
      <w:r>
        <w:tab/>
        <w:t>});</w:t>
      </w:r>
    </w:p>
    <w:p w:rsidR="00DF166C" w:rsidRDefault="00DF166C" w:rsidP="00DF166C">
      <w:pPr>
        <w:jc w:val="both"/>
      </w:pPr>
      <w:r>
        <w:tab/>
        <w:t>&lt;/script&gt;</w:t>
      </w:r>
    </w:p>
    <w:p w:rsidR="00DF166C" w:rsidRDefault="00DF166C" w:rsidP="00DF166C">
      <w:pPr>
        <w:jc w:val="both"/>
      </w:pPr>
    </w:p>
    <w:p w:rsidR="00DF166C" w:rsidRDefault="00DF166C" w:rsidP="00DF166C">
      <w:pPr>
        <w:jc w:val="both"/>
      </w:pPr>
      <w:r>
        <w:lastRenderedPageBreak/>
        <w:t>&lt;/head&gt;</w:t>
      </w:r>
    </w:p>
    <w:p w:rsidR="00DF166C" w:rsidRDefault="00DF166C" w:rsidP="00DF166C">
      <w:pPr>
        <w:jc w:val="both"/>
      </w:pPr>
      <w:r>
        <w:t>&lt;body bgcolor="000d00" link="#FF0000" vlink="#FF0000"&gt;</w:t>
      </w:r>
    </w:p>
    <w:p w:rsidR="00DF166C" w:rsidRDefault="00DF166C" w:rsidP="00DF166C">
      <w:pPr>
        <w:jc w:val="both"/>
      </w:pPr>
    </w:p>
    <w:p w:rsidR="00DF166C" w:rsidRDefault="00DF166C" w:rsidP="00DF166C">
      <w:pPr>
        <w:jc w:val="both"/>
      </w:pPr>
      <w:r>
        <w:t>&lt;div id="container"&gt;</w:t>
      </w:r>
    </w:p>
    <w:p w:rsidR="00DF166C" w:rsidRDefault="00DF166C" w:rsidP="00DF166C">
      <w:pPr>
        <w:jc w:val="both"/>
      </w:pPr>
      <w:r>
        <w:t>&lt;!--Header Begins--&gt;</w:t>
      </w:r>
    </w:p>
    <w:p w:rsidR="00DF166C" w:rsidRDefault="00DF166C" w:rsidP="00DF166C">
      <w:pPr>
        <w:jc w:val="both"/>
      </w:pPr>
      <w:r>
        <w:t>&lt;div id="header"&gt;</w:t>
      </w:r>
    </w:p>
    <w:p w:rsidR="00DF166C" w:rsidRDefault="00DF166C" w:rsidP="00DF166C">
      <w:pPr>
        <w:jc w:val="both"/>
      </w:pPr>
      <w:r>
        <w:t>&lt;?php include'header.php'; ?&gt;</w:t>
      </w:r>
    </w:p>
    <w:p w:rsidR="00DF166C" w:rsidRDefault="00DF166C" w:rsidP="00DF166C">
      <w:pPr>
        <w:jc w:val="both"/>
      </w:pPr>
      <w:r>
        <w:t>&lt;/div&gt;</w:t>
      </w:r>
    </w:p>
    <w:p w:rsidR="00DF166C" w:rsidRDefault="00DF166C" w:rsidP="00DF166C">
      <w:pPr>
        <w:jc w:val="both"/>
      </w:pPr>
      <w:r>
        <w:t>&lt;!--Header Ends--&gt;</w:t>
      </w:r>
    </w:p>
    <w:p w:rsidR="00DF166C" w:rsidRDefault="00DF166C" w:rsidP="00DF166C">
      <w:pPr>
        <w:jc w:val="both"/>
      </w:pPr>
      <w:r>
        <w:t>&lt;div id="slide"&gt;&lt;/div&gt;</w:t>
      </w:r>
    </w:p>
    <w:p w:rsidR="00DF166C" w:rsidRDefault="00DF166C" w:rsidP="00DF166C">
      <w:pPr>
        <w:jc w:val="both"/>
      </w:pPr>
      <w:r>
        <w:t>&lt;!--Gallary Begins--&gt;</w:t>
      </w:r>
    </w:p>
    <w:p w:rsidR="00DF166C" w:rsidRDefault="00DF166C" w:rsidP="00DF166C">
      <w:pPr>
        <w:jc w:val="both"/>
      </w:pPr>
      <w:r>
        <w:t>&lt;div id="gallary" style="width:526px; height:350px; position:relative; background-color: #000d00; margin-top:2%; margin-left:29%;"&gt;</w:t>
      </w:r>
    </w:p>
    <w:p w:rsidR="00DF166C" w:rsidRDefault="00DF166C" w:rsidP="00DF166C">
      <w:pPr>
        <w:jc w:val="both"/>
      </w:pPr>
      <w:r>
        <w:t>&lt;h4&gt;Featured Products&lt;/h4&gt;</w:t>
      </w:r>
    </w:p>
    <w:p w:rsidR="00DF166C" w:rsidRDefault="00DF166C" w:rsidP="00DF166C">
      <w:pPr>
        <w:jc w:val="both"/>
      </w:pPr>
      <w:r>
        <w:t>&lt;div id="galpic1" style="float:right; position:relative;"&gt;</w:t>
      </w:r>
    </w:p>
    <w:p w:rsidR="00DF166C" w:rsidRDefault="00DF166C" w:rsidP="00DF166C">
      <w:pPr>
        <w:jc w:val="both"/>
      </w:pPr>
      <w:r>
        <w:t>&lt;a class="fancybox" href="images/display/1.jpg" data-fancybox-group="gallery" title="MakeUp Kit"&gt;&lt;div id="gal1" style="height:150px; width:150px; background-color:#00FF00; margin-top:10%; background-image:url(images/display/1.jpg); background-size:100% 100%;"&gt;&lt;/div&gt;&lt;/a&gt;</w:t>
      </w:r>
    </w:p>
    <w:p w:rsidR="00DF166C" w:rsidRDefault="00DF166C" w:rsidP="00DF166C">
      <w:pPr>
        <w:jc w:val="both"/>
      </w:pPr>
      <w:r>
        <w:t>&lt;a class="fancybox" href="images/display/2.jpg" data-fancybox-group="gallery" title="Tops"&gt;&lt;div id="gal2" style="height:150px; width:150px; background-color:#000033; margin-top:10%; background-image:url(images/display/2.jpg); background-size:100% 100%;"&gt;&lt;/div&gt;&lt;/a&gt;&lt;/div&gt;</w:t>
      </w:r>
    </w:p>
    <w:p w:rsidR="00DF166C" w:rsidRDefault="00DF166C" w:rsidP="00DF166C">
      <w:pPr>
        <w:jc w:val="both"/>
      </w:pPr>
      <w:r>
        <w:t>&lt;div id="galpic2" style="float:right;margin-right:30px; position:relative;"&gt;</w:t>
      </w:r>
    </w:p>
    <w:p w:rsidR="00DF166C" w:rsidRDefault="00DF166C" w:rsidP="00DF166C">
      <w:pPr>
        <w:jc w:val="both"/>
      </w:pPr>
      <w:r>
        <w:t>&lt;a class="fancybox" href="images/display/3.jpg" data-fancybox-group="gallery" title="Jewellery"&gt;&lt;div id="gal3" style="height:150px; width:150px; background-color:#990000; margin-top:10%; background-image:url(images/display/3.jpg); background-size:100% 100%;"&gt;&lt;/div&gt;&lt;/a&gt;</w:t>
      </w:r>
    </w:p>
    <w:p w:rsidR="00DF166C" w:rsidRDefault="00DF166C" w:rsidP="00DF166C">
      <w:pPr>
        <w:jc w:val="both"/>
      </w:pPr>
      <w:r>
        <w:t>&lt;a class="fancybox" href="images/display/4.jpg" data-fancybox-group="gallery" title="Watches"&gt;&lt;div id="gal4" style="height:150px; width:150px; background-color:#99FF00; margin-top:10%; background-image:url(images/display/4.jpg); background-size:100% 100%;"&gt;&lt;/div&gt;&lt;/a&gt;&lt;/div&gt;</w:t>
      </w:r>
    </w:p>
    <w:p w:rsidR="00DF166C" w:rsidRDefault="00DF166C" w:rsidP="00DF166C">
      <w:pPr>
        <w:jc w:val="both"/>
      </w:pPr>
      <w:r>
        <w:t>&lt;div id="galpic3" style="float:right; margin-right:30px; position:relative;"&gt;</w:t>
      </w:r>
    </w:p>
    <w:p w:rsidR="00DF166C" w:rsidRDefault="00DF166C" w:rsidP="00DF166C">
      <w:pPr>
        <w:jc w:val="both"/>
      </w:pPr>
      <w:r>
        <w:t>&lt;a class="fancybox" href="images/display/5.jpg" data-fancybox-group="gallery" title="Men's Goggles"&gt;&lt;div id="gal5" style="height:150px; width:150px; background-color:#CC3300; margin-top:10%; background-image:url(images/display/5.jpg); background-size:100% 100%;"&gt;&lt;/div&gt;&lt;/a&gt;</w:t>
      </w:r>
    </w:p>
    <w:p w:rsidR="00DF166C" w:rsidRDefault="00DF166C" w:rsidP="00DF166C">
      <w:pPr>
        <w:jc w:val="both"/>
      </w:pPr>
      <w:r>
        <w:t>&lt;a class="fancybox" href="images/display/6.jpg" data-fancybox-group="gallery" title="Women's Shoes"&gt;&lt;div id="gal6" style="height:150px; width:150px; background-color:#000000; margin-top:10%; background-image:url(images/display/6.jpg); background-size:100% 100%;"&gt;&lt;/div&gt;&lt;/a&gt;&lt;/div&gt;</w:t>
      </w:r>
    </w:p>
    <w:p w:rsidR="00DF166C" w:rsidRDefault="00DF166C" w:rsidP="00DF166C">
      <w:pPr>
        <w:jc w:val="both"/>
      </w:pPr>
      <w:r>
        <w:t>&lt;/div&gt;</w:t>
      </w:r>
    </w:p>
    <w:p w:rsidR="00DF166C" w:rsidRDefault="00DF166C" w:rsidP="00DF166C">
      <w:pPr>
        <w:jc w:val="both"/>
      </w:pPr>
      <w:r>
        <w:t>&lt;!--Gallary Ends--&gt;</w:t>
      </w:r>
    </w:p>
    <w:p w:rsidR="00DF166C" w:rsidRDefault="00DF166C" w:rsidP="00DF166C">
      <w:pPr>
        <w:jc w:val="both"/>
      </w:pPr>
    </w:p>
    <w:p w:rsidR="00DF166C" w:rsidRDefault="00DF166C" w:rsidP="00DF166C">
      <w:pPr>
        <w:jc w:val="both"/>
      </w:pPr>
      <w:r>
        <w:t>&lt;!--Login Form Begins--&gt;</w:t>
      </w:r>
    </w:p>
    <w:p w:rsidR="00DF166C" w:rsidRDefault="00DF166C" w:rsidP="00DF166C">
      <w:pPr>
        <w:jc w:val="both"/>
      </w:pPr>
      <w:r>
        <w:t>&lt;div id="form" style="width:526px; height:200px; margin-left:29%;"&gt;</w:t>
      </w:r>
    </w:p>
    <w:p w:rsidR="00DF166C" w:rsidRDefault="00DF166C" w:rsidP="00DF166C">
      <w:pPr>
        <w:jc w:val="both"/>
      </w:pPr>
      <w:r>
        <w:lastRenderedPageBreak/>
        <w:t>&lt;h2&gt;Login Here&lt;/h2&gt;</w:t>
      </w:r>
    </w:p>
    <w:p w:rsidR="00DF166C" w:rsidRDefault="00DF166C" w:rsidP="00DF166C">
      <w:pPr>
        <w:jc w:val="both"/>
      </w:pPr>
      <w:r>
        <w:t>&lt;br&gt;</w:t>
      </w:r>
    </w:p>
    <w:p w:rsidR="00DF166C" w:rsidRDefault="00DF166C" w:rsidP="00DF166C">
      <w:pPr>
        <w:jc w:val="both"/>
      </w:pPr>
      <w:r>
        <w:t>&lt;form action="login.php" method="post" name="login" onSubmit="return f(this)"&gt;</w:t>
      </w:r>
    </w:p>
    <w:p w:rsidR="00DF166C" w:rsidRDefault="00DF166C" w:rsidP="00DF166C">
      <w:pPr>
        <w:jc w:val="both"/>
      </w:pPr>
      <w:r>
        <w:t>&lt;center&gt;&lt;input type="email" name="email" placeholder="Enter Your Email" id="tb"&gt;&lt;br&gt;</w:t>
      </w:r>
    </w:p>
    <w:p w:rsidR="00DF166C" w:rsidRDefault="00DF166C" w:rsidP="00DF166C">
      <w:pPr>
        <w:jc w:val="both"/>
      </w:pPr>
      <w:r>
        <w:t>&lt;input type="password" name="password" placeholder="Enter Your Password" id="tb"&gt;&lt;br&gt;</w:t>
      </w:r>
    </w:p>
    <w:p w:rsidR="00DF166C" w:rsidRDefault="00DF166C" w:rsidP="00DF166C">
      <w:pPr>
        <w:jc w:val="both"/>
      </w:pPr>
      <w:r>
        <w:t>&lt;br&gt;</w:t>
      </w:r>
    </w:p>
    <w:p w:rsidR="00DF166C" w:rsidRDefault="00DF166C" w:rsidP="00DF166C">
      <w:pPr>
        <w:jc w:val="both"/>
      </w:pPr>
      <w:r>
        <w:t>&lt;input type="submit" value="Submit" id="but" &gt;</w:t>
      </w:r>
    </w:p>
    <w:p w:rsidR="00DF166C" w:rsidRDefault="00DF166C" w:rsidP="00DF166C">
      <w:pPr>
        <w:jc w:val="both"/>
      </w:pPr>
      <w:r>
        <w:t>&lt;input type="reset" value="Reset" id="but"&gt;&lt;/center&gt;</w:t>
      </w:r>
    </w:p>
    <w:p w:rsidR="00DF166C" w:rsidRDefault="00DF166C" w:rsidP="00DF166C">
      <w:pPr>
        <w:jc w:val="both"/>
      </w:pPr>
      <w:r>
        <w:t>&lt;/form&gt;</w:t>
      </w:r>
    </w:p>
    <w:p w:rsidR="00DF166C" w:rsidRDefault="00DF166C" w:rsidP="00DF166C">
      <w:pPr>
        <w:jc w:val="both"/>
      </w:pPr>
      <w:r>
        <w:t>&lt;br&gt;</w:t>
      </w:r>
    </w:p>
    <w:p w:rsidR="00DF166C" w:rsidRDefault="00DF166C" w:rsidP="00DF166C">
      <w:pPr>
        <w:jc w:val="both"/>
      </w:pPr>
      <w:r>
        <w:t>&lt;center&gt;&lt;table&gt;&lt;tr&gt;&lt;td width="10px"&gt;&lt;/td&gt;&lt;td&gt;&lt;a href="register.php"&gt;Register&lt;/a&gt;&lt;/td&gt;&lt;td&gt;&lt;/td&gt;&lt;td&gt;&lt;/td&gt;&lt;td&gt;&lt;/td&gt;&lt;td&gt;&lt;/td&gt;&lt;td&gt;&lt;a href="pr.php"&gt;Forget Login Details&lt;/a&gt;&lt;/td&gt;&lt;/tr&gt;&lt;/table&gt;&lt;/center&gt;</w:t>
      </w:r>
    </w:p>
    <w:p w:rsidR="00DF166C" w:rsidRDefault="00DF166C" w:rsidP="00DF166C">
      <w:pPr>
        <w:jc w:val="both"/>
      </w:pPr>
      <w:r>
        <w:t>&lt;/div&gt;</w:t>
      </w:r>
    </w:p>
    <w:p w:rsidR="00DF166C" w:rsidRDefault="00DF166C" w:rsidP="00DF166C">
      <w:pPr>
        <w:jc w:val="both"/>
      </w:pPr>
      <w:r>
        <w:t>&lt;!--Login Form ends--&gt;</w:t>
      </w:r>
    </w:p>
    <w:p w:rsidR="00DF166C" w:rsidRDefault="00DF166C" w:rsidP="00DF166C">
      <w:pPr>
        <w:jc w:val="both"/>
      </w:pPr>
    </w:p>
    <w:p w:rsidR="00DF166C" w:rsidRDefault="00DF166C" w:rsidP="00DF166C">
      <w:pPr>
        <w:jc w:val="both"/>
      </w:pPr>
      <w:r>
        <w:t>&lt;!--Footer Begins--&gt;</w:t>
      </w:r>
    </w:p>
    <w:p w:rsidR="00DF166C" w:rsidRDefault="00DF166C" w:rsidP="00DF166C">
      <w:pPr>
        <w:jc w:val="both"/>
      </w:pPr>
      <w:r>
        <w:t>&lt;?php include('footer.php'); ?&gt;</w:t>
      </w:r>
    </w:p>
    <w:p w:rsidR="00DF166C" w:rsidRDefault="00DF166C" w:rsidP="00DF166C">
      <w:pPr>
        <w:jc w:val="both"/>
      </w:pPr>
      <w:r>
        <w:t>&lt;!--Footer Ends--&gt;</w:t>
      </w:r>
    </w:p>
    <w:p w:rsidR="00DF166C" w:rsidRDefault="00DF166C" w:rsidP="00DF166C">
      <w:pPr>
        <w:jc w:val="both"/>
      </w:pPr>
    </w:p>
    <w:p w:rsidR="00DF166C" w:rsidRDefault="00DF166C" w:rsidP="00DF166C">
      <w:pPr>
        <w:jc w:val="both"/>
      </w:pPr>
    </w:p>
    <w:p w:rsidR="00DF166C" w:rsidRDefault="00DF166C" w:rsidP="00DF166C">
      <w:pPr>
        <w:jc w:val="both"/>
      </w:pPr>
      <w:r>
        <w:t>&lt;/div&gt;</w:t>
      </w:r>
    </w:p>
    <w:p w:rsidR="00DF166C" w:rsidRDefault="00DF166C" w:rsidP="00DF166C">
      <w:pPr>
        <w:jc w:val="both"/>
      </w:pPr>
      <w:r>
        <w:t>&lt;/body&gt;</w:t>
      </w:r>
    </w:p>
    <w:p w:rsidR="00DF166C" w:rsidRDefault="00DF166C" w:rsidP="00DF166C">
      <w:pPr>
        <w:jc w:val="both"/>
      </w:pPr>
      <w:r>
        <w:t>&lt;/html&gt;</w:t>
      </w: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DF166C" w:rsidRDefault="00DF166C"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A74A40" w:rsidRDefault="00A74A40" w:rsidP="0045663D">
      <w:pPr>
        <w:jc w:val="both"/>
      </w:pPr>
    </w:p>
    <w:p w:rsidR="00A74A40" w:rsidRDefault="00A74A40" w:rsidP="0045663D">
      <w:pPr>
        <w:jc w:val="both"/>
      </w:pPr>
    </w:p>
    <w:p w:rsidR="00C85EB2" w:rsidRPr="00C85EB2" w:rsidRDefault="00C85EB2" w:rsidP="0045663D">
      <w:pPr>
        <w:jc w:val="both"/>
        <w:rPr>
          <w:b/>
          <w:sz w:val="36"/>
        </w:rPr>
      </w:pPr>
      <w:r w:rsidRPr="00C85EB2">
        <w:rPr>
          <w:b/>
          <w:sz w:val="36"/>
        </w:rPr>
        <w:t>HOME</w:t>
      </w: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DF166C" w:rsidP="0045663D">
      <w:pPr>
        <w:jc w:val="both"/>
      </w:pPr>
      <w:r>
        <w:rPr>
          <w:noProof/>
        </w:rPr>
        <w:drawing>
          <wp:inline distT="0" distB="0" distL="0" distR="0">
            <wp:extent cx="5791835" cy="325631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791835" cy="3256317"/>
                    </a:xfrm>
                    <a:prstGeom prst="rect">
                      <a:avLst/>
                    </a:prstGeom>
                    <a:noFill/>
                    <a:ln w="9525">
                      <a:noFill/>
                      <a:miter lim="800000"/>
                      <a:headEnd/>
                      <a:tailEnd/>
                    </a:ln>
                  </pic:spPr>
                </pic:pic>
              </a:graphicData>
            </a:graphic>
          </wp:inline>
        </w:drawing>
      </w: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C85EB2"/>
    <w:p w:rsidR="00455927" w:rsidRDefault="00455927" w:rsidP="00455927">
      <w:pPr>
        <w:tabs>
          <w:tab w:val="left" w:pos="1755"/>
        </w:tabs>
        <w:spacing w:line="360" w:lineRule="auto"/>
        <w:rPr>
          <w:b/>
        </w:rPr>
      </w:pPr>
      <w:r>
        <w:rPr>
          <w:b/>
        </w:rPr>
        <w:t>ABOUT US:</w:t>
      </w:r>
    </w:p>
    <w:p w:rsidR="00C85EB2" w:rsidRDefault="00455927" w:rsidP="00455927">
      <w:pPr>
        <w:tabs>
          <w:tab w:val="left" w:pos="1755"/>
        </w:tabs>
        <w:spacing w:line="360" w:lineRule="auto"/>
        <w:rPr>
          <w:b/>
        </w:rPr>
      </w:pPr>
      <w:r>
        <w:rPr>
          <w:b/>
        </w:rPr>
        <w:tab/>
      </w:r>
    </w:p>
    <w:p w:rsidR="00455927" w:rsidRDefault="00DF166C" w:rsidP="00C85EB2">
      <w:pPr>
        <w:spacing w:line="360" w:lineRule="auto"/>
        <w:rPr>
          <w:b/>
        </w:rPr>
      </w:pPr>
      <w:r>
        <w:rPr>
          <w:b/>
          <w:noProof/>
        </w:rPr>
        <w:drawing>
          <wp:inline distT="0" distB="0" distL="0" distR="0">
            <wp:extent cx="5791200" cy="4229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791835" cy="4229564"/>
                    </a:xfrm>
                    <a:prstGeom prst="rect">
                      <a:avLst/>
                    </a:prstGeom>
                    <a:noFill/>
                    <a:ln w="9525">
                      <a:noFill/>
                      <a:miter lim="800000"/>
                      <a:headEnd/>
                      <a:tailEnd/>
                    </a:ln>
                  </pic:spPr>
                </pic:pic>
              </a:graphicData>
            </a:graphic>
          </wp:inline>
        </w:drawing>
      </w:r>
    </w:p>
    <w:p w:rsidR="00DF166C" w:rsidRDefault="00DF166C" w:rsidP="00C85EB2">
      <w:pPr>
        <w:spacing w:line="360" w:lineRule="auto"/>
        <w:rPr>
          <w:b/>
        </w:rPr>
      </w:pPr>
    </w:p>
    <w:p w:rsidR="00C85EB2" w:rsidRDefault="00C85EB2" w:rsidP="00C85EB2">
      <w:pPr>
        <w:spacing w:line="360" w:lineRule="auto"/>
      </w:pPr>
    </w:p>
    <w:p w:rsidR="00C85EB2" w:rsidRDefault="00C85EB2" w:rsidP="00C85EB2"/>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C85EB2" w:rsidP="0045663D">
      <w:pPr>
        <w:jc w:val="both"/>
      </w:pPr>
    </w:p>
    <w:p w:rsidR="00C85EB2" w:rsidRDefault="00DF166C" w:rsidP="0045663D">
      <w:pPr>
        <w:jc w:val="both"/>
        <w:rPr>
          <w:b/>
          <w:sz w:val="32"/>
        </w:rPr>
      </w:pPr>
      <w:r w:rsidRPr="00DF166C">
        <w:rPr>
          <w:b/>
          <w:sz w:val="32"/>
        </w:rPr>
        <w:t>JWELLERY / BRACELETS</w:t>
      </w:r>
      <w:r>
        <w:rPr>
          <w:b/>
          <w:sz w:val="32"/>
        </w:rPr>
        <w:t>:</w:t>
      </w:r>
    </w:p>
    <w:p w:rsidR="00DF166C" w:rsidRDefault="00DF166C" w:rsidP="0045663D">
      <w:pPr>
        <w:jc w:val="both"/>
        <w:rPr>
          <w:b/>
          <w:sz w:val="32"/>
        </w:rPr>
      </w:pPr>
    </w:p>
    <w:p w:rsidR="00DF166C" w:rsidRPr="00DF166C" w:rsidRDefault="00DF166C" w:rsidP="0045663D">
      <w:pPr>
        <w:jc w:val="both"/>
        <w:rPr>
          <w:b/>
          <w:sz w:val="32"/>
        </w:rPr>
      </w:pPr>
      <w:r>
        <w:rPr>
          <w:b/>
          <w:noProof/>
          <w:sz w:val="32"/>
        </w:rPr>
        <w:drawing>
          <wp:inline distT="0" distB="0" distL="0" distR="0">
            <wp:extent cx="5791200" cy="39147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5791835" cy="3915204"/>
                    </a:xfrm>
                    <a:prstGeom prst="rect">
                      <a:avLst/>
                    </a:prstGeom>
                    <a:noFill/>
                    <a:ln w="9525">
                      <a:noFill/>
                      <a:miter lim="800000"/>
                      <a:headEnd/>
                      <a:tailEnd/>
                    </a:ln>
                  </pic:spPr>
                </pic:pic>
              </a:graphicData>
            </a:graphic>
          </wp:inline>
        </w:drawing>
      </w:r>
    </w:p>
    <w:p w:rsidR="00C85EB2" w:rsidRDefault="00C85EB2"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Default="00732B76" w:rsidP="0045663D">
      <w:pPr>
        <w:jc w:val="both"/>
      </w:pPr>
    </w:p>
    <w:p w:rsidR="00732B76" w:rsidRPr="00995C0C" w:rsidRDefault="00732B76" w:rsidP="00732B76">
      <w:pPr>
        <w:spacing w:line="360" w:lineRule="auto"/>
        <w:jc w:val="center"/>
        <w:rPr>
          <w:b/>
          <w:sz w:val="28"/>
          <w:szCs w:val="28"/>
        </w:rPr>
      </w:pPr>
      <w:r>
        <w:rPr>
          <w:b/>
          <w:sz w:val="28"/>
          <w:szCs w:val="28"/>
        </w:rPr>
        <w:t>18.</w:t>
      </w:r>
      <w:r w:rsidRPr="00995C0C">
        <w:rPr>
          <w:b/>
          <w:sz w:val="28"/>
          <w:szCs w:val="28"/>
        </w:rPr>
        <w:t>CONCLUSION</w:t>
      </w:r>
    </w:p>
    <w:p w:rsidR="00732B76" w:rsidRPr="00995C0C" w:rsidRDefault="00732B76" w:rsidP="00732B76">
      <w:pPr>
        <w:spacing w:line="360" w:lineRule="auto"/>
        <w:rPr>
          <w:b/>
        </w:rPr>
      </w:pPr>
    </w:p>
    <w:p w:rsidR="00732B76" w:rsidRPr="0054612E" w:rsidRDefault="00732B76" w:rsidP="00732B76">
      <w:pPr>
        <w:spacing w:line="360" w:lineRule="auto"/>
        <w:jc w:val="both"/>
      </w:pPr>
      <w:r w:rsidRPr="0054612E">
        <w:t xml:space="preserve">Here conclusion about the project is made after checking project according to its workability with all aspects. The system that has been developed definitely scores over the old system, which was very slow and inefficient. It becomes very easy to store and edit all the records in much easy way, lesser time and with a high degree of accuracy. It will be very beneficial for students to get Latest updates of competitive exams and grab a opportunity to crack the exam.Thus, the web Site of </w:t>
      </w:r>
      <w:r w:rsidR="00817073">
        <w:t>FASHION STORE</w:t>
      </w:r>
      <w:r w:rsidRPr="0054612E">
        <w:t xml:space="preserve"> will fulfill almost all the required needs of the all users. This project is much better than the existing site.</w:t>
      </w:r>
    </w:p>
    <w:p w:rsidR="00732B76" w:rsidRDefault="00732B76" w:rsidP="00732B76">
      <w:pPr>
        <w:spacing w:line="360" w:lineRule="auto"/>
        <w:jc w:val="both"/>
      </w:pPr>
    </w:p>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Default="00732B76" w:rsidP="00732B76">
      <w:pPr>
        <w:rPr>
          <w:bCs/>
        </w:rPr>
      </w:pPr>
    </w:p>
    <w:p w:rsidR="00732B76" w:rsidRPr="00995C0C" w:rsidRDefault="00732B76" w:rsidP="00732B76">
      <w:pPr>
        <w:spacing w:line="360" w:lineRule="auto"/>
        <w:jc w:val="center"/>
        <w:rPr>
          <w:b/>
          <w:bCs/>
          <w:sz w:val="28"/>
          <w:szCs w:val="28"/>
        </w:rPr>
      </w:pPr>
      <w:r>
        <w:rPr>
          <w:b/>
          <w:bCs/>
          <w:sz w:val="28"/>
          <w:szCs w:val="28"/>
        </w:rPr>
        <w:t>19</w:t>
      </w:r>
      <w:r w:rsidRPr="00995C0C">
        <w:rPr>
          <w:b/>
          <w:bCs/>
          <w:sz w:val="28"/>
          <w:szCs w:val="28"/>
        </w:rPr>
        <w:t>.BIBLIOGRAPHY:-</w:t>
      </w:r>
    </w:p>
    <w:p w:rsidR="00732B76" w:rsidRPr="001D03DB" w:rsidRDefault="00732B76" w:rsidP="00732B76">
      <w:pPr>
        <w:rPr>
          <w:bCs/>
          <w:u w:val="single"/>
        </w:rPr>
      </w:pPr>
    </w:p>
    <w:p w:rsidR="00732B76" w:rsidRPr="001D03DB" w:rsidRDefault="00732B76" w:rsidP="00732B76">
      <w:pPr>
        <w:rPr>
          <w:bCs/>
          <w:u w:val="single"/>
        </w:rPr>
      </w:pPr>
    </w:p>
    <w:p w:rsidR="00732B76" w:rsidRPr="0054612E" w:rsidRDefault="00732B76" w:rsidP="00732B76">
      <w:pPr>
        <w:spacing w:line="360" w:lineRule="auto"/>
      </w:pPr>
      <w:r w:rsidRPr="0054612E">
        <w:t>1) System Analysis and Design By</w:t>
      </w:r>
      <w:r>
        <w:t xml:space="preserve"> </w:t>
      </w:r>
      <w:r w:rsidRPr="0054612E">
        <w:t>Puneet</w:t>
      </w:r>
      <w:r>
        <w:t xml:space="preserve"> </w:t>
      </w:r>
      <w:r w:rsidRPr="0054612E">
        <w:t>Wadhva</w:t>
      </w:r>
    </w:p>
    <w:p w:rsidR="00732B76" w:rsidRPr="0054612E" w:rsidRDefault="00732B76" w:rsidP="00732B76">
      <w:pPr>
        <w:spacing w:line="360" w:lineRule="auto"/>
      </w:pPr>
      <w:r w:rsidRPr="0054612E">
        <w:t>2) WroxPublication(Professional PHP)</w:t>
      </w:r>
    </w:p>
    <w:p w:rsidR="00732B76" w:rsidRPr="0054612E" w:rsidRDefault="00732B76" w:rsidP="00732B76">
      <w:pPr>
        <w:spacing w:line="360" w:lineRule="auto"/>
      </w:pPr>
      <w:r w:rsidRPr="0054612E">
        <w:t xml:space="preserve">3) </w:t>
      </w:r>
      <w:hyperlink r:id="rId32" w:history="1">
        <w:r w:rsidRPr="0054612E">
          <w:rPr>
            <w:rStyle w:val="Hyperlink"/>
          </w:rPr>
          <w:t>www.google.com</w:t>
        </w:r>
      </w:hyperlink>
    </w:p>
    <w:p w:rsidR="00732B76" w:rsidRPr="0054612E" w:rsidRDefault="00732B76" w:rsidP="00732B76">
      <w:pPr>
        <w:spacing w:line="360" w:lineRule="auto"/>
        <w:rPr>
          <w:rStyle w:val="Hyperlink"/>
        </w:rPr>
      </w:pPr>
      <w:r w:rsidRPr="0054612E">
        <w:t xml:space="preserve">4) </w:t>
      </w:r>
      <w:hyperlink r:id="rId33" w:history="1">
        <w:r w:rsidRPr="0054612E">
          <w:rPr>
            <w:rStyle w:val="Hyperlink"/>
          </w:rPr>
          <w:t>www.wikipedia.org</w:t>
        </w:r>
      </w:hyperlink>
    </w:p>
    <w:p w:rsidR="00732B76" w:rsidRPr="0054612E" w:rsidRDefault="00732B76" w:rsidP="00732B76">
      <w:pPr>
        <w:spacing w:line="360" w:lineRule="auto"/>
      </w:pPr>
      <w:r w:rsidRPr="00995C0C">
        <w:rPr>
          <w:rStyle w:val="Hyperlink"/>
          <w:color w:val="auto"/>
        </w:rPr>
        <w:t>5)</w:t>
      </w:r>
      <w:hyperlink r:id="rId34" w:history="1">
        <w:r w:rsidRPr="0054612E">
          <w:rPr>
            <w:rStyle w:val="Hyperlink"/>
            <w:bCs/>
          </w:rPr>
          <w:t>www.w3school.com/</w:t>
        </w:r>
      </w:hyperlink>
    </w:p>
    <w:p w:rsidR="00732B76" w:rsidRPr="0054612E" w:rsidRDefault="00732B76" w:rsidP="00732B76">
      <w:pPr>
        <w:spacing w:line="360" w:lineRule="auto"/>
        <w:rPr>
          <w:bCs/>
        </w:rPr>
      </w:pPr>
      <w:r w:rsidRPr="0054612E">
        <w:rPr>
          <w:bCs/>
        </w:rPr>
        <w:t>6)</w:t>
      </w:r>
      <w:hyperlink r:id="rId35" w:history="1">
        <w:r w:rsidRPr="0054612E">
          <w:rPr>
            <w:rStyle w:val="Hyperlink"/>
            <w:bCs/>
          </w:rPr>
          <w:t>www.devguru.com/</w:t>
        </w:r>
      </w:hyperlink>
    </w:p>
    <w:p w:rsidR="00732B76" w:rsidRDefault="00732B76" w:rsidP="00732B76">
      <w:pPr>
        <w:spacing w:line="360" w:lineRule="auto"/>
      </w:pPr>
      <w:r w:rsidRPr="0054612E">
        <w:rPr>
          <w:bCs/>
        </w:rPr>
        <w:t>7)</w:t>
      </w:r>
      <w:hyperlink r:id="rId36" w:history="1">
        <w:r w:rsidRPr="0054612E">
          <w:rPr>
            <w:rStyle w:val="Hyperlink"/>
            <w:bCs/>
          </w:rPr>
          <w:t>www.w3.org/</w:t>
        </w:r>
      </w:hyperlink>
    </w:p>
    <w:p w:rsidR="00DF166C" w:rsidRPr="0054612E" w:rsidRDefault="00DF166C" w:rsidP="00732B76">
      <w:pPr>
        <w:spacing w:line="360" w:lineRule="auto"/>
        <w:rPr>
          <w:rStyle w:val="Hyperlink"/>
          <w:bCs/>
        </w:rPr>
      </w:pPr>
    </w:p>
    <w:sectPr w:rsidR="00DF166C" w:rsidRPr="0054612E" w:rsidSect="0054612E">
      <w:headerReference w:type="default" r:id="rId37"/>
      <w:pgSz w:w="12240" w:h="15840"/>
      <w:pgMar w:top="1701" w:right="1418" w:bottom="1418" w:left="1701" w:header="850" w:footer="85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19B7" w:rsidRDefault="005819B7" w:rsidP="005C10D5">
      <w:r>
        <w:separator/>
      </w:r>
    </w:p>
  </w:endnote>
  <w:endnote w:type="continuationSeparator" w:id="1">
    <w:p w:rsidR="005819B7" w:rsidRDefault="005819B7" w:rsidP="005C10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19B7" w:rsidRDefault="005819B7" w:rsidP="005C10D5">
      <w:r>
        <w:separator/>
      </w:r>
    </w:p>
  </w:footnote>
  <w:footnote w:type="continuationSeparator" w:id="1">
    <w:p w:rsidR="005819B7" w:rsidRDefault="005819B7" w:rsidP="005C10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073" w:rsidRPr="003019E4" w:rsidRDefault="00817073" w:rsidP="003019E4">
    <w:pPr>
      <w:pStyle w:val="Header"/>
      <w:spacing w:line="360" w:lineRule="auto"/>
      <w:jc w:val="right"/>
      <w:rPr>
        <w:rFonts w:ascii="Times New Roman" w:hAnsi="Times New Roman" w:cs="Times New Roman"/>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ick" style="width:15.75pt;height:12pt;visibility:visible" o:bullet="t">
        <v:imagedata r:id="rId1" o:title="tick"/>
      </v:shape>
    </w:pict>
  </w:numPicBullet>
  <w:abstractNum w:abstractNumId="0">
    <w:nsid w:val="03A86999"/>
    <w:multiLevelType w:val="hybridMultilevel"/>
    <w:tmpl w:val="BF84BF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926F68"/>
    <w:multiLevelType w:val="hybridMultilevel"/>
    <w:tmpl w:val="67386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CF7C53"/>
    <w:multiLevelType w:val="multilevel"/>
    <w:tmpl w:val="A044C7CA"/>
    <w:lvl w:ilvl="0">
      <w:start w:val="1"/>
      <w:numFmt w:val="bullet"/>
      <w:lvlText w:val=""/>
      <w:lvlJc w:val="left"/>
      <w:pPr>
        <w:ind w:left="720" w:hanging="360"/>
      </w:pPr>
      <w:rPr>
        <w:rFonts w:ascii="Symbol" w:hAnsi="Symbol" w:hint="default"/>
        <w:b/>
      </w:rPr>
    </w:lvl>
    <w:lvl w:ilvl="1">
      <w:start w:val="2"/>
      <w:numFmt w:val="decimal"/>
      <w:isLgl/>
      <w:lvlText w:val="%1.%2."/>
      <w:lvlJc w:val="left"/>
      <w:pPr>
        <w:ind w:left="1155" w:hanging="795"/>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
    <w:nsid w:val="0A214F70"/>
    <w:multiLevelType w:val="hybridMultilevel"/>
    <w:tmpl w:val="63B0E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A57618F"/>
    <w:multiLevelType w:val="multilevel"/>
    <w:tmpl w:val="A4CA66DA"/>
    <w:lvl w:ilvl="0">
      <w:start w:val="1"/>
      <w:numFmt w:val="decimal"/>
      <w:lvlText w:val="%1."/>
      <w:lvlJc w:val="left"/>
      <w:pPr>
        <w:ind w:left="720" w:hanging="360"/>
      </w:pPr>
      <w:rPr>
        <w:rFonts w:hint="default"/>
        <w:b/>
      </w:rPr>
    </w:lvl>
    <w:lvl w:ilvl="1">
      <w:start w:val="2"/>
      <w:numFmt w:val="decimal"/>
      <w:isLgl/>
      <w:lvlText w:val="%1.%2."/>
      <w:lvlJc w:val="left"/>
      <w:pPr>
        <w:ind w:left="1155" w:hanging="795"/>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nsid w:val="0A7436A2"/>
    <w:multiLevelType w:val="hybridMultilevel"/>
    <w:tmpl w:val="40DC8712"/>
    <w:lvl w:ilvl="0" w:tplc="2B8AC97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F17DC"/>
    <w:multiLevelType w:val="hybridMultilevel"/>
    <w:tmpl w:val="141839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1D12E6"/>
    <w:multiLevelType w:val="hybridMultilevel"/>
    <w:tmpl w:val="497C86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75D0E48"/>
    <w:multiLevelType w:val="hybridMultilevel"/>
    <w:tmpl w:val="3CCE0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B23065"/>
    <w:multiLevelType w:val="hybridMultilevel"/>
    <w:tmpl w:val="961E7E6E"/>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1C470C91"/>
    <w:multiLevelType w:val="hybridMultilevel"/>
    <w:tmpl w:val="A5DED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0D65E2"/>
    <w:multiLevelType w:val="hybridMultilevel"/>
    <w:tmpl w:val="AFDC2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F617C7D"/>
    <w:multiLevelType w:val="hybridMultilevel"/>
    <w:tmpl w:val="5218C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06D3255"/>
    <w:multiLevelType w:val="hybridMultilevel"/>
    <w:tmpl w:val="6276C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F14A50"/>
    <w:multiLevelType w:val="hybridMultilevel"/>
    <w:tmpl w:val="2FF2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B79AE"/>
    <w:multiLevelType w:val="hybridMultilevel"/>
    <w:tmpl w:val="F30241FE"/>
    <w:lvl w:ilvl="0" w:tplc="2028F80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C5192A"/>
    <w:multiLevelType w:val="hybridMultilevel"/>
    <w:tmpl w:val="8670F334"/>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F84E79"/>
    <w:multiLevelType w:val="hybridMultilevel"/>
    <w:tmpl w:val="49386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527BCA"/>
    <w:multiLevelType w:val="hybridMultilevel"/>
    <w:tmpl w:val="54466606"/>
    <w:lvl w:ilvl="0" w:tplc="ABD4742C">
      <w:start w:val="3"/>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C4B3667"/>
    <w:multiLevelType w:val="hybridMultilevel"/>
    <w:tmpl w:val="33B8A07C"/>
    <w:lvl w:ilvl="0" w:tplc="22EC0694">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014745D"/>
    <w:multiLevelType w:val="hybridMultilevel"/>
    <w:tmpl w:val="F43EB27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200980"/>
    <w:multiLevelType w:val="hybridMultilevel"/>
    <w:tmpl w:val="CA641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C17C5"/>
    <w:multiLevelType w:val="multilevel"/>
    <w:tmpl w:val="068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AB6976"/>
    <w:multiLevelType w:val="hybridMultilevel"/>
    <w:tmpl w:val="407400A6"/>
    <w:lvl w:ilvl="0" w:tplc="2B8AC97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6E5E70"/>
    <w:multiLevelType w:val="hybridMultilevel"/>
    <w:tmpl w:val="9EA461E0"/>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577A30DB"/>
    <w:multiLevelType w:val="hybridMultilevel"/>
    <w:tmpl w:val="D78CC1F6"/>
    <w:lvl w:ilvl="0" w:tplc="B1129F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EA0899"/>
    <w:multiLevelType w:val="hybridMultilevel"/>
    <w:tmpl w:val="F9C0F506"/>
    <w:lvl w:ilvl="0" w:tplc="40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4A3B96"/>
    <w:multiLevelType w:val="hybridMultilevel"/>
    <w:tmpl w:val="50FAE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CF743E1"/>
    <w:multiLevelType w:val="hybridMultilevel"/>
    <w:tmpl w:val="B2921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F562945"/>
    <w:multiLevelType w:val="hybridMultilevel"/>
    <w:tmpl w:val="87F8C3EE"/>
    <w:lvl w:ilvl="0" w:tplc="2B3868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75C7F"/>
    <w:multiLevelType w:val="multilevel"/>
    <w:tmpl w:val="BD4A7ACE"/>
    <w:lvl w:ilvl="0">
      <w:start w:val="1"/>
      <w:numFmt w:val="decimal"/>
      <w:lvlText w:val="%1."/>
      <w:lvlJc w:val="left"/>
      <w:pPr>
        <w:ind w:left="1080" w:hanging="360"/>
      </w:pPr>
      <w:rPr>
        <w:rFonts w:hint="default"/>
      </w:rPr>
    </w:lvl>
    <w:lvl w:ilvl="1">
      <w:start w:val="2"/>
      <w:numFmt w:val="decimal"/>
      <w:isLgl/>
      <w:lvlText w:val="%1.%2"/>
      <w:lvlJc w:val="left"/>
      <w:pPr>
        <w:ind w:left="1995" w:hanging="825"/>
      </w:pPr>
      <w:rPr>
        <w:rFonts w:hint="default"/>
      </w:rPr>
    </w:lvl>
    <w:lvl w:ilvl="2">
      <w:start w:val="2"/>
      <w:numFmt w:val="decimal"/>
      <w:isLgl/>
      <w:lvlText w:val="%1.%2.%3"/>
      <w:lvlJc w:val="left"/>
      <w:pPr>
        <w:ind w:left="2175" w:hanging="825"/>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150" w:hanging="1440"/>
      </w:pPr>
      <w:rPr>
        <w:rFonts w:hint="default"/>
      </w:rPr>
    </w:lvl>
    <w:lvl w:ilvl="5">
      <w:start w:val="1"/>
      <w:numFmt w:val="decimal"/>
      <w:isLgl/>
      <w:lvlText w:val="%1.%2.%3.%4.%5.%6"/>
      <w:lvlJc w:val="left"/>
      <w:pPr>
        <w:ind w:left="3690"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950" w:hanging="2520"/>
      </w:pPr>
      <w:rPr>
        <w:rFonts w:hint="default"/>
      </w:rPr>
    </w:lvl>
  </w:abstractNum>
  <w:abstractNum w:abstractNumId="31">
    <w:nsid w:val="61D72E6E"/>
    <w:multiLevelType w:val="hybridMultilevel"/>
    <w:tmpl w:val="428C4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315CE3"/>
    <w:multiLevelType w:val="hybridMultilevel"/>
    <w:tmpl w:val="67CA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775F44"/>
    <w:multiLevelType w:val="hybridMultilevel"/>
    <w:tmpl w:val="8CF88DE4"/>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34">
    <w:nsid w:val="6F043A59"/>
    <w:multiLevelType w:val="hybridMultilevel"/>
    <w:tmpl w:val="731A3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2B55CEC"/>
    <w:multiLevelType w:val="hybridMultilevel"/>
    <w:tmpl w:val="7146E58C"/>
    <w:lvl w:ilvl="0" w:tplc="9880E19A">
      <w:start w:val="1"/>
      <w:numFmt w:val="decimal"/>
      <w:lvlText w:val="%1."/>
      <w:lvlJc w:val="left"/>
      <w:pPr>
        <w:ind w:left="720" w:hanging="360"/>
      </w:pPr>
      <w:rPr>
        <w:rFonts w:hint="default"/>
        <w:b/>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3387432"/>
    <w:multiLevelType w:val="hybridMultilevel"/>
    <w:tmpl w:val="ED5EC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BE672DF"/>
    <w:multiLevelType w:val="hybridMultilevel"/>
    <w:tmpl w:val="66DC986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B11C3E"/>
    <w:multiLevelType w:val="hybridMultilevel"/>
    <w:tmpl w:val="30AA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FA0C9E"/>
    <w:multiLevelType w:val="multilevel"/>
    <w:tmpl w:val="72C6B9D0"/>
    <w:lvl w:ilvl="0">
      <w:start w:val="3"/>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num w:numId="1">
    <w:abstractNumId w:val="20"/>
  </w:num>
  <w:num w:numId="2">
    <w:abstractNumId w:val="4"/>
  </w:num>
  <w:num w:numId="3">
    <w:abstractNumId w:val="29"/>
  </w:num>
  <w:num w:numId="4">
    <w:abstractNumId w:val="30"/>
  </w:num>
  <w:num w:numId="5">
    <w:abstractNumId w:val="38"/>
  </w:num>
  <w:num w:numId="6">
    <w:abstractNumId w:val="31"/>
  </w:num>
  <w:num w:numId="7">
    <w:abstractNumId w:val="18"/>
  </w:num>
  <w:num w:numId="8">
    <w:abstractNumId w:val="39"/>
  </w:num>
  <w:num w:numId="9">
    <w:abstractNumId w:val="35"/>
  </w:num>
  <w:num w:numId="10">
    <w:abstractNumId w:val="28"/>
  </w:num>
  <w:num w:numId="11">
    <w:abstractNumId w:val="19"/>
  </w:num>
  <w:num w:numId="12">
    <w:abstractNumId w:val="33"/>
  </w:num>
  <w:num w:numId="13">
    <w:abstractNumId w:val="15"/>
  </w:num>
  <w:num w:numId="14">
    <w:abstractNumId w:val="26"/>
  </w:num>
  <w:num w:numId="15">
    <w:abstractNumId w:val="2"/>
  </w:num>
  <w:num w:numId="16">
    <w:abstractNumId w:val="13"/>
  </w:num>
  <w:num w:numId="17">
    <w:abstractNumId w:val="32"/>
  </w:num>
  <w:num w:numId="18">
    <w:abstractNumId w:val="21"/>
  </w:num>
  <w:num w:numId="19">
    <w:abstractNumId w:val="16"/>
  </w:num>
  <w:num w:numId="20">
    <w:abstractNumId w:val="37"/>
  </w:num>
  <w:num w:numId="2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5"/>
  </w:num>
  <w:num w:numId="25">
    <w:abstractNumId w:val="3"/>
  </w:num>
  <w:num w:numId="26">
    <w:abstractNumId w:val="9"/>
  </w:num>
  <w:num w:numId="27">
    <w:abstractNumId w:val="24"/>
  </w:num>
  <w:num w:numId="28">
    <w:abstractNumId w:val="17"/>
  </w:num>
  <w:num w:numId="29">
    <w:abstractNumId w:val="7"/>
  </w:num>
  <w:num w:numId="30">
    <w:abstractNumId w:val="14"/>
  </w:num>
  <w:num w:numId="31">
    <w:abstractNumId w:val="36"/>
  </w:num>
  <w:num w:numId="32">
    <w:abstractNumId w:val="8"/>
  </w:num>
  <w:num w:numId="33">
    <w:abstractNumId w:val="0"/>
  </w:num>
  <w:num w:numId="34">
    <w:abstractNumId w:val="6"/>
  </w:num>
  <w:num w:numId="35">
    <w:abstractNumId w:val="11"/>
  </w:num>
  <w:num w:numId="36">
    <w:abstractNumId w:val="12"/>
  </w:num>
  <w:num w:numId="37">
    <w:abstractNumId w:val="34"/>
  </w:num>
  <w:num w:numId="38">
    <w:abstractNumId w:val="1"/>
  </w:num>
  <w:num w:numId="39">
    <w:abstractNumId w:val="27"/>
  </w:num>
  <w:num w:numId="4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AC7578"/>
    <w:rsid w:val="000854C0"/>
    <w:rsid w:val="00103E96"/>
    <w:rsid w:val="001336EE"/>
    <w:rsid w:val="00134004"/>
    <w:rsid w:val="00137113"/>
    <w:rsid w:val="001441D4"/>
    <w:rsid w:val="00163D8F"/>
    <w:rsid w:val="00177CA6"/>
    <w:rsid w:val="001A7090"/>
    <w:rsid w:val="00205127"/>
    <w:rsid w:val="00256A55"/>
    <w:rsid w:val="002B7D8A"/>
    <w:rsid w:val="003019E4"/>
    <w:rsid w:val="00386EFA"/>
    <w:rsid w:val="003B6FC1"/>
    <w:rsid w:val="00401E4B"/>
    <w:rsid w:val="0041540E"/>
    <w:rsid w:val="00440F9C"/>
    <w:rsid w:val="00455927"/>
    <w:rsid w:val="0045663D"/>
    <w:rsid w:val="004930C1"/>
    <w:rsid w:val="0054612E"/>
    <w:rsid w:val="005531AB"/>
    <w:rsid w:val="00580AFB"/>
    <w:rsid w:val="005819B7"/>
    <w:rsid w:val="005C10D5"/>
    <w:rsid w:val="00612BCE"/>
    <w:rsid w:val="006139EF"/>
    <w:rsid w:val="00626FE9"/>
    <w:rsid w:val="00627129"/>
    <w:rsid w:val="006919DA"/>
    <w:rsid w:val="00691B59"/>
    <w:rsid w:val="006D0253"/>
    <w:rsid w:val="00732B76"/>
    <w:rsid w:val="00752306"/>
    <w:rsid w:val="007736B8"/>
    <w:rsid w:val="00791EEA"/>
    <w:rsid w:val="008164EC"/>
    <w:rsid w:val="00817073"/>
    <w:rsid w:val="008369F6"/>
    <w:rsid w:val="008A4730"/>
    <w:rsid w:val="008C0B08"/>
    <w:rsid w:val="009447EF"/>
    <w:rsid w:val="00984112"/>
    <w:rsid w:val="00995C0C"/>
    <w:rsid w:val="009D1E88"/>
    <w:rsid w:val="00A63033"/>
    <w:rsid w:val="00A74A40"/>
    <w:rsid w:val="00A845E0"/>
    <w:rsid w:val="00A9334F"/>
    <w:rsid w:val="00A95E2A"/>
    <w:rsid w:val="00AC7578"/>
    <w:rsid w:val="00B02B17"/>
    <w:rsid w:val="00B621E8"/>
    <w:rsid w:val="00BC0CC6"/>
    <w:rsid w:val="00C03411"/>
    <w:rsid w:val="00C0759E"/>
    <w:rsid w:val="00C64BCA"/>
    <w:rsid w:val="00C67107"/>
    <w:rsid w:val="00C85EB2"/>
    <w:rsid w:val="00C96C90"/>
    <w:rsid w:val="00CA347F"/>
    <w:rsid w:val="00D75AA8"/>
    <w:rsid w:val="00DA3B36"/>
    <w:rsid w:val="00DC0911"/>
    <w:rsid w:val="00DF166C"/>
    <w:rsid w:val="00E1050A"/>
    <w:rsid w:val="00E8062B"/>
    <w:rsid w:val="00EA014B"/>
    <w:rsid w:val="00ED6213"/>
    <w:rsid w:val="00EF0A6D"/>
    <w:rsid w:val="00F96F38"/>
    <w:rsid w:val="00FC6C45"/>
    <w:rsid w:val="00FE68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Straight Arrow Connector 101"/>
        <o:r id="V:Rule7" type="connector" idref="#Straight Arrow Connector 106"/>
        <o:r id="V:Rule8" type="connector" idref="#Straight Arrow Connector 103"/>
        <o:r id="V:Rule9" type="connector" idref="#_x0000_s1130"/>
        <o:r id="V:Rule10" type="connector" idref="#Straight Arrow Connector 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E8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C75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EA014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6">
    <w:name w:val="heading 6"/>
    <w:basedOn w:val="Normal"/>
    <w:next w:val="Normal"/>
    <w:link w:val="Heading6Char"/>
    <w:uiPriority w:val="9"/>
    <w:semiHidden/>
    <w:unhideWhenUsed/>
    <w:qFormat/>
    <w:rsid w:val="00163D8F"/>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57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A014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163D8F"/>
    <w:rPr>
      <w:rFonts w:asciiTheme="majorHAnsi" w:eastAsiaTheme="majorEastAsia" w:hAnsiTheme="majorHAnsi" w:cstheme="majorBidi"/>
      <w:i/>
      <w:iCs/>
      <w:color w:val="243F60" w:themeColor="accent1" w:themeShade="7F"/>
    </w:rPr>
  </w:style>
  <w:style w:type="paragraph" w:styleId="Header">
    <w:name w:val="header"/>
    <w:basedOn w:val="Normal"/>
    <w:link w:val="HeaderChar"/>
    <w:unhideWhenUsed/>
    <w:rsid w:val="00AC7578"/>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AC7578"/>
  </w:style>
  <w:style w:type="paragraph" w:styleId="Footer">
    <w:name w:val="footer"/>
    <w:basedOn w:val="Normal"/>
    <w:link w:val="FooterChar"/>
    <w:uiPriority w:val="99"/>
    <w:unhideWhenUsed/>
    <w:rsid w:val="00AC7578"/>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C7578"/>
  </w:style>
  <w:style w:type="paragraph" w:styleId="BodyTextIndent">
    <w:name w:val="Body Text Indent"/>
    <w:basedOn w:val="Normal"/>
    <w:link w:val="BodyTextIndentChar"/>
    <w:uiPriority w:val="99"/>
    <w:semiHidden/>
    <w:unhideWhenUsed/>
    <w:rsid w:val="00AC7578"/>
    <w:pPr>
      <w:spacing w:after="120"/>
      <w:ind w:left="360"/>
    </w:pPr>
    <w:rPr>
      <w:sz w:val="20"/>
      <w:szCs w:val="20"/>
      <w:lang w:val="en-GB"/>
    </w:rPr>
  </w:style>
  <w:style w:type="character" w:customStyle="1" w:styleId="BodyTextIndentChar">
    <w:name w:val="Body Text Indent Char"/>
    <w:basedOn w:val="DefaultParagraphFont"/>
    <w:link w:val="BodyTextIndent"/>
    <w:uiPriority w:val="99"/>
    <w:semiHidden/>
    <w:rsid w:val="00AC7578"/>
    <w:rPr>
      <w:rFonts w:ascii="Times New Roman" w:eastAsia="Times New Roman" w:hAnsi="Times New Roman" w:cs="Times New Roman"/>
      <w:sz w:val="20"/>
      <w:szCs w:val="20"/>
      <w:lang w:val="en-GB"/>
    </w:rPr>
  </w:style>
  <w:style w:type="paragraph" w:styleId="Title">
    <w:name w:val="Title"/>
    <w:basedOn w:val="Normal"/>
    <w:link w:val="TitleChar"/>
    <w:qFormat/>
    <w:rsid w:val="00AC7578"/>
    <w:pPr>
      <w:jc w:val="center"/>
    </w:pPr>
    <w:rPr>
      <w:b/>
      <w:bCs/>
      <w:color w:val="333333"/>
      <w:sz w:val="36"/>
    </w:rPr>
  </w:style>
  <w:style w:type="character" w:customStyle="1" w:styleId="TitleChar">
    <w:name w:val="Title Char"/>
    <w:basedOn w:val="DefaultParagraphFont"/>
    <w:link w:val="Title"/>
    <w:uiPriority w:val="99"/>
    <w:rsid w:val="00AC7578"/>
    <w:rPr>
      <w:rFonts w:ascii="Times New Roman" w:eastAsia="Times New Roman" w:hAnsi="Times New Roman" w:cs="Times New Roman"/>
      <w:b/>
      <w:bCs/>
      <w:color w:val="333333"/>
      <w:sz w:val="36"/>
      <w:szCs w:val="24"/>
    </w:rPr>
  </w:style>
  <w:style w:type="paragraph" w:styleId="ListParagraph">
    <w:name w:val="List Paragraph"/>
    <w:basedOn w:val="Normal"/>
    <w:uiPriority w:val="34"/>
    <w:qFormat/>
    <w:rsid w:val="00C03411"/>
    <w:pPr>
      <w:spacing w:after="200" w:line="276"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C03411"/>
    <w:pPr>
      <w:spacing w:after="0" w:line="240" w:lineRule="auto"/>
    </w:pPr>
  </w:style>
  <w:style w:type="paragraph" w:styleId="NormalWeb">
    <w:name w:val="Normal (Web)"/>
    <w:basedOn w:val="Normal"/>
    <w:uiPriority w:val="99"/>
    <w:unhideWhenUsed/>
    <w:rsid w:val="00C03411"/>
    <w:pPr>
      <w:spacing w:before="100" w:beforeAutospacing="1" w:after="100" w:afterAutospacing="1"/>
    </w:pPr>
  </w:style>
  <w:style w:type="character" w:styleId="Hyperlink">
    <w:name w:val="Hyperlink"/>
    <w:basedOn w:val="DefaultParagraphFont"/>
    <w:uiPriority w:val="99"/>
    <w:unhideWhenUsed/>
    <w:rsid w:val="00C03411"/>
    <w:rPr>
      <w:color w:val="0000FF"/>
      <w:u w:val="single"/>
    </w:rPr>
  </w:style>
  <w:style w:type="paragraph" w:customStyle="1" w:styleId="Default">
    <w:name w:val="Default"/>
    <w:rsid w:val="00E8062B"/>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apple-converted-space">
    <w:name w:val="apple-converted-space"/>
    <w:basedOn w:val="DefaultParagraphFont"/>
    <w:rsid w:val="00E8062B"/>
  </w:style>
  <w:style w:type="paragraph" w:customStyle="1" w:styleId="p">
    <w:name w:val="p"/>
    <w:basedOn w:val="Normal"/>
    <w:rsid w:val="006139EF"/>
    <w:pPr>
      <w:spacing w:before="100" w:beforeAutospacing="1" w:after="100" w:afterAutospacing="1"/>
    </w:pPr>
  </w:style>
  <w:style w:type="character" w:customStyle="1" w:styleId="keyword">
    <w:name w:val="keyword"/>
    <w:basedOn w:val="DefaultParagraphFont"/>
    <w:rsid w:val="006139EF"/>
  </w:style>
  <w:style w:type="character" w:styleId="Strong">
    <w:name w:val="Strong"/>
    <w:basedOn w:val="DefaultParagraphFont"/>
    <w:qFormat/>
    <w:rsid w:val="006139EF"/>
    <w:rPr>
      <w:b/>
      <w:bCs/>
    </w:rPr>
  </w:style>
  <w:style w:type="paragraph" w:styleId="BodyText">
    <w:name w:val="Body Text"/>
    <w:basedOn w:val="Normal"/>
    <w:link w:val="BodyTextChar"/>
    <w:uiPriority w:val="99"/>
    <w:semiHidden/>
    <w:unhideWhenUsed/>
    <w:rsid w:val="00163D8F"/>
    <w:pPr>
      <w:spacing w:after="120"/>
    </w:pPr>
  </w:style>
  <w:style w:type="character" w:customStyle="1" w:styleId="BodyTextChar">
    <w:name w:val="Body Text Char"/>
    <w:basedOn w:val="DefaultParagraphFont"/>
    <w:link w:val="BodyText"/>
    <w:uiPriority w:val="99"/>
    <w:semiHidden/>
    <w:rsid w:val="00163D8F"/>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163D8F"/>
    <w:pPr>
      <w:spacing w:after="120" w:line="480" w:lineRule="auto"/>
    </w:pPr>
    <w:rPr>
      <w:rFonts w:asciiTheme="minorHAnsi" w:eastAsiaTheme="minorHAnsi" w:hAnsiTheme="minorHAnsi" w:cstheme="minorBidi"/>
      <w:sz w:val="22"/>
      <w:szCs w:val="22"/>
    </w:rPr>
  </w:style>
  <w:style w:type="character" w:customStyle="1" w:styleId="BodyText2Char">
    <w:name w:val="Body Text 2 Char"/>
    <w:basedOn w:val="DefaultParagraphFont"/>
    <w:link w:val="BodyText2"/>
    <w:uiPriority w:val="99"/>
    <w:rsid w:val="00163D8F"/>
  </w:style>
  <w:style w:type="paragraph" w:styleId="IntenseQuote">
    <w:name w:val="Intense Quote"/>
    <w:basedOn w:val="Normal"/>
    <w:next w:val="Normal"/>
    <w:link w:val="IntenseQuoteChar"/>
    <w:uiPriority w:val="30"/>
    <w:qFormat/>
    <w:rsid w:val="00163D8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63D8F"/>
    <w:rPr>
      <w:rFonts w:ascii="Times New Roman" w:eastAsia="Times New Roman" w:hAnsi="Times New Roman" w:cs="Times New Roman"/>
      <w:b/>
      <w:bCs/>
      <w:i/>
      <w:iCs/>
      <w:color w:val="4F81BD" w:themeColor="accent1"/>
      <w:sz w:val="24"/>
      <w:szCs w:val="24"/>
    </w:rPr>
  </w:style>
  <w:style w:type="paragraph" w:styleId="BalloonText">
    <w:name w:val="Balloon Text"/>
    <w:basedOn w:val="Normal"/>
    <w:link w:val="BalloonTextChar"/>
    <w:uiPriority w:val="99"/>
    <w:semiHidden/>
    <w:unhideWhenUsed/>
    <w:rsid w:val="00163D8F"/>
    <w:rPr>
      <w:rFonts w:ascii="Tahoma" w:hAnsi="Tahoma" w:cs="Tahoma"/>
      <w:sz w:val="16"/>
      <w:szCs w:val="16"/>
    </w:rPr>
  </w:style>
  <w:style w:type="character" w:customStyle="1" w:styleId="BalloonTextChar">
    <w:name w:val="Balloon Text Char"/>
    <w:basedOn w:val="DefaultParagraphFont"/>
    <w:link w:val="BalloonText"/>
    <w:uiPriority w:val="99"/>
    <w:semiHidden/>
    <w:rsid w:val="00163D8F"/>
    <w:rPr>
      <w:rFonts w:ascii="Tahoma" w:eastAsia="Times New Roman" w:hAnsi="Tahoma" w:cs="Tahoma"/>
      <w:sz w:val="16"/>
      <w:szCs w:val="16"/>
    </w:rPr>
  </w:style>
  <w:style w:type="character" w:customStyle="1" w:styleId="html-doctype">
    <w:name w:val="html-doctype"/>
    <w:basedOn w:val="DefaultParagraphFont"/>
    <w:rsid w:val="00EF0A6D"/>
  </w:style>
  <w:style w:type="character" w:customStyle="1" w:styleId="html-tag">
    <w:name w:val="html-tag"/>
    <w:basedOn w:val="DefaultParagraphFont"/>
    <w:rsid w:val="00EF0A6D"/>
  </w:style>
  <w:style w:type="character" w:customStyle="1" w:styleId="html-attribute-name">
    <w:name w:val="html-attribute-name"/>
    <w:basedOn w:val="DefaultParagraphFont"/>
    <w:rsid w:val="00EF0A6D"/>
  </w:style>
  <w:style w:type="character" w:customStyle="1" w:styleId="html-attribute-value">
    <w:name w:val="html-attribute-value"/>
    <w:basedOn w:val="DefaultParagraphFont"/>
    <w:rsid w:val="00EF0A6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ztechnologies.com/webdesigning.htm" TargetMode="External"/><Relationship Id="rId13" Type="http://schemas.openxmlformats.org/officeDocument/2006/relationships/hyperlink" Target="http://nztechnologies.com/ebusiness.htm" TargetMode="External"/><Relationship Id="rId18" Type="http://schemas.openxmlformats.org/officeDocument/2006/relationships/hyperlink" Target="http://en.wikipedia.org/wiki/PHP" TargetMode="External"/><Relationship Id="rId26" Type="http://schemas.openxmlformats.org/officeDocument/2006/relationships/hyperlink" Target="http://en.wikipedia.org/wiki/Linux"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en.wikipedia.org/wiki/Web_server" TargetMode="External"/><Relationship Id="rId34" Type="http://schemas.openxmlformats.org/officeDocument/2006/relationships/hyperlink" Target="http://www.w3school.com/" TargetMode="External"/><Relationship Id="rId7" Type="http://schemas.openxmlformats.org/officeDocument/2006/relationships/hyperlink" Target="http://nztechnologies.com/custom_development.htm" TargetMode="External"/><Relationship Id="rId12" Type="http://schemas.openxmlformats.org/officeDocument/2006/relationships/hyperlink" Target="http://nztechnologies.com/data_mining.htm" TargetMode="External"/><Relationship Id="rId17" Type="http://schemas.openxmlformats.org/officeDocument/2006/relationships/hyperlink" Target="http://en.wikipedia.org/wiki/MySQL" TargetMode="External"/><Relationship Id="rId25" Type="http://schemas.openxmlformats.org/officeDocument/2006/relationships/hyperlink" Target="http://en.wikipedia.org/wiki/LAMP_%28software_bundle%29" TargetMode="External"/><Relationship Id="rId33" Type="http://schemas.openxmlformats.org/officeDocument/2006/relationships/hyperlink" Target="http://www.wikipedia.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Apache_HTTP_Server" TargetMode="External"/><Relationship Id="rId20" Type="http://schemas.openxmlformats.org/officeDocument/2006/relationships/hyperlink" Target="http://en.wikipedia.org/wiki/Python_%28programming_language%29"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nztechnologies.com/seo.htm" TargetMode="External"/><Relationship Id="rId24" Type="http://schemas.openxmlformats.org/officeDocument/2006/relationships/hyperlink" Target="http://en.wikipedia.org/wiki/Mac_OS" TargetMode="External"/><Relationship Id="rId32" Type="http://schemas.openxmlformats.org/officeDocument/2006/relationships/hyperlink" Target="http://www.google.com"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en.wikipedia.org/wiki/Microsoft_Windows" TargetMode="External"/><Relationship Id="rId23" Type="http://schemas.openxmlformats.org/officeDocument/2006/relationships/hyperlink" Target="http://en.wikipedia.org/wiki/MAMP" TargetMode="External"/><Relationship Id="rId28" Type="http://schemas.openxmlformats.org/officeDocument/2006/relationships/image" Target="media/image3.jpeg"/><Relationship Id="rId36" Type="http://schemas.openxmlformats.org/officeDocument/2006/relationships/hyperlink" Target="http://www.w3.org/" TargetMode="External"/><Relationship Id="rId10" Type="http://schemas.openxmlformats.org/officeDocument/2006/relationships/hyperlink" Target="http://nztechnologies.com/development.htm" TargetMode="External"/><Relationship Id="rId19" Type="http://schemas.openxmlformats.org/officeDocument/2006/relationships/hyperlink" Target="http://en.wikipedia.org/wiki/Perl"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nztechnologies.com/ebusiness.htm" TargetMode="External"/><Relationship Id="rId14" Type="http://schemas.openxmlformats.org/officeDocument/2006/relationships/hyperlink" Target="http://en.wikipedia.org/wiki/Microsoft_SQL_Server" TargetMode="External"/><Relationship Id="rId22" Type="http://schemas.openxmlformats.org/officeDocument/2006/relationships/hyperlink" Target="http://en.wikipedia.org/wiki/PhpMyAdmin"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hyperlink" Target="http://www.devguru.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roject\New%20folder%20(2)\Front%20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 page.dotx</Template>
  <TotalTime>34</TotalTime>
  <Pages>69</Pages>
  <Words>14465</Words>
  <Characters>82453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dell</dc:creator>
  <cp:lastModifiedBy>Balwinder</cp:lastModifiedBy>
  <cp:revision>10</cp:revision>
  <dcterms:created xsi:type="dcterms:W3CDTF">2016-06-03T11:13:00Z</dcterms:created>
  <dcterms:modified xsi:type="dcterms:W3CDTF">2016-07-30T10:45:00Z</dcterms:modified>
</cp:coreProperties>
</file>